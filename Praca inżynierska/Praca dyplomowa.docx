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4B8327" w14:textId="77777777" w:rsidR="00DB6710" w:rsidRPr="000B5DE5" w:rsidRDefault="00DB6710" w:rsidP="00DB6710">
      <w:pPr>
        <w:pStyle w:val="STTytupracy"/>
        <w:spacing w:after="0" w:line="480" w:lineRule="exact"/>
        <w:rPr>
          <w:sz w:val="44"/>
        </w:rPr>
      </w:pPr>
      <w:r w:rsidRPr="000B5DE5">
        <w:rPr>
          <w:sz w:val="44"/>
        </w:rPr>
        <w:t>POLITECHNIKA</w:t>
      </w:r>
      <w:r w:rsidR="00D42FEE" w:rsidRPr="000B5DE5">
        <w:rPr>
          <w:sz w:val="44"/>
        </w:rPr>
        <w:t xml:space="preserve"> </w:t>
      </w:r>
      <w:r w:rsidRPr="000B5DE5">
        <w:rPr>
          <w:sz w:val="44"/>
        </w:rPr>
        <w:t>WROCŁAWSKA</w:t>
      </w:r>
    </w:p>
    <w:p w14:paraId="3FF35632" w14:textId="77777777" w:rsidR="005139EB" w:rsidRPr="000B5DE5" w:rsidRDefault="00DB6710" w:rsidP="005139EB">
      <w:pPr>
        <w:pStyle w:val="STTytupracy"/>
        <w:pBdr>
          <w:bottom w:val="single" w:sz="6" w:space="1" w:color="auto"/>
        </w:pBdr>
        <w:spacing w:after="0" w:line="480" w:lineRule="exact"/>
        <w:rPr>
          <w:sz w:val="44"/>
          <w:szCs w:val="44"/>
        </w:rPr>
      </w:pPr>
      <w:r w:rsidRPr="000B5DE5">
        <w:rPr>
          <w:sz w:val="44"/>
          <w:szCs w:val="44"/>
        </w:rPr>
        <w:t>WYDZIAŁ</w:t>
      </w:r>
      <w:r w:rsidR="00D42FEE" w:rsidRPr="000B5DE5">
        <w:rPr>
          <w:sz w:val="44"/>
          <w:szCs w:val="44"/>
        </w:rPr>
        <w:t xml:space="preserve"> </w:t>
      </w:r>
      <w:r w:rsidRPr="000B5DE5">
        <w:rPr>
          <w:sz w:val="44"/>
          <w:szCs w:val="44"/>
        </w:rPr>
        <w:t>ELEKTRONIKI</w:t>
      </w:r>
    </w:p>
    <w:p w14:paraId="753E8CA2" w14:textId="77777777" w:rsidR="00DB6710" w:rsidRPr="000B5DE5" w:rsidRDefault="00DB6710" w:rsidP="0065629E">
      <w:pPr>
        <w:pStyle w:val="STTytupracy"/>
        <w:tabs>
          <w:tab w:val="left" w:pos="1985"/>
        </w:tabs>
        <w:spacing w:before="120" w:line="320" w:lineRule="exact"/>
        <w:jc w:val="left"/>
        <w:rPr>
          <w:kern w:val="28"/>
          <w:sz w:val="28"/>
        </w:rPr>
      </w:pPr>
      <w:r w:rsidRPr="000B5DE5">
        <w:rPr>
          <w:kern w:val="28"/>
          <w:sz w:val="28"/>
        </w:rPr>
        <w:t>KIERUNEK:</w:t>
      </w:r>
      <w:r w:rsidRPr="000B5DE5">
        <w:rPr>
          <w:kern w:val="28"/>
          <w:sz w:val="28"/>
        </w:rPr>
        <w:tab/>
        <w:t>INFORMATYKA (INF)</w:t>
      </w:r>
    </w:p>
    <w:p w14:paraId="7BA62633" w14:textId="77777777" w:rsidR="00DB6710" w:rsidRPr="000B5DE5" w:rsidRDefault="00DB6710" w:rsidP="00D42FEE">
      <w:pPr>
        <w:pStyle w:val="STTytupracy"/>
        <w:tabs>
          <w:tab w:val="left" w:pos="1985"/>
        </w:tabs>
        <w:spacing w:after="480" w:line="320" w:lineRule="exact"/>
        <w:jc w:val="left"/>
        <w:rPr>
          <w:kern w:val="28"/>
          <w:sz w:val="28"/>
        </w:rPr>
      </w:pPr>
      <w:r w:rsidRPr="000B5DE5">
        <w:rPr>
          <w:kern w:val="28"/>
          <w:sz w:val="28"/>
        </w:rPr>
        <w:t>SPECJALNO</w:t>
      </w:r>
      <w:r w:rsidR="00D42FEE" w:rsidRPr="000B5DE5">
        <w:rPr>
          <w:kern w:val="28"/>
          <w:sz w:val="28"/>
        </w:rPr>
        <w:t>ŚĆ</w:t>
      </w:r>
      <w:r w:rsidRPr="000B5DE5">
        <w:rPr>
          <w:kern w:val="28"/>
          <w:sz w:val="28"/>
        </w:rPr>
        <w:t>:</w:t>
      </w:r>
      <w:r w:rsidRPr="000B5DE5">
        <w:rPr>
          <w:kern w:val="28"/>
          <w:sz w:val="28"/>
        </w:rPr>
        <w:tab/>
        <w:t>INŻYNIERIA SYSTEMÓW INFORMATYCZNYCH (INS)</w:t>
      </w:r>
    </w:p>
    <w:p w14:paraId="30145C67" w14:textId="77777777" w:rsidR="00DB6710" w:rsidRPr="000B5DE5" w:rsidRDefault="00DB6710" w:rsidP="00092C06">
      <w:pPr>
        <w:pStyle w:val="STTytupracy"/>
        <w:spacing w:line="520" w:lineRule="exact"/>
        <w:rPr>
          <w:sz w:val="48"/>
          <w:szCs w:val="48"/>
        </w:rPr>
      </w:pPr>
      <w:r w:rsidRPr="000B5DE5">
        <w:rPr>
          <w:sz w:val="48"/>
          <w:szCs w:val="48"/>
        </w:rPr>
        <w:t>PRACA DYPLOMOWA</w:t>
      </w:r>
    </w:p>
    <w:p w14:paraId="1829A839" w14:textId="77777777" w:rsidR="00DB6710" w:rsidRPr="000B5DE5" w:rsidRDefault="00F82BF9" w:rsidP="000F50E5">
      <w:pPr>
        <w:pStyle w:val="STTytupracy"/>
        <w:spacing w:after="1560" w:line="520" w:lineRule="exact"/>
        <w:rPr>
          <w:sz w:val="48"/>
          <w:szCs w:val="48"/>
        </w:rPr>
      </w:pPr>
      <w:r>
        <w:rPr>
          <w:noProof/>
          <w:sz w:val="48"/>
          <w:szCs w:val="48"/>
          <w:lang w:eastAsia="pl-PL"/>
        </w:rPr>
        <w:pict w14:anchorId="6AD0F2E3">
          <v:shapetype id="_x0000_t202" coordsize="21600,21600" o:spt="202" path="m,l,21600r21600,l21600,xe">
            <v:stroke joinstyle="miter"/>
            <v:path gradientshapeok="t" o:connecttype="rect"/>
          </v:shapetype>
          <v:shape id="_x0000_s1027" type="#_x0000_t202" style="position:absolute;left:0;text-align:left;margin-left:141.75pt;margin-top:102.1pt;width:326pt;height:113.4pt;z-index:251658240" stroked="f" strokecolor="#0d0d0d [3069]">
            <v:textbox style="mso-next-textbox:#_x0000_s1027">
              <w:txbxContent>
                <w:p w14:paraId="133E8CE9" w14:textId="49C949FD" w:rsidR="006559C6" w:rsidRPr="00C92CF8" w:rsidRDefault="006559C6" w:rsidP="0085464F">
                  <w:pPr>
                    <w:jc w:val="center"/>
                    <w:rPr>
                      <w:rFonts w:ascii="Garamond" w:hAnsi="Garamond"/>
                      <w:sz w:val="32"/>
                      <w:szCs w:val="32"/>
                    </w:rPr>
                  </w:pPr>
                  <w:r w:rsidRPr="00566FEC">
                    <w:rPr>
                      <w:rFonts w:ascii="Garamond" w:hAnsi="Garamond"/>
                      <w:sz w:val="32"/>
                      <w:szCs w:val="32"/>
                    </w:rPr>
                    <w:t>Aplikacja mobilna wspomagająca zarządzanie kosztami eksploatacji pojazdów</w:t>
                  </w:r>
                </w:p>
                <w:p w14:paraId="61B08C2D" w14:textId="61EC6501" w:rsidR="006559C6" w:rsidRDefault="006559C6" w:rsidP="0085464F">
                  <w:pPr>
                    <w:pStyle w:val="STTytupracy"/>
                    <w:tabs>
                      <w:tab w:val="center" w:pos="5387"/>
                    </w:tabs>
                    <w:spacing w:after="1320"/>
                  </w:pPr>
                  <w:r w:rsidRPr="00566FEC">
                    <w:rPr>
                      <w:szCs w:val="32"/>
                    </w:rPr>
                    <w:t>Mobile application supporting management of vehicles operating costs</w:t>
                  </w:r>
                </w:p>
              </w:txbxContent>
            </v:textbox>
          </v:shape>
        </w:pict>
      </w:r>
      <w:r w:rsidR="00DB6710" w:rsidRPr="000B5DE5">
        <w:rPr>
          <w:sz w:val="48"/>
          <w:szCs w:val="48"/>
        </w:rPr>
        <w:t>INŻYNIERSKA</w:t>
      </w:r>
    </w:p>
    <w:p w14:paraId="11274D27" w14:textId="77777777" w:rsidR="00DB6710" w:rsidRPr="000B5DE5" w:rsidRDefault="00DB6710" w:rsidP="0085464F">
      <w:pPr>
        <w:pStyle w:val="STTytupracy"/>
        <w:tabs>
          <w:tab w:val="center" w:pos="5387"/>
        </w:tabs>
        <w:jc w:val="left"/>
      </w:pPr>
    </w:p>
    <w:p w14:paraId="2BC79EB8" w14:textId="77777777" w:rsidR="00DB6710" w:rsidRPr="000B5DE5" w:rsidRDefault="00DB6710" w:rsidP="0085464F">
      <w:pPr>
        <w:pStyle w:val="STTytupracy"/>
        <w:tabs>
          <w:tab w:val="center" w:pos="5387"/>
        </w:tabs>
        <w:spacing w:after="1320"/>
        <w:jc w:val="left"/>
      </w:pPr>
    </w:p>
    <w:p w14:paraId="2420D29C" w14:textId="77777777" w:rsidR="00DB6710" w:rsidRPr="000B5DE5" w:rsidRDefault="00385802" w:rsidP="00385802">
      <w:pPr>
        <w:pStyle w:val="STTytupracy"/>
        <w:tabs>
          <w:tab w:val="center" w:pos="6096"/>
        </w:tabs>
        <w:jc w:val="left"/>
      </w:pPr>
      <w:r w:rsidRPr="000B5DE5">
        <w:tab/>
        <w:t>AUTOR:</w:t>
      </w:r>
    </w:p>
    <w:p w14:paraId="1A3C7561" w14:textId="77777777" w:rsidR="00DB6710" w:rsidRPr="000B5DE5" w:rsidRDefault="00385802" w:rsidP="00385802">
      <w:pPr>
        <w:pStyle w:val="STTytupracy"/>
        <w:tabs>
          <w:tab w:val="center" w:pos="6096"/>
        </w:tabs>
        <w:jc w:val="left"/>
      </w:pPr>
      <w:bookmarkStart w:id="0" w:name="Imie"/>
      <w:r w:rsidRPr="000B5DE5">
        <w:tab/>
      </w:r>
      <w:bookmarkEnd w:id="0"/>
      <w:r w:rsidR="00471A19" w:rsidRPr="000B5DE5">
        <w:t>Jakub Zagrobelny</w:t>
      </w:r>
    </w:p>
    <w:p w14:paraId="1C6FC163" w14:textId="77777777" w:rsidR="003066C6" w:rsidRPr="000B5DE5" w:rsidRDefault="003066C6" w:rsidP="00D80C19">
      <w:pPr>
        <w:pStyle w:val="STTytupracy"/>
        <w:tabs>
          <w:tab w:val="center" w:pos="5387"/>
        </w:tabs>
        <w:jc w:val="left"/>
      </w:pPr>
    </w:p>
    <w:p w14:paraId="065AC0D2" w14:textId="77777777" w:rsidR="003066C6" w:rsidRPr="000B5DE5" w:rsidRDefault="003066C6" w:rsidP="00D80C19">
      <w:pPr>
        <w:pStyle w:val="STTytupracy"/>
        <w:tabs>
          <w:tab w:val="center" w:pos="5387"/>
        </w:tabs>
        <w:jc w:val="left"/>
      </w:pPr>
    </w:p>
    <w:p w14:paraId="62A3E133" w14:textId="77777777" w:rsidR="00DB6710" w:rsidRPr="000B5DE5" w:rsidRDefault="00DB6710" w:rsidP="00D42FEE">
      <w:pPr>
        <w:pStyle w:val="STTytupracy"/>
        <w:tabs>
          <w:tab w:val="left" w:pos="3544"/>
        </w:tabs>
        <w:jc w:val="left"/>
      </w:pPr>
      <w:r w:rsidRPr="000B5DE5">
        <w:tab/>
        <w:t>PROWADZ</w:t>
      </w:r>
      <w:r w:rsidR="00D42FEE" w:rsidRPr="000B5DE5">
        <w:t>ĄCY PRACĘ</w:t>
      </w:r>
      <w:r w:rsidRPr="000B5DE5">
        <w:t>:</w:t>
      </w:r>
    </w:p>
    <w:p w14:paraId="4403421C" w14:textId="77777777" w:rsidR="00DB6710" w:rsidRPr="000B5DE5" w:rsidRDefault="00DB6710" w:rsidP="0044570B">
      <w:pPr>
        <w:pStyle w:val="STTytupracy"/>
        <w:tabs>
          <w:tab w:val="left" w:pos="3544"/>
        </w:tabs>
        <w:jc w:val="left"/>
        <w:rPr>
          <w:sz w:val="28"/>
          <w:szCs w:val="28"/>
        </w:rPr>
      </w:pPr>
      <w:r w:rsidRPr="000B5DE5">
        <w:tab/>
      </w:r>
      <w:r w:rsidR="00471A19" w:rsidRPr="000B5DE5">
        <w:rPr>
          <w:sz w:val="28"/>
          <w:szCs w:val="28"/>
        </w:rPr>
        <w:t>dr inż. Jarosław Mierzwa</w:t>
      </w:r>
      <w:r w:rsidRPr="000B5DE5">
        <w:rPr>
          <w:sz w:val="28"/>
          <w:szCs w:val="28"/>
        </w:rPr>
        <w:t xml:space="preserve">, </w:t>
      </w:r>
      <w:r w:rsidR="00471A19" w:rsidRPr="000B5DE5">
        <w:rPr>
          <w:sz w:val="28"/>
          <w:szCs w:val="28"/>
        </w:rPr>
        <w:t>Wydział Elektroniki</w:t>
      </w:r>
    </w:p>
    <w:p w14:paraId="4C0C0B2E" w14:textId="77777777" w:rsidR="00DB6710" w:rsidRPr="000B5DE5" w:rsidRDefault="00DB6710" w:rsidP="00B65922">
      <w:pPr>
        <w:pStyle w:val="STTytupracy"/>
        <w:pBdr>
          <w:bottom w:val="single" w:sz="6" w:space="1" w:color="auto"/>
        </w:pBdr>
        <w:tabs>
          <w:tab w:val="left" w:pos="3544"/>
        </w:tabs>
        <w:jc w:val="left"/>
      </w:pPr>
      <w:r w:rsidRPr="000B5DE5">
        <w:tab/>
        <w:t>OCENA PRACY:</w:t>
      </w:r>
    </w:p>
    <w:p w14:paraId="0515C9D8" w14:textId="77777777" w:rsidR="00B65922" w:rsidRPr="000B5DE5" w:rsidRDefault="00B65922" w:rsidP="00DB6710">
      <w:pPr>
        <w:pStyle w:val="STTytupracy"/>
        <w:pBdr>
          <w:bottom w:val="single" w:sz="6" w:space="1" w:color="auto"/>
        </w:pBdr>
      </w:pPr>
    </w:p>
    <w:p w14:paraId="2FED06B0" w14:textId="77777777" w:rsidR="00B65922" w:rsidRPr="000B5DE5" w:rsidRDefault="00B65922" w:rsidP="00DB6710">
      <w:pPr>
        <w:pStyle w:val="STTytupracy"/>
        <w:pBdr>
          <w:bottom w:val="single" w:sz="6" w:space="1" w:color="auto"/>
        </w:pBdr>
      </w:pPr>
    </w:p>
    <w:p w14:paraId="33264FA7" w14:textId="77777777" w:rsidR="00B65922" w:rsidRPr="000B5DE5" w:rsidRDefault="00B65922" w:rsidP="00DB6710">
      <w:pPr>
        <w:pStyle w:val="STTytupracy"/>
        <w:pBdr>
          <w:bottom w:val="single" w:sz="6" w:space="1" w:color="auto"/>
        </w:pBdr>
      </w:pPr>
    </w:p>
    <w:p w14:paraId="5FCA789B" w14:textId="77777777" w:rsidR="002162E7" w:rsidRPr="000B5DE5" w:rsidRDefault="00DB6710" w:rsidP="00BF052C">
      <w:pPr>
        <w:pStyle w:val="STTytupracy"/>
        <w:sectPr w:rsidR="002162E7" w:rsidRPr="000B5DE5" w:rsidSect="00556687">
          <w:footerReference w:type="default" r:id="rId8"/>
          <w:pgSz w:w="11906" w:h="16838"/>
          <w:pgMar w:top="1417" w:right="1417" w:bottom="1417" w:left="1417" w:header="708" w:footer="708" w:gutter="0"/>
          <w:cols w:space="708"/>
          <w:docGrid w:linePitch="360"/>
        </w:sectPr>
      </w:pPr>
      <w:r w:rsidRPr="000B5DE5">
        <w:t>WROCŁAW, 2016</w:t>
      </w:r>
    </w:p>
    <w:sdt>
      <w:sdtPr>
        <w:rPr>
          <w:rFonts w:asciiTheme="majorHAnsi" w:hAnsiTheme="majorHAnsi"/>
          <w:b/>
          <w:bCs/>
          <w:sz w:val="60"/>
          <w:szCs w:val="60"/>
        </w:rPr>
        <w:id w:val="48125603"/>
        <w:docPartObj>
          <w:docPartGallery w:val="Table of Contents"/>
          <w:docPartUnique/>
        </w:docPartObj>
      </w:sdtPr>
      <w:sdtEndPr>
        <w:rPr>
          <w:rFonts w:ascii="Times New Roman" w:hAnsi="Times New Roman"/>
          <w:b w:val="0"/>
          <w:bCs w:val="0"/>
          <w:sz w:val="24"/>
          <w:szCs w:val="22"/>
        </w:rPr>
      </w:sdtEndPr>
      <w:sdtContent>
        <w:p w14:paraId="7581C253" w14:textId="77777777" w:rsidR="008F348B" w:rsidRPr="000B5DE5" w:rsidRDefault="008F348B" w:rsidP="008F348B">
          <w:pPr>
            <w:rPr>
              <w:rFonts w:asciiTheme="majorHAnsi" w:hAnsiTheme="majorHAnsi"/>
              <w:b/>
              <w:bCs/>
              <w:sz w:val="60"/>
              <w:szCs w:val="60"/>
            </w:rPr>
          </w:pPr>
          <w:r w:rsidRPr="000B5DE5">
            <w:rPr>
              <w:rFonts w:asciiTheme="majorBidi" w:hAnsiTheme="majorBidi" w:cstheme="majorBidi"/>
              <w:b/>
              <w:bCs/>
              <w:sz w:val="60"/>
              <w:szCs w:val="60"/>
            </w:rPr>
            <w:t>Spis treści</w:t>
          </w:r>
        </w:p>
        <w:p w14:paraId="19F6AD86" w14:textId="6FB5328F" w:rsidR="00B01770" w:rsidRDefault="0071052B">
          <w:pPr>
            <w:pStyle w:val="Spistreci1"/>
            <w:tabs>
              <w:tab w:val="right" w:leader="dot" w:pos="9062"/>
            </w:tabs>
            <w:rPr>
              <w:rFonts w:asciiTheme="minorHAnsi" w:eastAsiaTheme="minorEastAsia" w:hAnsiTheme="minorHAnsi"/>
              <w:noProof/>
              <w:sz w:val="22"/>
              <w:lang w:eastAsia="pl-PL"/>
            </w:rPr>
          </w:pPr>
          <w:r w:rsidRPr="000B5DE5">
            <w:fldChar w:fldCharType="begin"/>
          </w:r>
          <w:r w:rsidR="008F348B" w:rsidRPr="000B5DE5">
            <w:instrText xml:space="preserve"> TOC \o "1-3" \h \z \u </w:instrText>
          </w:r>
          <w:r w:rsidRPr="000B5DE5">
            <w:fldChar w:fldCharType="separate"/>
          </w:r>
          <w:hyperlink w:anchor="_Toc474062170" w:history="1">
            <w:r w:rsidR="00B01770" w:rsidRPr="006A1640">
              <w:rPr>
                <w:rStyle w:val="Hipercze"/>
                <w:noProof/>
              </w:rPr>
              <w:t>Spis rysunków</w:t>
            </w:r>
            <w:r w:rsidR="00B01770">
              <w:rPr>
                <w:noProof/>
                <w:webHidden/>
              </w:rPr>
              <w:tab/>
            </w:r>
            <w:r w:rsidR="00B01770">
              <w:rPr>
                <w:noProof/>
                <w:webHidden/>
              </w:rPr>
              <w:fldChar w:fldCharType="begin"/>
            </w:r>
            <w:r w:rsidR="00B01770">
              <w:rPr>
                <w:noProof/>
                <w:webHidden/>
              </w:rPr>
              <w:instrText xml:space="preserve"> PAGEREF _Toc474062170 \h </w:instrText>
            </w:r>
            <w:r w:rsidR="00B01770">
              <w:rPr>
                <w:noProof/>
                <w:webHidden/>
              </w:rPr>
            </w:r>
            <w:r w:rsidR="00B01770">
              <w:rPr>
                <w:noProof/>
                <w:webHidden/>
              </w:rPr>
              <w:fldChar w:fldCharType="separate"/>
            </w:r>
            <w:r w:rsidR="00B01770">
              <w:rPr>
                <w:noProof/>
                <w:webHidden/>
              </w:rPr>
              <w:t>5</w:t>
            </w:r>
            <w:r w:rsidR="00B01770">
              <w:rPr>
                <w:noProof/>
                <w:webHidden/>
              </w:rPr>
              <w:fldChar w:fldCharType="end"/>
            </w:r>
          </w:hyperlink>
        </w:p>
        <w:p w14:paraId="276BA37B" w14:textId="0B51FCFB" w:rsidR="00B01770" w:rsidRDefault="00B01770">
          <w:pPr>
            <w:pStyle w:val="Spistreci1"/>
            <w:tabs>
              <w:tab w:val="right" w:leader="dot" w:pos="9062"/>
            </w:tabs>
            <w:rPr>
              <w:rFonts w:asciiTheme="minorHAnsi" w:eastAsiaTheme="minorEastAsia" w:hAnsiTheme="minorHAnsi"/>
              <w:noProof/>
              <w:sz w:val="22"/>
              <w:lang w:eastAsia="pl-PL"/>
            </w:rPr>
          </w:pPr>
          <w:hyperlink w:anchor="_Toc474062171" w:history="1">
            <w:r w:rsidRPr="006A1640">
              <w:rPr>
                <w:rStyle w:val="Hipercze"/>
                <w:noProof/>
              </w:rPr>
              <w:t>Spis tabel</w:t>
            </w:r>
            <w:r>
              <w:rPr>
                <w:noProof/>
                <w:webHidden/>
              </w:rPr>
              <w:tab/>
            </w:r>
            <w:r>
              <w:rPr>
                <w:noProof/>
                <w:webHidden/>
              </w:rPr>
              <w:fldChar w:fldCharType="begin"/>
            </w:r>
            <w:r>
              <w:rPr>
                <w:noProof/>
                <w:webHidden/>
              </w:rPr>
              <w:instrText xml:space="preserve"> PAGEREF _Toc474062171 \h </w:instrText>
            </w:r>
            <w:r>
              <w:rPr>
                <w:noProof/>
                <w:webHidden/>
              </w:rPr>
            </w:r>
            <w:r>
              <w:rPr>
                <w:noProof/>
                <w:webHidden/>
              </w:rPr>
              <w:fldChar w:fldCharType="separate"/>
            </w:r>
            <w:r>
              <w:rPr>
                <w:noProof/>
                <w:webHidden/>
              </w:rPr>
              <w:t>6</w:t>
            </w:r>
            <w:r>
              <w:rPr>
                <w:noProof/>
                <w:webHidden/>
              </w:rPr>
              <w:fldChar w:fldCharType="end"/>
            </w:r>
          </w:hyperlink>
        </w:p>
        <w:p w14:paraId="676B8032" w14:textId="176BB8B9" w:rsidR="00B01770" w:rsidRDefault="00B01770">
          <w:pPr>
            <w:pStyle w:val="Spistreci1"/>
            <w:tabs>
              <w:tab w:val="right" w:leader="dot" w:pos="9062"/>
            </w:tabs>
            <w:rPr>
              <w:rFonts w:asciiTheme="minorHAnsi" w:eastAsiaTheme="minorEastAsia" w:hAnsiTheme="minorHAnsi"/>
              <w:noProof/>
              <w:sz w:val="22"/>
              <w:lang w:eastAsia="pl-PL"/>
            </w:rPr>
          </w:pPr>
          <w:hyperlink w:anchor="_Toc474062172" w:history="1">
            <w:r w:rsidRPr="006A1640">
              <w:rPr>
                <w:rStyle w:val="Hipercze"/>
                <w:noProof/>
              </w:rPr>
              <w:t>Spis listingów</w:t>
            </w:r>
            <w:r>
              <w:rPr>
                <w:noProof/>
                <w:webHidden/>
              </w:rPr>
              <w:tab/>
            </w:r>
            <w:r>
              <w:rPr>
                <w:noProof/>
                <w:webHidden/>
              </w:rPr>
              <w:fldChar w:fldCharType="begin"/>
            </w:r>
            <w:r>
              <w:rPr>
                <w:noProof/>
                <w:webHidden/>
              </w:rPr>
              <w:instrText xml:space="preserve"> PAGEREF _Toc474062172 \h </w:instrText>
            </w:r>
            <w:r>
              <w:rPr>
                <w:noProof/>
                <w:webHidden/>
              </w:rPr>
            </w:r>
            <w:r>
              <w:rPr>
                <w:noProof/>
                <w:webHidden/>
              </w:rPr>
              <w:fldChar w:fldCharType="separate"/>
            </w:r>
            <w:r>
              <w:rPr>
                <w:noProof/>
                <w:webHidden/>
              </w:rPr>
              <w:t>7</w:t>
            </w:r>
            <w:r>
              <w:rPr>
                <w:noProof/>
                <w:webHidden/>
              </w:rPr>
              <w:fldChar w:fldCharType="end"/>
            </w:r>
          </w:hyperlink>
        </w:p>
        <w:p w14:paraId="2221E831" w14:textId="648D0764" w:rsidR="00B01770" w:rsidRDefault="00B01770">
          <w:pPr>
            <w:pStyle w:val="Spistreci1"/>
            <w:tabs>
              <w:tab w:val="right" w:leader="dot" w:pos="9062"/>
            </w:tabs>
            <w:rPr>
              <w:rFonts w:asciiTheme="minorHAnsi" w:eastAsiaTheme="minorEastAsia" w:hAnsiTheme="minorHAnsi"/>
              <w:noProof/>
              <w:sz w:val="22"/>
              <w:lang w:eastAsia="pl-PL"/>
            </w:rPr>
          </w:pPr>
          <w:hyperlink w:anchor="_Toc474062173" w:history="1">
            <w:r w:rsidRPr="006A1640">
              <w:rPr>
                <w:rStyle w:val="Hipercze"/>
                <w:noProof/>
              </w:rPr>
              <w:t>Skróty</w:t>
            </w:r>
            <w:r>
              <w:rPr>
                <w:noProof/>
                <w:webHidden/>
              </w:rPr>
              <w:tab/>
            </w:r>
            <w:r>
              <w:rPr>
                <w:noProof/>
                <w:webHidden/>
              </w:rPr>
              <w:fldChar w:fldCharType="begin"/>
            </w:r>
            <w:r>
              <w:rPr>
                <w:noProof/>
                <w:webHidden/>
              </w:rPr>
              <w:instrText xml:space="preserve"> PAGEREF _Toc474062173 \h </w:instrText>
            </w:r>
            <w:r>
              <w:rPr>
                <w:noProof/>
                <w:webHidden/>
              </w:rPr>
            </w:r>
            <w:r>
              <w:rPr>
                <w:noProof/>
                <w:webHidden/>
              </w:rPr>
              <w:fldChar w:fldCharType="separate"/>
            </w:r>
            <w:r>
              <w:rPr>
                <w:noProof/>
                <w:webHidden/>
              </w:rPr>
              <w:t>8</w:t>
            </w:r>
            <w:r>
              <w:rPr>
                <w:noProof/>
                <w:webHidden/>
              </w:rPr>
              <w:fldChar w:fldCharType="end"/>
            </w:r>
          </w:hyperlink>
        </w:p>
        <w:p w14:paraId="09D5541B" w14:textId="12A96A71" w:rsidR="00B01770" w:rsidRDefault="00B01770">
          <w:pPr>
            <w:pStyle w:val="Spistreci1"/>
            <w:tabs>
              <w:tab w:val="left" w:pos="480"/>
              <w:tab w:val="right" w:leader="dot" w:pos="9062"/>
            </w:tabs>
            <w:rPr>
              <w:rFonts w:asciiTheme="minorHAnsi" w:eastAsiaTheme="minorEastAsia" w:hAnsiTheme="minorHAnsi"/>
              <w:noProof/>
              <w:sz w:val="22"/>
              <w:lang w:eastAsia="pl-PL"/>
            </w:rPr>
          </w:pPr>
          <w:hyperlink w:anchor="_Toc474062174" w:history="1">
            <w:r w:rsidRPr="006A1640">
              <w:rPr>
                <w:rStyle w:val="Hipercze"/>
                <w:noProof/>
              </w:rPr>
              <w:t>1.</w:t>
            </w:r>
            <w:r>
              <w:rPr>
                <w:rFonts w:asciiTheme="minorHAnsi" w:eastAsiaTheme="minorEastAsia" w:hAnsiTheme="minorHAnsi"/>
                <w:noProof/>
                <w:sz w:val="22"/>
                <w:lang w:eastAsia="pl-PL"/>
              </w:rPr>
              <w:tab/>
            </w:r>
            <w:r w:rsidRPr="006A1640">
              <w:rPr>
                <w:rStyle w:val="Hipercze"/>
                <w:noProof/>
              </w:rPr>
              <w:t>Wprowadzenie</w:t>
            </w:r>
            <w:r>
              <w:rPr>
                <w:noProof/>
                <w:webHidden/>
              </w:rPr>
              <w:tab/>
            </w:r>
            <w:r>
              <w:rPr>
                <w:noProof/>
                <w:webHidden/>
              </w:rPr>
              <w:fldChar w:fldCharType="begin"/>
            </w:r>
            <w:r>
              <w:rPr>
                <w:noProof/>
                <w:webHidden/>
              </w:rPr>
              <w:instrText xml:space="preserve"> PAGEREF _Toc474062174 \h </w:instrText>
            </w:r>
            <w:r>
              <w:rPr>
                <w:noProof/>
                <w:webHidden/>
              </w:rPr>
            </w:r>
            <w:r>
              <w:rPr>
                <w:noProof/>
                <w:webHidden/>
              </w:rPr>
              <w:fldChar w:fldCharType="separate"/>
            </w:r>
            <w:r>
              <w:rPr>
                <w:noProof/>
                <w:webHidden/>
              </w:rPr>
              <w:t>9</w:t>
            </w:r>
            <w:r>
              <w:rPr>
                <w:noProof/>
                <w:webHidden/>
              </w:rPr>
              <w:fldChar w:fldCharType="end"/>
            </w:r>
          </w:hyperlink>
        </w:p>
        <w:p w14:paraId="58083B0B" w14:textId="2A27DF1A"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175" w:history="1">
            <w:r w:rsidRPr="006A1640">
              <w:rPr>
                <w:rStyle w:val="Hipercze"/>
                <w:noProof/>
              </w:rPr>
              <w:t>1.1.</w:t>
            </w:r>
            <w:r>
              <w:rPr>
                <w:rFonts w:asciiTheme="minorHAnsi" w:eastAsiaTheme="minorEastAsia" w:hAnsiTheme="minorHAnsi"/>
                <w:noProof/>
                <w:sz w:val="22"/>
                <w:lang w:eastAsia="pl-PL"/>
              </w:rPr>
              <w:tab/>
            </w:r>
            <w:r w:rsidRPr="006A1640">
              <w:rPr>
                <w:rStyle w:val="Hipercze"/>
                <w:noProof/>
              </w:rPr>
              <w:t>Wstęp</w:t>
            </w:r>
            <w:r>
              <w:rPr>
                <w:noProof/>
                <w:webHidden/>
              </w:rPr>
              <w:tab/>
            </w:r>
            <w:r>
              <w:rPr>
                <w:noProof/>
                <w:webHidden/>
              </w:rPr>
              <w:fldChar w:fldCharType="begin"/>
            </w:r>
            <w:r>
              <w:rPr>
                <w:noProof/>
                <w:webHidden/>
              </w:rPr>
              <w:instrText xml:space="preserve"> PAGEREF _Toc474062175 \h </w:instrText>
            </w:r>
            <w:r>
              <w:rPr>
                <w:noProof/>
                <w:webHidden/>
              </w:rPr>
            </w:r>
            <w:r>
              <w:rPr>
                <w:noProof/>
                <w:webHidden/>
              </w:rPr>
              <w:fldChar w:fldCharType="separate"/>
            </w:r>
            <w:r>
              <w:rPr>
                <w:noProof/>
                <w:webHidden/>
              </w:rPr>
              <w:t>9</w:t>
            </w:r>
            <w:r>
              <w:rPr>
                <w:noProof/>
                <w:webHidden/>
              </w:rPr>
              <w:fldChar w:fldCharType="end"/>
            </w:r>
          </w:hyperlink>
        </w:p>
        <w:p w14:paraId="4ECDE76B" w14:textId="72557E69"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176" w:history="1">
            <w:r w:rsidRPr="006A1640">
              <w:rPr>
                <w:rStyle w:val="Hipercze"/>
                <w:noProof/>
              </w:rPr>
              <w:t>1.2.</w:t>
            </w:r>
            <w:r>
              <w:rPr>
                <w:rFonts w:asciiTheme="minorHAnsi" w:eastAsiaTheme="minorEastAsia" w:hAnsiTheme="minorHAnsi"/>
                <w:noProof/>
                <w:sz w:val="22"/>
                <w:lang w:eastAsia="pl-PL"/>
              </w:rPr>
              <w:tab/>
            </w:r>
            <w:r w:rsidRPr="006A1640">
              <w:rPr>
                <w:rStyle w:val="Hipercze"/>
                <w:noProof/>
              </w:rPr>
              <w:t>Cel i zakres pracy</w:t>
            </w:r>
            <w:r>
              <w:rPr>
                <w:noProof/>
                <w:webHidden/>
              </w:rPr>
              <w:tab/>
            </w:r>
            <w:r>
              <w:rPr>
                <w:noProof/>
                <w:webHidden/>
              </w:rPr>
              <w:fldChar w:fldCharType="begin"/>
            </w:r>
            <w:r>
              <w:rPr>
                <w:noProof/>
                <w:webHidden/>
              </w:rPr>
              <w:instrText xml:space="preserve"> PAGEREF _Toc474062176 \h </w:instrText>
            </w:r>
            <w:r>
              <w:rPr>
                <w:noProof/>
                <w:webHidden/>
              </w:rPr>
            </w:r>
            <w:r>
              <w:rPr>
                <w:noProof/>
                <w:webHidden/>
              </w:rPr>
              <w:fldChar w:fldCharType="separate"/>
            </w:r>
            <w:r>
              <w:rPr>
                <w:noProof/>
                <w:webHidden/>
              </w:rPr>
              <w:t>9</w:t>
            </w:r>
            <w:r>
              <w:rPr>
                <w:noProof/>
                <w:webHidden/>
              </w:rPr>
              <w:fldChar w:fldCharType="end"/>
            </w:r>
          </w:hyperlink>
        </w:p>
        <w:p w14:paraId="4C33C638" w14:textId="4609EB72" w:rsidR="00B01770" w:rsidRDefault="00B01770">
          <w:pPr>
            <w:pStyle w:val="Spistreci1"/>
            <w:tabs>
              <w:tab w:val="left" w:pos="480"/>
              <w:tab w:val="right" w:leader="dot" w:pos="9062"/>
            </w:tabs>
            <w:rPr>
              <w:rFonts w:asciiTheme="minorHAnsi" w:eastAsiaTheme="minorEastAsia" w:hAnsiTheme="minorHAnsi"/>
              <w:noProof/>
              <w:sz w:val="22"/>
              <w:lang w:eastAsia="pl-PL"/>
            </w:rPr>
          </w:pPr>
          <w:hyperlink w:anchor="_Toc474062177" w:history="1">
            <w:r w:rsidRPr="006A1640">
              <w:rPr>
                <w:rStyle w:val="Hipercze"/>
                <w:noProof/>
              </w:rPr>
              <w:t>2.</w:t>
            </w:r>
            <w:r>
              <w:rPr>
                <w:rFonts w:asciiTheme="minorHAnsi" w:eastAsiaTheme="minorEastAsia" w:hAnsiTheme="minorHAnsi"/>
                <w:noProof/>
                <w:sz w:val="22"/>
                <w:lang w:eastAsia="pl-PL"/>
              </w:rPr>
              <w:tab/>
            </w:r>
            <w:r w:rsidRPr="006A1640">
              <w:rPr>
                <w:rStyle w:val="Hipercze"/>
                <w:noProof/>
              </w:rPr>
              <w:t>Istniejące rozwiązania</w:t>
            </w:r>
            <w:r>
              <w:rPr>
                <w:noProof/>
                <w:webHidden/>
              </w:rPr>
              <w:tab/>
            </w:r>
            <w:r>
              <w:rPr>
                <w:noProof/>
                <w:webHidden/>
              </w:rPr>
              <w:fldChar w:fldCharType="begin"/>
            </w:r>
            <w:r>
              <w:rPr>
                <w:noProof/>
                <w:webHidden/>
              </w:rPr>
              <w:instrText xml:space="preserve"> PAGEREF _Toc474062177 \h </w:instrText>
            </w:r>
            <w:r>
              <w:rPr>
                <w:noProof/>
                <w:webHidden/>
              </w:rPr>
            </w:r>
            <w:r>
              <w:rPr>
                <w:noProof/>
                <w:webHidden/>
              </w:rPr>
              <w:fldChar w:fldCharType="separate"/>
            </w:r>
            <w:r>
              <w:rPr>
                <w:noProof/>
                <w:webHidden/>
              </w:rPr>
              <w:t>10</w:t>
            </w:r>
            <w:r>
              <w:rPr>
                <w:noProof/>
                <w:webHidden/>
              </w:rPr>
              <w:fldChar w:fldCharType="end"/>
            </w:r>
          </w:hyperlink>
        </w:p>
        <w:p w14:paraId="79481DB8" w14:textId="2C195584"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178" w:history="1">
            <w:r w:rsidRPr="006A1640">
              <w:rPr>
                <w:rStyle w:val="Hipercze"/>
                <w:noProof/>
              </w:rPr>
              <w:t>2.1.</w:t>
            </w:r>
            <w:r>
              <w:rPr>
                <w:rFonts w:asciiTheme="minorHAnsi" w:eastAsiaTheme="minorEastAsia" w:hAnsiTheme="minorHAnsi"/>
                <w:noProof/>
                <w:sz w:val="22"/>
                <w:lang w:eastAsia="pl-PL"/>
              </w:rPr>
              <w:tab/>
            </w:r>
            <w:r w:rsidRPr="006A1640">
              <w:rPr>
                <w:rStyle w:val="Hipercze"/>
                <w:noProof/>
              </w:rPr>
              <w:t>Fuelio</w:t>
            </w:r>
            <w:r>
              <w:rPr>
                <w:noProof/>
                <w:webHidden/>
              </w:rPr>
              <w:tab/>
            </w:r>
            <w:r>
              <w:rPr>
                <w:noProof/>
                <w:webHidden/>
              </w:rPr>
              <w:fldChar w:fldCharType="begin"/>
            </w:r>
            <w:r>
              <w:rPr>
                <w:noProof/>
                <w:webHidden/>
              </w:rPr>
              <w:instrText xml:space="preserve"> PAGEREF _Toc474062178 \h </w:instrText>
            </w:r>
            <w:r>
              <w:rPr>
                <w:noProof/>
                <w:webHidden/>
              </w:rPr>
            </w:r>
            <w:r>
              <w:rPr>
                <w:noProof/>
                <w:webHidden/>
              </w:rPr>
              <w:fldChar w:fldCharType="separate"/>
            </w:r>
            <w:r>
              <w:rPr>
                <w:noProof/>
                <w:webHidden/>
              </w:rPr>
              <w:t>10</w:t>
            </w:r>
            <w:r>
              <w:rPr>
                <w:noProof/>
                <w:webHidden/>
              </w:rPr>
              <w:fldChar w:fldCharType="end"/>
            </w:r>
          </w:hyperlink>
        </w:p>
        <w:p w14:paraId="5EA911B4" w14:textId="320E4560"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179" w:history="1">
            <w:r w:rsidRPr="006A1640">
              <w:rPr>
                <w:rStyle w:val="Hipercze"/>
                <w:noProof/>
              </w:rPr>
              <w:t>2.1.1.</w:t>
            </w:r>
            <w:r>
              <w:rPr>
                <w:rFonts w:asciiTheme="minorHAnsi" w:eastAsiaTheme="minorEastAsia" w:hAnsiTheme="minorHAnsi"/>
                <w:noProof/>
                <w:sz w:val="22"/>
                <w:lang w:eastAsia="pl-PL"/>
              </w:rPr>
              <w:tab/>
            </w:r>
            <w:r w:rsidRPr="006A1640">
              <w:rPr>
                <w:rStyle w:val="Hipercze"/>
                <w:noProof/>
              </w:rPr>
              <w:t>Opis funkcji</w:t>
            </w:r>
            <w:r>
              <w:rPr>
                <w:noProof/>
                <w:webHidden/>
              </w:rPr>
              <w:tab/>
            </w:r>
            <w:r>
              <w:rPr>
                <w:noProof/>
                <w:webHidden/>
              </w:rPr>
              <w:fldChar w:fldCharType="begin"/>
            </w:r>
            <w:r>
              <w:rPr>
                <w:noProof/>
                <w:webHidden/>
              </w:rPr>
              <w:instrText xml:space="preserve"> PAGEREF _Toc474062179 \h </w:instrText>
            </w:r>
            <w:r>
              <w:rPr>
                <w:noProof/>
                <w:webHidden/>
              </w:rPr>
            </w:r>
            <w:r>
              <w:rPr>
                <w:noProof/>
                <w:webHidden/>
              </w:rPr>
              <w:fldChar w:fldCharType="separate"/>
            </w:r>
            <w:r>
              <w:rPr>
                <w:noProof/>
                <w:webHidden/>
              </w:rPr>
              <w:t>10</w:t>
            </w:r>
            <w:r>
              <w:rPr>
                <w:noProof/>
                <w:webHidden/>
              </w:rPr>
              <w:fldChar w:fldCharType="end"/>
            </w:r>
          </w:hyperlink>
        </w:p>
        <w:p w14:paraId="17191BF5" w14:textId="705C3D35"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180" w:history="1">
            <w:r w:rsidRPr="006A1640">
              <w:rPr>
                <w:rStyle w:val="Hipercze"/>
                <w:noProof/>
              </w:rPr>
              <w:t>2.1.2.</w:t>
            </w:r>
            <w:r>
              <w:rPr>
                <w:rFonts w:asciiTheme="minorHAnsi" w:eastAsiaTheme="minorEastAsia" w:hAnsiTheme="minorHAnsi"/>
                <w:noProof/>
                <w:sz w:val="22"/>
                <w:lang w:eastAsia="pl-PL"/>
              </w:rPr>
              <w:tab/>
            </w:r>
            <w:r w:rsidRPr="006A1640">
              <w:rPr>
                <w:rStyle w:val="Hipercze"/>
                <w:noProof/>
              </w:rPr>
              <w:t>Przykładowe widoki</w:t>
            </w:r>
            <w:r>
              <w:rPr>
                <w:noProof/>
                <w:webHidden/>
              </w:rPr>
              <w:tab/>
            </w:r>
            <w:r>
              <w:rPr>
                <w:noProof/>
                <w:webHidden/>
              </w:rPr>
              <w:fldChar w:fldCharType="begin"/>
            </w:r>
            <w:r>
              <w:rPr>
                <w:noProof/>
                <w:webHidden/>
              </w:rPr>
              <w:instrText xml:space="preserve"> PAGEREF _Toc474062180 \h </w:instrText>
            </w:r>
            <w:r>
              <w:rPr>
                <w:noProof/>
                <w:webHidden/>
              </w:rPr>
            </w:r>
            <w:r>
              <w:rPr>
                <w:noProof/>
                <w:webHidden/>
              </w:rPr>
              <w:fldChar w:fldCharType="separate"/>
            </w:r>
            <w:r>
              <w:rPr>
                <w:noProof/>
                <w:webHidden/>
              </w:rPr>
              <w:t>11</w:t>
            </w:r>
            <w:r>
              <w:rPr>
                <w:noProof/>
                <w:webHidden/>
              </w:rPr>
              <w:fldChar w:fldCharType="end"/>
            </w:r>
          </w:hyperlink>
        </w:p>
        <w:p w14:paraId="39523941" w14:textId="3DF03B77"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181" w:history="1">
            <w:r w:rsidRPr="006A1640">
              <w:rPr>
                <w:rStyle w:val="Hipercze"/>
                <w:noProof/>
              </w:rPr>
              <w:t>2.2.</w:t>
            </w:r>
            <w:r>
              <w:rPr>
                <w:rFonts w:asciiTheme="minorHAnsi" w:eastAsiaTheme="minorEastAsia" w:hAnsiTheme="minorHAnsi"/>
                <w:noProof/>
                <w:sz w:val="22"/>
                <w:lang w:eastAsia="pl-PL"/>
              </w:rPr>
              <w:tab/>
            </w:r>
            <w:r w:rsidRPr="006A1640">
              <w:rPr>
                <w:rStyle w:val="Hipercze"/>
                <w:noProof/>
              </w:rPr>
              <w:t>Drivvo – Zarządzeni pojazdami</w:t>
            </w:r>
            <w:r>
              <w:rPr>
                <w:noProof/>
                <w:webHidden/>
              </w:rPr>
              <w:tab/>
            </w:r>
            <w:r>
              <w:rPr>
                <w:noProof/>
                <w:webHidden/>
              </w:rPr>
              <w:fldChar w:fldCharType="begin"/>
            </w:r>
            <w:r>
              <w:rPr>
                <w:noProof/>
                <w:webHidden/>
              </w:rPr>
              <w:instrText xml:space="preserve"> PAGEREF _Toc474062181 \h </w:instrText>
            </w:r>
            <w:r>
              <w:rPr>
                <w:noProof/>
                <w:webHidden/>
              </w:rPr>
            </w:r>
            <w:r>
              <w:rPr>
                <w:noProof/>
                <w:webHidden/>
              </w:rPr>
              <w:fldChar w:fldCharType="separate"/>
            </w:r>
            <w:r>
              <w:rPr>
                <w:noProof/>
                <w:webHidden/>
              </w:rPr>
              <w:t>11</w:t>
            </w:r>
            <w:r>
              <w:rPr>
                <w:noProof/>
                <w:webHidden/>
              </w:rPr>
              <w:fldChar w:fldCharType="end"/>
            </w:r>
          </w:hyperlink>
        </w:p>
        <w:p w14:paraId="226B55BF" w14:textId="74D651BB"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182" w:history="1">
            <w:r w:rsidRPr="006A1640">
              <w:rPr>
                <w:rStyle w:val="Hipercze"/>
                <w:noProof/>
              </w:rPr>
              <w:t>2.2.1.</w:t>
            </w:r>
            <w:r>
              <w:rPr>
                <w:rFonts w:asciiTheme="minorHAnsi" w:eastAsiaTheme="minorEastAsia" w:hAnsiTheme="minorHAnsi"/>
                <w:noProof/>
                <w:sz w:val="22"/>
                <w:lang w:eastAsia="pl-PL"/>
              </w:rPr>
              <w:tab/>
            </w:r>
            <w:r w:rsidRPr="006A1640">
              <w:rPr>
                <w:rStyle w:val="Hipercze"/>
                <w:noProof/>
              </w:rPr>
              <w:t>Opis funkcji</w:t>
            </w:r>
            <w:r>
              <w:rPr>
                <w:noProof/>
                <w:webHidden/>
              </w:rPr>
              <w:tab/>
            </w:r>
            <w:r>
              <w:rPr>
                <w:noProof/>
                <w:webHidden/>
              </w:rPr>
              <w:fldChar w:fldCharType="begin"/>
            </w:r>
            <w:r>
              <w:rPr>
                <w:noProof/>
                <w:webHidden/>
              </w:rPr>
              <w:instrText xml:space="preserve"> PAGEREF _Toc474062182 \h </w:instrText>
            </w:r>
            <w:r>
              <w:rPr>
                <w:noProof/>
                <w:webHidden/>
              </w:rPr>
            </w:r>
            <w:r>
              <w:rPr>
                <w:noProof/>
                <w:webHidden/>
              </w:rPr>
              <w:fldChar w:fldCharType="separate"/>
            </w:r>
            <w:r>
              <w:rPr>
                <w:noProof/>
                <w:webHidden/>
              </w:rPr>
              <w:t>11</w:t>
            </w:r>
            <w:r>
              <w:rPr>
                <w:noProof/>
                <w:webHidden/>
              </w:rPr>
              <w:fldChar w:fldCharType="end"/>
            </w:r>
          </w:hyperlink>
        </w:p>
        <w:p w14:paraId="0AC53FC8" w14:textId="5B46410E"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183" w:history="1">
            <w:r w:rsidRPr="006A1640">
              <w:rPr>
                <w:rStyle w:val="Hipercze"/>
                <w:noProof/>
              </w:rPr>
              <w:t>2.2.2.</w:t>
            </w:r>
            <w:r>
              <w:rPr>
                <w:rFonts w:asciiTheme="minorHAnsi" w:eastAsiaTheme="minorEastAsia" w:hAnsiTheme="minorHAnsi"/>
                <w:noProof/>
                <w:sz w:val="22"/>
                <w:lang w:eastAsia="pl-PL"/>
              </w:rPr>
              <w:tab/>
            </w:r>
            <w:r w:rsidRPr="006A1640">
              <w:rPr>
                <w:rStyle w:val="Hipercze"/>
                <w:noProof/>
              </w:rPr>
              <w:t>Przykładowe widoki</w:t>
            </w:r>
            <w:r>
              <w:rPr>
                <w:noProof/>
                <w:webHidden/>
              </w:rPr>
              <w:tab/>
            </w:r>
            <w:r>
              <w:rPr>
                <w:noProof/>
                <w:webHidden/>
              </w:rPr>
              <w:fldChar w:fldCharType="begin"/>
            </w:r>
            <w:r>
              <w:rPr>
                <w:noProof/>
                <w:webHidden/>
              </w:rPr>
              <w:instrText xml:space="preserve"> PAGEREF _Toc474062183 \h </w:instrText>
            </w:r>
            <w:r>
              <w:rPr>
                <w:noProof/>
                <w:webHidden/>
              </w:rPr>
            </w:r>
            <w:r>
              <w:rPr>
                <w:noProof/>
                <w:webHidden/>
              </w:rPr>
              <w:fldChar w:fldCharType="separate"/>
            </w:r>
            <w:r>
              <w:rPr>
                <w:noProof/>
                <w:webHidden/>
              </w:rPr>
              <w:t>12</w:t>
            </w:r>
            <w:r>
              <w:rPr>
                <w:noProof/>
                <w:webHidden/>
              </w:rPr>
              <w:fldChar w:fldCharType="end"/>
            </w:r>
          </w:hyperlink>
        </w:p>
        <w:p w14:paraId="4C2C8265" w14:textId="273EBC69"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184" w:history="1">
            <w:r w:rsidRPr="006A1640">
              <w:rPr>
                <w:rStyle w:val="Hipercze"/>
                <w:noProof/>
              </w:rPr>
              <w:t>2.3.</w:t>
            </w:r>
            <w:r>
              <w:rPr>
                <w:rFonts w:asciiTheme="minorHAnsi" w:eastAsiaTheme="minorEastAsia" w:hAnsiTheme="minorHAnsi"/>
                <w:noProof/>
                <w:sz w:val="22"/>
                <w:lang w:eastAsia="pl-PL"/>
              </w:rPr>
              <w:tab/>
            </w:r>
            <w:r w:rsidRPr="006A1640">
              <w:rPr>
                <w:rStyle w:val="Hipercze"/>
                <w:noProof/>
              </w:rPr>
              <w:t>Zużycie paliwa - Fuel Manager</w:t>
            </w:r>
            <w:r>
              <w:rPr>
                <w:noProof/>
                <w:webHidden/>
              </w:rPr>
              <w:tab/>
            </w:r>
            <w:r>
              <w:rPr>
                <w:noProof/>
                <w:webHidden/>
              </w:rPr>
              <w:fldChar w:fldCharType="begin"/>
            </w:r>
            <w:r>
              <w:rPr>
                <w:noProof/>
                <w:webHidden/>
              </w:rPr>
              <w:instrText xml:space="preserve"> PAGEREF _Toc474062184 \h </w:instrText>
            </w:r>
            <w:r>
              <w:rPr>
                <w:noProof/>
                <w:webHidden/>
              </w:rPr>
            </w:r>
            <w:r>
              <w:rPr>
                <w:noProof/>
                <w:webHidden/>
              </w:rPr>
              <w:fldChar w:fldCharType="separate"/>
            </w:r>
            <w:r>
              <w:rPr>
                <w:noProof/>
                <w:webHidden/>
              </w:rPr>
              <w:t>12</w:t>
            </w:r>
            <w:r>
              <w:rPr>
                <w:noProof/>
                <w:webHidden/>
              </w:rPr>
              <w:fldChar w:fldCharType="end"/>
            </w:r>
          </w:hyperlink>
        </w:p>
        <w:p w14:paraId="62933302" w14:textId="6389B78A"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185" w:history="1">
            <w:r w:rsidRPr="006A1640">
              <w:rPr>
                <w:rStyle w:val="Hipercze"/>
                <w:noProof/>
              </w:rPr>
              <w:t>2.3.1.</w:t>
            </w:r>
            <w:r>
              <w:rPr>
                <w:rFonts w:asciiTheme="minorHAnsi" w:eastAsiaTheme="minorEastAsia" w:hAnsiTheme="minorHAnsi"/>
                <w:noProof/>
                <w:sz w:val="22"/>
                <w:lang w:eastAsia="pl-PL"/>
              </w:rPr>
              <w:tab/>
            </w:r>
            <w:r w:rsidRPr="006A1640">
              <w:rPr>
                <w:rStyle w:val="Hipercze"/>
                <w:noProof/>
              </w:rPr>
              <w:t>Opis funkcji</w:t>
            </w:r>
            <w:r>
              <w:rPr>
                <w:noProof/>
                <w:webHidden/>
              </w:rPr>
              <w:tab/>
            </w:r>
            <w:r>
              <w:rPr>
                <w:noProof/>
                <w:webHidden/>
              </w:rPr>
              <w:fldChar w:fldCharType="begin"/>
            </w:r>
            <w:r>
              <w:rPr>
                <w:noProof/>
                <w:webHidden/>
              </w:rPr>
              <w:instrText xml:space="preserve"> PAGEREF _Toc474062185 \h </w:instrText>
            </w:r>
            <w:r>
              <w:rPr>
                <w:noProof/>
                <w:webHidden/>
              </w:rPr>
            </w:r>
            <w:r>
              <w:rPr>
                <w:noProof/>
                <w:webHidden/>
              </w:rPr>
              <w:fldChar w:fldCharType="separate"/>
            </w:r>
            <w:r>
              <w:rPr>
                <w:noProof/>
                <w:webHidden/>
              </w:rPr>
              <w:t>12</w:t>
            </w:r>
            <w:r>
              <w:rPr>
                <w:noProof/>
                <w:webHidden/>
              </w:rPr>
              <w:fldChar w:fldCharType="end"/>
            </w:r>
          </w:hyperlink>
        </w:p>
        <w:p w14:paraId="4418B728" w14:textId="2CF960E3"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186" w:history="1">
            <w:r w:rsidRPr="006A1640">
              <w:rPr>
                <w:rStyle w:val="Hipercze"/>
                <w:noProof/>
              </w:rPr>
              <w:t>2.3.2.</w:t>
            </w:r>
            <w:r>
              <w:rPr>
                <w:rFonts w:asciiTheme="minorHAnsi" w:eastAsiaTheme="minorEastAsia" w:hAnsiTheme="minorHAnsi"/>
                <w:noProof/>
                <w:sz w:val="22"/>
                <w:lang w:eastAsia="pl-PL"/>
              </w:rPr>
              <w:tab/>
            </w:r>
            <w:r w:rsidRPr="006A1640">
              <w:rPr>
                <w:rStyle w:val="Hipercze"/>
                <w:noProof/>
              </w:rPr>
              <w:t>Przykładowe widok</w:t>
            </w:r>
            <w:r>
              <w:rPr>
                <w:noProof/>
                <w:webHidden/>
              </w:rPr>
              <w:tab/>
            </w:r>
            <w:r>
              <w:rPr>
                <w:noProof/>
                <w:webHidden/>
              </w:rPr>
              <w:fldChar w:fldCharType="begin"/>
            </w:r>
            <w:r>
              <w:rPr>
                <w:noProof/>
                <w:webHidden/>
              </w:rPr>
              <w:instrText xml:space="preserve"> PAGEREF _Toc474062186 \h </w:instrText>
            </w:r>
            <w:r>
              <w:rPr>
                <w:noProof/>
                <w:webHidden/>
              </w:rPr>
            </w:r>
            <w:r>
              <w:rPr>
                <w:noProof/>
                <w:webHidden/>
              </w:rPr>
              <w:fldChar w:fldCharType="separate"/>
            </w:r>
            <w:r>
              <w:rPr>
                <w:noProof/>
                <w:webHidden/>
              </w:rPr>
              <w:t>13</w:t>
            </w:r>
            <w:r>
              <w:rPr>
                <w:noProof/>
                <w:webHidden/>
              </w:rPr>
              <w:fldChar w:fldCharType="end"/>
            </w:r>
          </w:hyperlink>
        </w:p>
        <w:p w14:paraId="033754CC" w14:textId="79E3B19F" w:rsidR="00B01770" w:rsidRDefault="00B01770">
          <w:pPr>
            <w:pStyle w:val="Spistreci1"/>
            <w:tabs>
              <w:tab w:val="left" w:pos="480"/>
              <w:tab w:val="right" w:leader="dot" w:pos="9062"/>
            </w:tabs>
            <w:rPr>
              <w:rFonts w:asciiTheme="minorHAnsi" w:eastAsiaTheme="minorEastAsia" w:hAnsiTheme="minorHAnsi"/>
              <w:noProof/>
              <w:sz w:val="22"/>
              <w:lang w:eastAsia="pl-PL"/>
            </w:rPr>
          </w:pPr>
          <w:hyperlink w:anchor="_Toc474062187" w:history="1">
            <w:r w:rsidRPr="006A1640">
              <w:rPr>
                <w:rStyle w:val="Hipercze"/>
                <w:noProof/>
              </w:rPr>
              <w:t>3.</w:t>
            </w:r>
            <w:r>
              <w:rPr>
                <w:rFonts w:asciiTheme="minorHAnsi" w:eastAsiaTheme="minorEastAsia" w:hAnsiTheme="minorHAnsi"/>
                <w:noProof/>
                <w:sz w:val="22"/>
                <w:lang w:eastAsia="pl-PL"/>
              </w:rPr>
              <w:tab/>
            </w:r>
            <w:r w:rsidRPr="006A1640">
              <w:rPr>
                <w:rStyle w:val="Hipercze"/>
                <w:noProof/>
              </w:rPr>
              <w:t>Wymagania funkcjonalne i niefunkcjonalne</w:t>
            </w:r>
            <w:r>
              <w:rPr>
                <w:noProof/>
                <w:webHidden/>
              </w:rPr>
              <w:tab/>
            </w:r>
            <w:r>
              <w:rPr>
                <w:noProof/>
                <w:webHidden/>
              </w:rPr>
              <w:fldChar w:fldCharType="begin"/>
            </w:r>
            <w:r>
              <w:rPr>
                <w:noProof/>
                <w:webHidden/>
              </w:rPr>
              <w:instrText xml:space="preserve"> PAGEREF _Toc474062187 \h </w:instrText>
            </w:r>
            <w:r>
              <w:rPr>
                <w:noProof/>
                <w:webHidden/>
              </w:rPr>
            </w:r>
            <w:r>
              <w:rPr>
                <w:noProof/>
                <w:webHidden/>
              </w:rPr>
              <w:fldChar w:fldCharType="separate"/>
            </w:r>
            <w:r>
              <w:rPr>
                <w:noProof/>
                <w:webHidden/>
              </w:rPr>
              <w:t>14</w:t>
            </w:r>
            <w:r>
              <w:rPr>
                <w:noProof/>
                <w:webHidden/>
              </w:rPr>
              <w:fldChar w:fldCharType="end"/>
            </w:r>
          </w:hyperlink>
        </w:p>
        <w:p w14:paraId="7CBCD2B9" w14:textId="1871ACFB"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188" w:history="1">
            <w:r w:rsidRPr="006A1640">
              <w:rPr>
                <w:rStyle w:val="Hipercze"/>
                <w:noProof/>
              </w:rPr>
              <w:t>3.1.</w:t>
            </w:r>
            <w:r>
              <w:rPr>
                <w:rFonts w:asciiTheme="minorHAnsi" w:eastAsiaTheme="minorEastAsia" w:hAnsiTheme="minorHAnsi"/>
                <w:noProof/>
                <w:sz w:val="22"/>
                <w:lang w:eastAsia="pl-PL"/>
              </w:rPr>
              <w:tab/>
            </w:r>
            <w:r w:rsidRPr="006A1640">
              <w:rPr>
                <w:rStyle w:val="Hipercze"/>
                <w:noProof/>
              </w:rPr>
              <w:t>Wymagania funkcjonalne</w:t>
            </w:r>
            <w:r>
              <w:rPr>
                <w:noProof/>
                <w:webHidden/>
              </w:rPr>
              <w:tab/>
            </w:r>
            <w:r>
              <w:rPr>
                <w:noProof/>
                <w:webHidden/>
              </w:rPr>
              <w:fldChar w:fldCharType="begin"/>
            </w:r>
            <w:r>
              <w:rPr>
                <w:noProof/>
                <w:webHidden/>
              </w:rPr>
              <w:instrText xml:space="preserve"> PAGEREF _Toc474062188 \h </w:instrText>
            </w:r>
            <w:r>
              <w:rPr>
                <w:noProof/>
                <w:webHidden/>
              </w:rPr>
            </w:r>
            <w:r>
              <w:rPr>
                <w:noProof/>
                <w:webHidden/>
              </w:rPr>
              <w:fldChar w:fldCharType="separate"/>
            </w:r>
            <w:r>
              <w:rPr>
                <w:noProof/>
                <w:webHidden/>
              </w:rPr>
              <w:t>14</w:t>
            </w:r>
            <w:r>
              <w:rPr>
                <w:noProof/>
                <w:webHidden/>
              </w:rPr>
              <w:fldChar w:fldCharType="end"/>
            </w:r>
          </w:hyperlink>
        </w:p>
        <w:p w14:paraId="72ED0163" w14:textId="2301A8B8"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189" w:history="1">
            <w:r w:rsidRPr="006A1640">
              <w:rPr>
                <w:rStyle w:val="Hipercze"/>
                <w:noProof/>
              </w:rPr>
              <w:t>3.2.</w:t>
            </w:r>
            <w:r>
              <w:rPr>
                <w:rFonts w:asciiTheme="minorHAnsi" w:eastAsiaTheme="minorEastAsia" w:hAnsiTheme="minorHAnsi"/>
                <w:noProof/>
                <w:sz w:val="22"/>
                <w:lang w:eastAsia="pl-PL"/>
              </w:rPr>
              <w:tab/>
            </w:r>
            <w:r w:rsidRPr="006A1640">
              <w:rPr>
                <w:rStyle w:val="Hipercze"/>
                <w:noProof/>
              </w:rPr>
              <w:t>Wymagania niefunkcjonalne</w:t>
            </w:r>
            <w:r>
              <w:rPr>
                <w:noProof/>
                <w:webHidden/>
              </w:rPr>
              <w:tab/>
            </w:r>
            <w:r>
              <w:rPr>
                <w:noProof/>
                <w:webHidden/>
              </w:rPr>
              <w:fldChar w:fldCharType="begin"/>
            </w:r>
            <w:r>
              <w:rPr>
                <w:noProof/>
                <w:webHidden/>
              </w:rPr>
              <w:instrText xml:space="preserve"> PAGEREF _Toc474062189 \h </w:instrText>
            </w:r>
            <w:r>
              <w:rPr>
                <w:noProof/>
                <w:webHidden/>
              </w:rPr>
            </w:r>
            <w:r>
              <w:rPr>
                <w:noProof/>
                <w:webHidden/>
              </w:rPr>
              <w:fldChar w:fldCharType="separate"/>
            </w:r>
            <w:r>
              <w:rPr>
                <w:noProof/>
                <w:webHidden/>
              </w:rPr>
              <w:t>14</w:t>
            </w:r>
            <w:r>
              <w:rPr>
                <w:noProof/>
                <w:webHidden/>
              </w:rPr>
              <w:fldChar w:fldCharType="end"/>
            </w:r>
          </w:hyperlink>
        </w:p>
        <w:p w14:paraId="095B1F64" w14:textId="5A9C3764"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190" w:history="1">
            <w:r w:rsidRPr="006A1640">
              <w:rPr>
                <w:rStyle w:val="Hipercze"/>
                <w:noProof/>
              </w:rPr>
              <w:t>3.2.1.</w:t>
            </w:r>
            <w:r>
              <w:rPr>
                <w:rFonts w:asciiTheme="minorHAnsi" w:eastAsiaTheme="minorEastAsia" w:hAnsiTheme="minorHAnsi"/>
                <w:noProof/>
                <w:sz w:val="22"/>
                <w:lang w:eastAsia="pl-PL"/>
              </w:rPr>
              <w:tab/>
            </w:r>
            <w:r w:rsidRPr="006A1640">
              <w:rPr>
                <w:rStyle w:val="Hipercze"/>
                <w:noProof/>
              </w:rPr>
              <w:t>Wymagania efektywnościowe i niezawodnościowe</w:t>
            </w:r>
            <w:r>
              <w:rPr>
                <w:noProof/>
                <w:webHidden/>
              </w:rPr>
              <w:tab/>
            </w:r>
            <w:r>
              <w:rPr>
                <w:noProof/>
                <w:webHidden/>
              </w:rPr>
              <w:fldChar w:fldCharType="begin"/>
            </w:r>
            <w:r>
              <w:rPr>
                <w:noProof/>
                <w:webHidden/>
              </w:rPr>
              <w:instrText xml:space="preserve"> PAGEREF _Toc474062190 \h </w:instrText>
            </w:r>
            <w:r>
              <w:rPr>
                <w:noProof/>
                <w:webHidden/>
              </w:rPr>
            </w:r>
            <w:r>
              <w:rPr>
                <w:noProof/>
                <w:webHidden/>
              </w:rPr>
              <w:fldChar w:fldCharType="separate"/>
            </w:r>
            <w:r>
              <w:rPr>
                <w:noProof/>
                <w:webHidden/>
              </w:rPr>
              <w:t>14</w:t>
            </w:r>
            <w:r>
              <w:rPr>
                <w:noProof/>
                <w:webHidden/>
              </w:rPr>
              <w:fldChar w:fldCharType="end"/>
            </w:r>
          </w:hyperlink>
        </w:p>
        <w:p w14:paraId="07CFEC83" w14:textId="25F8DA70"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191" w:history="1">
            <w:r w:rsidRPr="006A1640">
              <w:rPr>
                <w:rStyle w:val="Hipercze"/>
                <w:noProof/>
              </w:rPr>
              <w:t>3.2.2.</w:t>
            </w:r>
            <w:r>
              <w:rPr>
                <w:rFonts w:asciiTheme="minorHAnsi" w:eastAsiaTheme="minorEastAsia" w:hAnsiTheme="minorHAnsi"/>
                <w:noProof/>
                <w:sz w:val="22"/>
                <w:lang w:eastAsia="pl-PL"/>
              </w:rPr>
              <w:tab/>
            </w:r>
            <w:r w:rsidRPr="006A1640">
              <w:rPr>
                <w:rStyle w:val="Hipercze"/>
                <w:noProof/>
              </w:rPr>
              <w:t>Wymagania dotyczące bezpieczeństwa</w:t>
            </w:r>
            <w:r>
              <w:rPr>
                <w:noProof/>
                <w:webHidden/>
              </w:rPr>
              <w:tab/>
            </w:r>
            <w:r>
              <w:rPr>
                <w:noProof/>
                <w:webHidden/>
              </w:rPr>
              <w:fldChar w:fldCharType="begin"/>
            </w:r>
            <w:r>
              <w:rPr>
                <w:noProof/>
                <w:webHidden/>
              </w:rPr>
              <w:instrText xml:space="preserve"> PAGEREF _Toc474062191 \h </w:instrText>
            </w:r>
            <w:r>
              <w:rPr>
                <w:noProof/>
                <w:webHidden/>
              </w:rPr>
            </w:r>
            <w:r>
              <w:rPr>
                <w:noProof/>
                <w:webHidden/>
              </w:rPr>
              <w:fldChar w:fldCharType="separate"/>
            </w:r>
            <w:r>
              <w:rPr>
                <w:noProof/>
                <w:webHidden/>
              </w:rPr>
              <w:t>15</w:t>
            </w:r>
            <w:r>
              <w:rPr>
                <w:noProof/>
                <w:webHidden/>
              </w:rPr>
              <w:fldChar w:fldCharType="end"/>
            </w:r>
          </w:hyperlink>
        </w:p>
        <w:p w14:paraId="4EB1255F" w14:textId="00F28F1A" w:rsidR="00B01770" w:rsidRDefault="00B01770">
          <w:pPr>
            <w:pStyle w:val="Spistreci1"/>
            <w:tabs>
              <w:tab w:val="left" w:pos="480"/>
              <w:tab w:val="right" w:leader="dot" w:pos="9062"/>
            </w:tabs>
            <w:rPr>
              <w:rFonts w:asciiTheme="minorHAnsi" w:eastAsiaTheme="minorEastAsia" w:hAnsiTheme="minorHAnsi"/>
              <w:noProof/>
              <w:sz w:val="22"/>
              <w:lang w:eastAsia="pl-PL"/>
            </w:rPr>
          </w:pPr>
          <w:hyperlink w:anchor="_Toc474062192" w:history="1">
            <w:r w:rsidRPr="006A1640">
              <w:rPr>
                <w:rStyle w:val="Hipercze"/>
                <w:noProof/>
              </w:rPr>
              <w:t>4.</w:t>
            </w:r>
            <w:r>
              <w:rPr>
                <w:rFonts w:asciiTheme="minorHAnsi" w:eastAsiaTheme="minorEastAsia" w:hAnsiTheme="minorHAnsi"/>
                <w:noProof/>
                <w:sz w:val="22"/>
                <w:lang w:eastAsia="pl-PL"/>
              </w:rPr>
              <w:tab/>
            </w:r>
            <w:r w:rsidRPr="006A1640">
              <w:rPr>
                <w:rStyle w:val="Hipercze"/>
                <w:noProof/>
              </w:rPr>
              <w:t>Użyte technologie i narzędzia</w:t>
            </w:r>
            <w:r>
              <w:rPr>
                <w:noProof/>
                <w:webHidden/>
              </w:rPr>
              <w:tab/>
            </w:r>
            <w:r>
              <w:rPr>
                <w:noProof/>
                <w:webHidden/>
              </w:rPr>
              <w:fldChar w:fldCharType="begin"/>
            </w:r>
            <w:r>
              <w:rPr>
                <w:noProof/>
                <w:webHidden/>
              </w:rPr>
              <w:instrText xml:space="preserve"> PAGEREF _Toc474062192 \h </w:instrText>
            </w:r>
            <w:r>
              <w:rPr>
                <w:noProof/>
                <w:webHidden/>
              </w:rPr>
            </w:r>
            <w:r>
              <w:rPr>
                <w:noProof/>
                <w:webHidden/>
              </w:rPr>
              <w:fldChar w:fldCharType="separate"/>
            </w:r>
            <w:r>
              <w:rPr>
                <w:noProof/>
                <w:webHidden/>
              </w:rPr>
              <w:t>16</w:t>
            </w:r>
            <w:r>
              <w:rPr>
                <w:noProof/>
                <w:webHidden/>
              </w:rPr>
              <w:fldChar w:fldCharType="end"/>
            </w:r>
          </w:hyperlink>
        </w:p>
        <w:p w14:paraId="7CF387CC" w14:textId="1B962194"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193" w:history="1">
            <w:r w:rsidRPr="006A1640">
              <w:rPr>
                <w:rStyle w:val="Hipercze"/>
                <w:noProof/>
              </w:rPr>
              <w:t>4.1.</w:t>
            </w:r>
            <w:r>
              <w:rPr>
                <w:rFonts w:asciiTheme="minorHAnsi" w:eastAsiaTheme="minorEastAsia" w:hAnsiTheme="minorHAnsi"/>
                <w:noProof/>
                <w:sz w:val="22"/>
                <w:lang w:eastAsia="pl-PL"/>
              </w:rPr>
              <w:tab/>
            </w:r>
            <w:r w:rsidRPr="006A1640">
              <w:rPr>
                <w:rStyle w:val="Hipercze"/>
                <w:noProof/>
              </w:rPr>
              <w:t>Android Studio</w:t>
            </w:r>
            <w:r>
              <w:rPr>
                <w:noProof/>
                <w:webHidden/>
              </w:rPr>
              <w:tab/>
            </w:r>
            <w:r>
              <w:rPr>
                <w:noProof/>
                <w:webHidden/>
              </w:rPr>
              <w:fldChar w:fldCharType="begin"/>
            </w:r>
            <w:r>
              <w:rPr>
                <w:noProof/>
                <w:webHidden/>
              </w:rPr>
              <w:instrText xml:space="preserve"> PAGEREF _Toc474062193 \h </w:instrText>
            </w:r>
            <w:r>
              <w:rPr>
                <w:noProof/>
                <w:webHidden/>
              </w:rPr>
            </w:r>
            <w:r>
              <w:rPr>
                <w:noProof/>
                <w:webHidden/>
              </w:rPr>
              <w:fldChar w:fldCharType="separate"/>
            </w:r>
            <w:r>
              <w:rPr>
                <w:noProof/>
                <w:webHidden/>
              </w:rPr>
              <w:t>16</w:t>
            </w:r>
            <w:r>
              <w:rPr>
                <w:noProof/>
                <w:webHidden/>
              </w:rPr>
              <w:fldChar w:fldCharType="end"/>
            </w:r>
          </w:hyperlink>
        </w:p>
        <w:p w14:paraId="25AD9898" w14:textId="65118133"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194" w:history="1">
            <w:r w:rsidRPr="006A1640">
              <w:rPr>
                <w:rStyle w:val="Hipercze"/>
                <w:noProof/>
              </w:rPr>
              <w:t>4.2.</w:t>
            </w:r>
            <w:r>
              <w:rPr>
                <w:rFonts w:asciiTheme="minorHAnsi" w:eastAsiaTheme="minorEastAsia" w:hAnsiTheme="minorHAnsi"/>
                <w:noProof/>
                <w:sz w:val="22"/>
                <w:lang w:eastAsia="pl-PL"/>
              </w:rPr>
              <w:tab/>
            </w:r>
            <w:r w:rsidRPr="006A1640">
              <w:rPr>
                <w:rStyle w:val="Hipercze"/>
                <w:noProof/>
              </w:rPr>
              <w:t>Papyrus</w:t>
            </w:r>
            <w:r>
              <w:rPr>
                <w:noProof/>
                <w:webHidden/>
              </w:rPr>
              <w:tab/>
            </w:r>
            <w:r>
              <w:rPr>
                <w:noProof/>
                <w:webHidden/>
              </w:rPr>
              <w:fldChar w:fldCharType="begin"/>
            </w:r>
            <w:r>
              <w:rPr>
                <w:noProof/>
                <w:webHidden/>
              </w:rPr>
              <w:instrText xml:space="preserve"> PAGEREF _Toc474062194 \h </w:instrText>
            </w:r>
            <w:r>
              <w:rPr>
                <w:noProof/>
                <w:webHidden/>
              </w:rPr>
            </w:r>
            <w:r>
              <w:rPr>
                <w:noProof/>
                <w:webHidden/>
              </w:rPr>
              <w:fldChar w:fldCharType="separate"/>
            </w:r>
            <w:r>
              <w:rPr>
                <w:noProof/>
                <w:webHidden/>
              </w:rPr>
              <w:t>16</w:t>
            </w:r>
            <w:r>
              <w:rPr>
                <w:noProof/>
                <w:webHidden/>
              </w:rPr>
              <w:fldChar w:fldCharType="end"/>
            </w:r>
          </w:hyperlink>
        </w:p>
        <w:p w14:paraId="0FC3BFE3" w14:textId="712B5E2C"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195" w:history="1">
            <w:r w:rsidRPr="006A1640">
              <w:rPr>
                <w:rStyle w:val="Hipercze"/>
                <w:noProof/>
              </w:rPr>
              <w:t>4.3.</w:t>
            </w:r>
            <w:r>
              <w:rPr>
                <w:rFonts w:asciiTheme="minorHAnsi" w:eastAsiaTheme="minorEastAsia" w:hAnsiTheme="minorHAnsi"/>
                <w:noProof/>
                <w:sz w:val="22"/>
                <w:lang w:eastAsia="pl-PL"/>
              </w:rPr>
              <w:tab/>
            </w:r>
            <w:r w:rsidRPr="006A1640">
              <w:rPr>
                <w:rStyle w:val="Hipercze"/>
                <w:noProof/>
              </w:rPr>
              <w:t>SQLite</w:t>
            </w:r>
            <w:r>
              <w:rPr>
                <w:noProof/>
                <w:webHidden/>
              </w:rPr>
              <w:tab/>
            </w:r>
            <w:r>
              <w:rPr>
                <w:noProof/>
                <w:webHidden/>
              </w:rPr>
              <w:fldChar w:fldCharType="begin"/>
            </w:r>
            <w:r>
              <w:rPr>
                <w:noProof/>
                <w:webHidden/>
              </w:rPr>
              <w:instrText xml:space="preserve"> PAGEREF _Toc474062195 \h </w:instrText>
            </w:r>
            <w:r>
              <w:rPr>
                <w:noProof/>
                <w:webHidden/>
              </w:rPr>
            </w:r>
            <w:r>
              <w:rPr>
                <w:noProof/>
                <w:webHidden/>
              </w:rPr>
              <w:fldChar w:fldCharType="separate"/>
            </w:r>
            <w:r>
              <w:rPr>
                <w:noProof/>
                <w:webHidden/>
              </w:rPr>
              <w:t>16</w:t>
            </w:r>
            <w:r>
              <w:rPr>
                <w:noProof/>
                <w:webHidden/>
              </w:rPr>
              <w:fldChar w:fldCharType="end"/>
            </w:r>
          </w:hyperlink>
        </w:p>
        <w:p w14:paraId="63A51193" w14:textId="693F0BB4"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196" w:history="1">
            <w:r w:rsidRPr="006A1640">
              <w:rPr>
                <w:rStyle w:val="Hipercze"/>
                <w:noProof/>
              </w:rPr>
              <w:t>4.4.</w:t>
            </w:r>
            <w:r>
              <w:rPr>
                <w:rFonts w:asciiTheme="minorHAnsi" w:eastAsiaTheme="minorEastAsia" w:hAnsiTheme="minorHAnsi"/>
                <w:noProof/>
                <w:sz w:val="22"/>
                <w:lang w:eastAsia="pl-PL"/>
              </w:rPr>
              <w:tab/>
            </w:r>
            <w:r w:rsidRPr="006A1640">
              <w:rPr>
                <w:rStyle w:val="Hipercze"/>
                <w:noProof/>
              </w:rPr>
              <w:t>MPAndroidChart</w:t>
            </w:r>
            <w:r>
              <w:rPr>
                <w:noProof/>
                <w:webHidden/>
              </w:rPr>
              <w:tab/>
            </w:r>
            <w:r>
              <w:rPr>
                <w:noProof/>
                <w:webHidden/>
              </w:rPr>
              <w:fldChar w:fldCharType="begin"/>
            </w:r>
            <w:r>
              <w:rPr>
                <w:noProof/>
                <w:webHidden/>
              </w:rPr>
              <w:instrText xml:space="preserve"> PAGEREF _Toc474062196 \h </w:instrText>
            </w:r>
            <w:r>
              <w:rPr>
                <w:noProof/>
                <w:webHidden/>
              </w:rPr>
            </w:r>
            <w:r>
              <w:rPr>
                <w:noProof/>
                <w:webHidden/>
              </w:rPr>
              <w:fldChar w:fldCharType="separate"/>
            </w:r>
            <w:r>
              <w:rPr>
                <w:noProof/>
                <w:webHidden/>
              </w:rPr>
              <w:t>16</w:t>
            </w:r>
            <w:r>
              <w:rPr>
                <w:noProof/>
                <w:webHidden/>
              </w:rPr>
              <w:fldChar w:fldCharType="end"/>
            </w:r>
          </w:hyperlink>
        </w:p>
        <w:p w14:paraId="4EA01163" w14:textId="5B6FB656" w:rsidR="00B01770" w:rsidRDefault="00B01770">
          <w:pPr>
            <w:pStyle w:val="Spistreci1"/>
            <w:tabs>
              <w:tab w:val="left" w:pos="480"/>
              <w:tab w:val="right" w:leader="dot" w:pos="9062"/>
            </w:tabs>
            <w:rPr>
              <w:rFonts w:asciiTheme="minorHAnsi" w:eastAsiaTheme="minorEastAsia" w:hAnsiTheme="minorHAnsi"/>
              <w:noProof/>
              <w:sz w:val="22"/>
              <w:lang w:eastAsia="pl-PL"/>
            </w:rPr>
          </w:pPr>
          <w:hyperlink w:anchor="_Toc474062197" w:history="1">
            <w:r w:rsidRPr="006A1640">
              <w:rPr>
                <w:rStyle w:val="Hipercze"/>
                <w:noProof/>
              </w:rPr>
              <w:t>5.</w:t>
            </w:r>
            <w:r>
              <w:rPr>
                <w:rFonts w:asciiTheme="minorHAnsi" w:eastAsiaTheme="minorEastAsia" w:hAnsiTheme="minorHAnsi"/>
                <w:noProof/>
                <w:sz w:val="22"/>
                <w:lang w:eastAsia="pl-PL"/>
              </w:rPr>
              <w:tab/>
            </w:r>
            <w:r w:rsidRPr="006A1640">
              <w:rPr>
                <w:rStyle w:val="Hipercze"/>
                <w:noProof/>
              </w:rPr>
              <w:t>Projekt</w:t>
            </w:r>
            <w:r>
              <w:rPr>
                <w:noProof/>
                <w:webHidden/>
              </w:rPr>
              <w:tab/>
            </w:r>
            <w:r>
              <w:rPr>
                <w:noProof/>
                <w:webHidden/>
              </w:rPr>
              <w:fldChar w:fldCharType="begin"/>
            </w:r>
            <w:r>
              <w:rPr>
                <w:noProof/>
                <w:webHidden/>
              </w:rPr>
              <w:instrText xml:space="preserve"> PAGEREF _Toc474062197 \h </w:instrText>
            </w:r>
            <w:r>
              <w:rPr>
                <w:noProof/>
                <w:webHidden/>
              </w:rPr>
            </w:r>
            <w:r>
              <w:rPr>
                <w:noProof/>
                <w:webHidden/>
              </w:rPr>
              <w:fldChar w:fldCharType="separate"/>
            </w:r>
            <w:r>
              <w:rPr>
                <w:noProof/>
                <w:webHidden/>
              </w:rPr>
              <w:t>17</w:t>
            </w:r>
            <w:r>
              <w:rPr>
                <w:noProof/>
                <w:webHidden/>
              </w:rPr>
              <w:fldChar w:fldCharType="end"/>
            </w:r>
          </w:hyperlink>
        </w:p>
        <w:p w14:paraId="6DC7ECC3" w14:textId="169F4D66"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198" w:history="1">
            <w:r w:rsidRPr="006A1640">
              <w:rPr>
                <w:rStyle w:val="Hipercze"/>
                <w:noProof/>
              </w:rPr>
              <w:t>5.1.</w:t>
            </w:r>
            <w:r>
              <w:rPr>
                <w:rFonts w:asciiTheme="minorHAnsi" w:eastAsiaTheme="minorEastAsia" w:hAnsiTheme="minorHAnsi"/>
                <w:noProof/>
                <w:sz w:val="22"/>
                <w:lang w:eastAsia="pl-PL"/>
              </w:rPr>
              <w:tab/>
            </w:r>
            <w:r w:rsidRPr="006A1640">
              <w:rPr>
                <w:rStyle w:val="Hipercze"/>
                <w:noProof/>
              </w:rPr>
              <w:t>Diagram i opis przypadków użycia</w:t>
            </w:r>
            <w:r>
              <w:rPr>
                <w:noProof/>
                <w:webHidden/>
              </w:rPr>
              <w:tab/>
            </w:r>
            <w:r>
              <w:rPr>
                <w:noProof/>
                <w:webHidden/>
              </w:rPr>
              <w:fldChar w:fldCharType="begin"/>
            </w:r>
            <w:r>
              <w:rPr>
                <w:noProof/>
                <w:webHidden/>
              </w:rPr>
              <w:instrText xml:space="preserve"> PAGEREF _Toc474062198 \h </w:instrText>
            </w:r>
            <w:r>
              <w:rPr>
                <w:noProof/>
                <w:webHidden/>
              </w:rPr>
            </w:r>
            <w:r>
              <w:rPr>
                <w:noProof/>
                <w:webHidden/>
              </w:rPr>
              <w:fldChar w:fldCharType="separate"/>
            </w:r>
            <w:r>
              <w:rPr>
                <w:noProof/>
                <w:webHidden/>
              </w:rPr>
              <w:t>17</w:t>
            </w:r>
            <w:r>
              <w:rPr>
                <w:noProof/>
                <w:webHidden/>
              </w:rPr>
              <w:fldChar w:fldCharType="end"/>
            </w:r>
          </w:hyperlink>
        </w:p>
        <w:p w14:paraId="29D2E0F7" w14:textId="60DBE179"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199" w:history="1">
            <w:r w:rsidRPr="006A1640">
              <w:rPr>
                <w:rStyle w:val="Hipercze"/>
                <w:noProof/>
              </w:rPr>
              <w:t>5.2.</w:t>
            </w:r>
            <w:r>
              <w:rPr>
                <w:rFonts w:asciiTheme="minorHAnsi" w:eastAsiaTheme="minorEastAsia" w:hAnsiTheme="minorHAnsi"/>
                <w:noProof/>
                <w:sz w:val="22"/>
                <w:lang w:eastAsia="pl-PL"/>
              </w:rPr>
              <w:tab/>
            </w:r>
            <w:r w:rsidRPr="006A1640">
              <w:rPr>
                <w:rStyle w:val="Hipercze"/>
                <w:noProof/>
              </w:rPr>
              <w:t>Projekt bazy danych</w:t>
            </w:r>
            <w:r>
              <w:rPr>
                <w:noProof/>
                <w:webHidden/>
              </w:rPr>
              <w:tab/>
            </w:r>
            <w:r>
              <w:rPr>
                <w:noProof/>
                <w:webHidden/>
              </w:rPr>
              <w:fldChar w:fldCharType="begin"/>
            </w:r>
            <w:r>
              <w:rPr>
                <w:noProof/>
                <w:webHidden/>
              </w:rPr>
              <w:instrText xml:space="preserve"> PAGEREF _Toc474062199 \h </w:instrText>
            </w:r>
            <w:r>
              <w:rPr>
                <w:noProof/>
                <w:webHidden/>
              </w:rPr>
            </w:r>
            <w:r>
              <w:rPr>
                <w:noProof/>
                <w:webHidden/>
              </w:rPr>
              <w:fldChar w:fldCharType="separate"/>
            </w:r>
            <w:r>
              <w:rPr>
                <w:noProof/>
                <w:webHidden/>
              </w:rPr>
              <w:t>21</w:t>
            </w:r>
            <w:r>
              <w:rPr>
                <w:noProof/>
                <w:webHidden/>
              </w:rPr>
              <w:fldChar w:fldCharType="end"/>
            </w:r>
          </w:hyperlink>
        </w:p>
        <w:p w14:paraId="1A0D1B68" w14:textId="06568C03"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200" w:history="1">
            <w:r w:rsidRPr="006A1640">
              <w:rPr>
                <w:rStyle w:val="Hipercze"/>
                <w:noProof/>
              </w:rPr>
              <w:t>5.3.</w:t>
            </w:r>
            <w:r>
              <w:rPr>
                <w:rFonts w:asciiTheme="minorHAnsi" w:eastAsiaTheme="minorEastAsia" w:hAnsiTheme="minorHAnsi"/>
                <w:noProof/>
                <w:sz w:val="22"/>
                <w:lang w:eastAsia="pl-PL"/>
              </w:rPr>
              <w:tab/>
            </w:r>
            <w:r w:rsidRPr="006A1640">
              <w:rPr>
                <w:rStyle w:val="Hipercze"/>
                <w:noProof/>
              </w:rPr>
              <w:t>Architektura aplikacji</w:t>
            </w:r>
            <w:r>
              <w:rPr>
                <w:noProof/>
                <w:webHidden/>
              </w:rPr>
              <w:tab/>
            </w:r>
            <w:r>
              <w:rPr>
                <w:noProof/>
                <w:webHidden/>
              </w:rPr>
              <w:fldChar w:fldCharType="begin"/>
            </w:r>
            <w:r>
              <w:rPr>
                <w:noProof/>
                <w:webHidden/>
              </w:rPr>
              <w:instrText xml:space="preserve"> PAGEREF _Toc474062200 \h </w:instrText>
            </w:r>
            <w:r>
              <w:rPr>
                <w:noProof/>
                <w:webHidden/>
              </w:rPr>
            </w:r>
            <w:r>
              <w:rPr>
                <w:noProof/>
                <w:webHidden/>
              </w:rPr>
              <w:fldChar w:fldCharType="separate"/>
            </w:r>
            <w:r>
              <w:rPr>
                <w:noProof/>
                <w:webHidden/>
              </w:rPr>
              <w:t>22</w:t>
            </w:r>
            <w:r>
              <w:rPr>
                <w:noProof/>
                <w:webHidden/>
              </w:rPr>
              <w:fldChar w:fldCharType="end"/>
            </w:r>
          </w:hyperlink>
        </w:p>
        <w:p w14:paraId="03E116B0" w14:textId="6EBB5D1A"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201" w:history="1">
            <w:r w:rsidRPr="006A1640">
              <w:rPr>
                <w:rStyle w:val="Hipercze"/>
                <w:noProof/>
              </w:rPr>
              <w:t>5.4.</w:t>
            </w:r>
            <w:r>
              <w:rPr>
                <w:rFonts w:asciiTheme="minorHAnsi" w:eastAsiaTheme="minorEastAsia" w:hAnsiTheme="minorHAnsi"/>
                <w:noProof/>
                <w:sz w:val="22"/>
                <w:lang w:eastAsia="pl-PL"/>
              </w:rPr>
              <w:tab/>
            </w:r>
            <w:r w:rsidRPr="006A1640">
              <w:rPr>
                <w:rStyle w:val="Hipercze"/>
                <w:noProof/>
              </w:rPr>
              <w:t>Interfejs graficzny</w:t>
            </w:r>
            <w:r>
              <w:rPr>
                <w:noProof/>
                <w:webHidden/>
              </w:rPr>
              <w:tab/>
            </w:r>
            <w:r>
              <w:rPr>
                <w:noProof/>
                <w:webHidden/>
              </w:rPr>
              <w:fldChar w:fldCharType="begin"/>
            </w:r>
            <w:r>
              <w:rPr>
                <w:noProof/>
                <w:webHidden/>
              </w:rPr>
              <w:instrText xml:space="preserve"> PAGEREF _Toc474062201 \h </w:instrText>
            </w:r>
            <w:r>
              <w:rPr>
                <w:noProof/>
                <w:webHidden/>
              </w:rPr>
            </w:r>
            <w:r>
              <w:rPr>
                <w:noProof/>
                <w:webHidden/>
              </w:rPr>
              <w:fldChar w:fldCharType="separate"/>
            </w:r>
            <w:r>
              <w:rPr>
                <w:noProof/>
                <w:webHidden/>
              </w:rPr>
              <w:t>22</w:t>
            </w:r>
            <w:r>
              <w:rPr>
                <w:noProof/>
                <w:webHidden/>
              </w:rPr>
              <w:fldChar w:fldCharType="end"/>
            </w:r>
          </w:hyperlink>
        </w:p>
        <w:p w14:paraId="6D30105D" w14:textId="342A9CB7"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02" w:history="1">
            <w:r w:rsidRPr="006A1640">
              <w:rPr>
                <w:rStyle w:val="Hipercze"/>
                <w:noProof/>
              </w:rPr>
              <w:t>5.4.1.</w:t>
            </w:r>
            <w:r>
              <w:rPr>
                <w:rFonts w:asciiTheme="minorHAnsi" w:eastAsiaTheme="minorEastAsia" w:hAnsiTheme="minorHAnsi"/>
                <w:noProof/>
                <w:sz w:val="22"/>
                <w:lang w:eastAsia="pl-PL"/>
              </w:rPr>
              <w:tab/>
            </w:r>
            <w:r w:rsidRPr="006A1640">
              <w:rPr>
                <w:rStyle w:val="Hipercze"/>
                <w:noProof/>
              </w:rPr>
              <w:t>Fragment główny - HomeFragment</w:t>
            </w:r>
            <w:r>
              <w:rPr>
                <w:noProof/>
                <w:webHidden/>
              </w:rPr>
              <w:tab/>
            </w:r>
            <w:r>
              <w:rPr>
                <w:noProof/>
                <w:webHidden/>
              </w:rPr>
              <w:fldChar w:fldCharType="begin"/>
            </w:r>
            <w:r>
              <w:rPr>
                <w:noProof/>
                <w:webHidden/>
              </w:rPr>
              <w:instrText xml:space="preserve"> PAGEREF _Toc474062202 \h </w:instrText>
            </w:r>
            <w:r>
              <w:rPr>
                <w:noProof/>
                <w:webHidden/>
              </w:rPr>
            </w:r>
            <w:r>
              <w:rPr>
                <w:noProof/>
                <w:webHidden/>
              </w:rPr>
              <w:fldChar w:fldCharType="separate"/>
            </w:r>
            <w:r>
              <w:rPr>
                <w:noProof/>
                <w:webHidden/>
              </w:rPr>
              <w:t>23</w:t>
            </w:r>
            <w:r>
              <w:rPr>
                <w:noProof/>
                <w:webHidden/>
              </w:rPr>
              <w:fldChar w:fldCharType="end"/>
            </w:r>
          </w:hyperlink>
        </w:p>
        <w:p w14:paraId="67F0A2FD" w14:textId="59A1BAB5"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03" w:history="1">
            <w:r w:rsidRPr="006A1640">
              <w:rPr>
                <w:rStyle w:val="Hipercze"/>
                <w:noProof/>
              </w:rPr>
              <w:t>5.4.2.</w:t>
            </w:r>
            <w:r>
              <w:rPr>
                <w:rFonts w:asciiTheme="minorHAnsi" w:eastAsiaTheme="minorEastAsia" w:hAnsiTheme="minorHAnsi"/>
                <w:noProof/>
                <w:sz w:val="22"/>
                <w:lang w:eastAsia="pl-PL"/>
              </w:rPr>
              <w:tab/>
            </w:r>
            <w:r w:rsidRPr="006A1640">
              <w:rPr>
                <w:rStyle w:val="Hipercze"/>
                <w:noProof/>
              </w:rPr>
              <w:t>Fragment dodawania kosztu - AddCostFragment</w:t>
            </w:r>
            <w:r>
              <w:rPr>
                <w:noProof/>
                <w:webHidden/>
              </w:rPr>
              <w:tab/>
            </w:r>
            <w:r>
              <w:rPr>
                <w:noProof/>
                <w:webHidden/>
              </w:rPr>
              <w:fldChar w:fldCharType="begin"/>
            </w:r>
            <w:r>
              <w:rPr>
                <w:noProof/>
                <w:webHidden/>
              </w:rPr>
              <w:instrText xml:space="preserve"> PAGEREF _Toc474062203 \h </w:instrText>
            </w:r>
            <w:r>
              <w:rPr>
                <w:noProof/>
                <w:webHidden/>
              </w:rPr>
            </w:r>
            <w:r>
              <w:rPr>
                <w:noProof/>
                <w:webHidden/>
              </w:rPr>
              <w:fldChar w:fldCharType="separate"/>
            </w:r>
            <w:r>
              <w:rPr>
                <w:noProof/>
                <w:webHidden/>
              </w:rPr>
              <w:t>23</w:t>
            </w:r>
            <w:r>
              <w:rPr>
                <w:noProof/>
                <w:webHidden/>
              </w:rPr>
              <w:fldChar w:fldCharType="end"/>
            </w:r>
          </w:hyperlink>
        </w:p>
        <w:p w14:paraId="15A9B0A2" w14:textId="2E664A6A"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04" w:history="1">
            <w:r w:rsidRPr="006A1640">
              <w:rPr>
                <w:rStyle w:val="Hipercze"/>
                <w:noProof/>
              </w:rPr>
              <w:t>5.4.3.</w:t>
            </w:r>
            <w:r>
              <w:rPr>
                <w:rFonts w:asciiTheme="minorHAnsi" w:eastAsiaTheme="minorEastAsia" w:hAnsiTheme="minorHAnsi"/>
                <w:noProof/>
                <w:sz w:val="22"/>
                <w:lang w:eastAsia="pl-PL"/>
              </w:rPr>
              <w:tab/>
            </w:r>
            <w:r w:rsidRPr="006A1640">
              <w:rPr>
                <w:rStyle w:val="Hipercze"/>
                <w:noProof/>
              </w:rPr>
              <w:t>Fragment historia - HistoryFragment</w:t>
            </w:r>
            <w:r>
              <w:rPr>
                <w:noProof/>
                <w:webHidden/>
              </w:rPr>
              <w:tab/>
            </w:r>
            <w:r>
              <w:rPr>
                <w:noProof/>
                <w:webHidden/>
              </w:rPr>
              <w:fldChar w:fldCharType="begin"/>
            </w:r>
            <w:r>
              <w:rPr>
                <w:noProof/>
                <w:webHidden/>
              </w:rPr>
              <w:instrText xml:space="preserve"> PAGEREF _Toc474062204 \h </w:instrText>
            </w:r>
            <w:r>
              <w:rPr>
                <w:noProof/>
                <w:webHidden/>
              </w:rPr>
            </w:r>
            <w:r>
              <w:rPr>
                <w:noProof/>
                <w:webHidden/>
              </w:rPr>
              <w:fldChar w:fldCharType="separate"/>
            </w:r>
            <w:r>
              <w:rPr>
                <w:noProof/>
                <w:webHidden/>
              </w:rPr>
              <w:t>24</w:t>
            </w:r>
            <w:r>
              <w:rPr>
                <w:noProof/>
                <w:webHidden/>
              </w:rPr>
              <w:fldChar w:fldCharType="end"/>
            </w:r>
          </w:hyperlink>
        </w:p>
        <w:p w14:paraId="29E9FFD5" w14:textId="44EBA0EF"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205" w:history="1">
            <w:r w:rsidRPr="006A1640">
              <w:rPr>
                <w:rStyle w:val="Hipercze"/>
                <w:noProof/>
              </w:rPr>
              <w:t>5.5.</w:t>
            </w:r>
            <w:r>
              <w:rPr>
                <w:rFonts w:asciiTheme="minorHAnsi" w:eastAsiaTheme="minorEastAsia" w:hAnsiTheme="minorHAnsi"/>
                <w:noProof/>
                <w:sz w:val="22"/>
                <w:lang w:eastAsia="pl-PL"/>
              </w:rPr>
              <w:tab/>
            </w:r>
            <w:r w:rsidRPr="006A1640">
              <w:rPr>
                <w:rStyle w:val="Hipercze"/>
                <w:noProof/>
              </w:rPr>
              <w:t>Diagram klas</w:t>
            </w:r>
            <w:r>
              <w:rPr>
                <w:noProof/>
                <w:webHidden/>
              </w:rPr>
              <w:tab/>
            </w:r>
            <w:r>
              <w:rPr>
                <w:noProof/>
                <w:webHidden/>
              </w:rPr>
              <w:fldChar w:fldCharType="begin"/>
            </w:r>
            <w:r>
              <w:rPr>
                <w:noProof/>
                <w:webHidden/>
              </w:rPr>
              <w:instrText xml:space="preserve"> PAGEREF _Toc474062205 \h </w:instrText>
            </w:r>
            <w:r>
              <w:rPr>
                <w:noProof/>
                <w:webHidden/>
              </w:rPr>
            </w:r>
            <w:r>
              <w:rPr>
                <w:noProof/>
                <w:webHidden/>
              </w:rPr>
              <w:fldChar w:fldCharType="separate"/>
            </w:r>
            <w:r>
              <w:rPr>
                <w:noProof/>
                <w:webHidden/>
              </w:rPr>
              <w:t>25</w:t>
            </w:r>
            <w:r>
              <w:rPr>
                <w:noProof/>
                <w:webHidden/>
              </w:rPr>
              <w:fldChar w:fldCharType="end"/>
            </w:r>
          </w:hyperlink>
        </w:p>
        <w:p w14:paraId="11086513" w14:textId="4453D092" w:rsidR="00B01770" w:rsidRDefault="00B01770">
          <w:pPr>
            <w:pStyle w:val="Spistreci1"/>
            <w:tabs>
              <w:tab w:val="left" w:pos="480"/>
              <w:tab w:val="right" w:leader="dot" w:pos="9062"/>
            </w:tabs>
            <w:rPr>
              <w:rFonts w:asciiTheme="minorHAnsi" w:eastAsiaTheme="minorEastAsia" w:hAnsiTheme="minorHAnsi"/>
              <w:noProof/>
              <w:sz w:val="22"/>
              <w:lang w:eastAsia="pl-PL"/>
            </w:rPr>
          </w:pPr>
          <w:hyperlink w:anchor="_Toc474062206" w:history="1">
            <w:r w:rsidRPr="006A1640">
              <w:rPr>
                <w:rStyle w:val="Hipercze"/>
                <w:noProof/>
              </w:rPr>
              <w:t>6.</w:t>
            </w:r>
            <w:r>
              <w:rPr>
                <w:rFonts w:asciiTheme="minorHAnsi" w:eastAsiaTheme="minorEastAsia" w:hAnsiTheme="minorHAnsi"/>
                <w:noProof/>
                <w:sz w:val="22"/>
                <w:lang w:eastAsia="pl-PL"/>
              </w:rPr>
              <w:tab/>
            </w:r>
            <w:r w:rsidRPr="006A1640">
              <w:rPr>
                <w:rStyle w:val="Hipercze"/>
                <w:noProof/>
              </w:rPr>
              <w:t>Implementacja</w:t>
            </w:r>
            <w:r>
              <w:rPr>
                <w:noProof/>
                <w:webHidden/>
              </w:rPr>
              <w:tab/>
            </w:r>
            <w:r>
              <w:rPr>
                <w:noProof/>
                <w:webHidden/>
              </w:rPr>
              <w:fldChar w:fldCharType="begin"/>
            </w:r>
            <w:r>
              <w:rPr>
                <w:noProof/>
                <w:webHidden/>
              </w:rPr>
              <w:instrText xml:space="preserve"> PAGEREF _Toc474062206 \h </w:instrText>
            </w:r>
            <w:r>
              <w:rPr>
                <w:noProof/>
                <w:webHidden/>
              </w:rPr>
            </w:r>
            <w:r>
              <w:rPr>
                <w:noProof/>
                <w:webHidden/>
              </w:rPr>
              <w:fldChar w:fldCharType="separate"/>
            </w:r>
            <w:r>
              <w:rPr>
                <w:noProof/>
                <w:webHidden/>
              </w:rPr>
              <w:t>26</w:t>
            </w:r>
            <w:r>
              <w:rPr>
                <w:noProof/>
                <w:webHidden/>
              </w:rPr>
              <w:fldChar w:fldCharType="end"/>
            </w:r>
          </w:hyperlink>
        </w:p>
        <w:p w14:paraId="0A1A4373" w14:textId="32FF98ED"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207" w:history="1">
            <w:r w:rsidRPr="006A1640">
              <w:rPr>
                <w:rStyle w:val="Hipercze"/>
                <w:noProof/>
              </w:rPr>
              <w:t>6.1.</w:t>
            </w:r>
            <w:r>
              <w:rPr>
                <w:rFonts w:asciiTheme="minorHAnsi" w:eastAsiaTheme="minorEastAsia" w:hAnsiTheme="minorHAnsi"/>
                <w:noProof/>
                <w:sz w:val="22"/>
                <w:lang w:eastAsia="pl-PL"/>
              </w:rPr>
              <w:tab/>
            </w:r>
            <w:r w:rsidRPr="006A1640">
              <w:rPr>
                <w:rStyle w:val="Hipercze"/>
                <w:noProof/>
              </w:rPr>
              <w:t>Opis kluczowych klas aplikacji</w:t>
            </w:r>
            <w:r>
              <w:rPr>
                <w:noProof/>
                <w:webHidden/>
              </w:rPr>
              <w:tab/>
            </w:r>
            <w:r>
              <w:rPr>
                <w:noProof/>
                <w:webHidden/>
              </w:rPr>
              <w:fldChar w:fldCharType="begin"/>
            </w:r>
            <w:r>
              <w:rPr>
                <w:noProof/>
                <w:webHidden/>
              </w:rPr>
              <w:instrText xml:space="preserve"> PAGEREF _Toc474062207 \h </w:instrText>
            </w:r>
            <w:r>
              <w:rPr>
                <w:noProof/>
                <w:webHidden/>
              </w:rPr>
            </w:r>
            <w:r>
              <w:rPr>
                <w:noProof/>
                <w:webHidden/>
              </w:rPr>
              <w:fldChar w:fldCharType="separate"/>
            </w:r>
            <w:r>
              <w:rPr>
                <w:noProof/>
                <w:webHidden/>
              </w:rPr>
              <w:t>26</w:t>
            </w:r>
            <w:r>
              <w:rPr>
                <w:noProof/>
                <w:webHidden/>
              </w:rPr>
              <w:fldChar w:fldCharType="end"/>
            </w:r>
          </w:hyperlink>
        </w:p>
        <w:p w14:paraId="2C9A5970" w14:textId="0F7802D6"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08" w:history="1">
            <w:r w:rsidRPr="006A1640">
              <w:rPr>
                <w:rStyle w:val="Hipercze"/>
                <w:noProof/>
              </w:rPr>
              <w:t>6.1.1.</w:t>
            </w:r>
            <w:r>
              <w:rPr>
                <w:rFonts w:asciiTheme="minorHAnsi" w:eastAsiaTheme="minorEastAsia" w:hAnsiTheme="minorHAnsi"/>
                <w:noProof/>
                <w:sz w:val="22"/>
                <w:lang w:eastAsia="pl-PL"/>
              </w:rPr>
              <w:tab/>
            </w:r>
            <w:r w:rsidRPr="006A1640">
              <w:rPr>
                <w:rStyle w:val="Hipercze"/>
                <w:noProof/>
              </w:rPr>
              <w:t>Cost</w:t>
            </w:r>
            <w:r>
              <w:rPr>
                <w:noProof/>
                <w:webHidden/>
              </w:rPr>
              <w:tab/>
            </w:r>
            <w:r>
              <w:rPr>
                <w:noProof/>
                <w:webHidden/>
              </w:rPr>
              <w:fldChar w:fldCharType="begin"/>
            </w:r>
            <w:r>
              <w:rPr>
                <w:noProof/>
                <w:webHidden/>
              </w:rPr>
              <w:instrText xml:space="preserve"> PAGEREF _Toc474062208 \h </w:instrText>
            </w:r>
            <w:r>
              <w:rPr>
                <w:noProof/>
                <w:webHidden/>
              </w:rPr>
            </w:r>
            <w:r>
              <w:rPr>
                <w:noProof/>
                <w:webHidden/>
              </w:rPr>
              <w:fldChar w:fldCharType="separate"/>
            </w:r>
            <w:r>
              <w:rPr>
                <w:noProof/>
                <w:webHidden/>
              </w:rPr>
              <w:t>26</w:t>
            </w:r>
            <w:r>
              <w:rPr>
                <w:noProof/>
                <w:webHidden/>
              </w:rPr>
              <w:fldChar w:fldCharType="end"/>
            </w:r>
          </w:hyperlink>
        </w:p>
        <w:p w14:paraId="3865DC2E" w14:textId="53E5C09E"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09" w:history="1">
            <w:r w:rsidRPr="006A1640">
              <w:rPr>
                <w:rStyle w:val="Hipercze"/>
                <w:noProof/>
              </w:rPr>
              <w:t>6.1.2.</w:t>
            </w:r>
            <w:r>
              <w:rPr>
                <w:rFonts w:asciiTheme="minorHAnsi" w:eastAsiaTheme="minorEastAsia" w:hAnsiTheme="minorHAnsi"/>
                <w:noProof/>
                <w:sz w:val="22"/>
                <w:lang w:eastAsia="pl-PL"/>
              </w:rPr>
              <w:tab/>
            </w:r>
            <w:r w:rsidRPr="006A1640">
              <w:rPr>
                <w:rStyle w:val="Hipercze"/>
                <w:noProof/>
              </w:rPr>
              <w:t>ChartEntry</w:t>
            </w:r>
            <w:r>
              <w:rPr>
                <w:noProof/>
                <w:webHidden/>
              </w:rPr>
              <w:tab/>
            </w:r>
            <w:r>
              <w:rPr>
                <w:noProof/>
                <w:webHidden/>
              </w:rPr>
              <w:fldChar w:fldCharType="begin"/>
            </w:r>
            <w:r>
              <w:rPr>
                <w:noProof/>
                <w:webHidden/>
              </w:rPr>
              <w:instrText xml:space="preserve"> PAGEREF _Toc474062209 \h </w:instrText>
            </w:r>
            <w:r>
              <w:rPr>
                <w:noProof/>
                <w:webHidden/>
              </w:rPr>
            </w:r>
            <w:r>
              <w:rPr>
                <w:noProof/>
                <w:webHidden/>
              </w:rPr>
              <w:fldChar w:fldCharType="separate"/>
            </w:r>
            <w:r>
              <w:rPr>
                <w:noProof/>
                <w:webHidden/>
              </w:rPr>
              <w:t>26</w:t>
            </w:r>
            <w:r>
              <w:rPr>
                <w:noProof/>
                <w:webHidden/>
              </w:rPr>
              <w:fldChar w:fldCharType="end"/>
            </w:r>
          </w:hyperlink>
        </w:p>
        <w:p w14:paraId="36BC96EB" w14:textId="6DA2F3EC"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10" w:history="1">
            <w:r w:rsidRPr="006A1640">
              <w:rPr>
                <w:rStyle w:val="Hipercze"/>
                <w:noProof/>
              </w:rPr>
              <w:t>6.1.3.</w:t>
            </w:r>
            <w:r>
              <w:rPr>
                <w:rFonts w:asciiTheme="minorHAnsi" w:eastAsiaTheme="minorEastAsia" w:hAnsiTheme="minorHAnsi"/>
                <w:noProof/>
                <w:sz w:val="22"/>
                <w:lang w:eastAsia="pl-PL"/>
              </w:rPr>
              <w:tab/>
            </w:r>
            <w:r w:rsidRPr="006A1640">
              <w:rPr>
                <w:rStyle w:val="Hipercze"/>
                <w:noProof/>
              </w:rPr>
              <w:t>DatabaseHelper</w:t>
            </w:r>
            <w:r>
              <w:rPr>
                <w:noProof/>
                <w:webHidden/>
              </w:rPr>
              <w:tab/>
            </w:r>
            <w:r>
              <w:rPr>
                <w:noProof/>
                <w:webHidden/>
              </w:rPr>
              <w:fldChar w:fldCharType="begin"/>
            </w:r>
            <w:r>
              <w:rPr>
                <w:noProof/>
                <w:webHidden/>
              </w:rPr>
              <w:instrText xml:space="preserve"> PAGEREF _Toc474062210 \h </w:instrText>
            </w:r>
            <w:r>
              <w:rPr>
                <w:noProof/>
                <w:webHidden/>
              </w:rPr>
            </w:r>
            <w:r>
              <w:rPr>
                <w:noProof/>
                <w:webHidden/>
              </w:rPr>
              <w:fldChar w:fldCharType="separate"/>
            </w:r>
            <w:r>
              <w:rPr>
                <w:noProof/>
                <w:webHidden/>
              </w:rPr>
              <w:t>27</w:t>
            </w:r>
            <w:r>
              <w:rPr>
                <w:noProof/>
                <w:webHidden/>
              </w:rPr>
              <w:fldChar w:fldCharType="end"/>
            </w:r>
          </w:hyperlink>
        </w:p>
        <w:p w14:paraId="7BF696C6" w14:textId="4D70E57D"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11" w:history="1">
            <w:r w:rsidRPr="006A1640">
              <w:rPr>
                <w:rStyle w:val="Hipercze"/>
                <w:noProof/>
              </w:rPr>
              <w:t>6.1.4.</w:t>
            </w:r>
            <w:r>
              <w:rPr>
                <w:rFonts w:asciiTheme="minorHAnsi" w:eastAsiaTheme="minorEastAsia" w:hAnsiTheme="minorHAnsi"/>
                <w:noProof/>
                <w:sz w:val="22"/>
                <w:lang w:eastAsia="pl-PL"/>
              </w:rPr>
              <w:tab/>
            </w:r>
            <w:r w:rsidRPr="006A1640">
              <w:rPr>
                <w:rStyle w:val="Hipercze"/>
                <w:noProof/>
              </w:rPr>
              <w:t>Klasy i interfejsy do testów</w:t>
            </w:r>
            <w:r>
              <w:rPr>
                <w:noProof/>
                <w:webHidden/>
              </w:rPr>
              <w:tab/>
            </w:r>
            <w:r>
              <w:rPr>
                <w:noProof/>
                <w:webHidden/>
              </w:rPr>
              <w:fldChar w:fldCharType="begin"/>
            </w:r>
            <w:r>
              <w:rPr>
                <w:noProof/>
                <w:webHidden/>
              </w:rPr>
              <w:instrText xml:space="preserve"> PAGEREF _Toc474062211 \h </w:instrText>
            </w:r>
            <w:r>
              <w:rPr>
                <w:noProof/>
                <w:webHidden/>
              </w:rPr>
            </w:r>
            <w:r>
              <w:rPr>
                <w:noProof/>
                <w:webHidden/>
              </w:rPr>
              <w:fldChar w:fldCharType="separate"/>
            </w:r>
            <w:r>
              <w:rPr>
                <w:noProof/>
                <w:webHidden/>
              </w:rPr>
              <w:t>27</w:t>
            </w:r>
            <w:r>
              <w:rPr>
                <w:noProof/>
                <w:webHidden/>
              </w:rPr>
              <w:fldChar w:fldCharType="end"/>
            </w:r>
          </w:hyperlink>
        </w:p>
        <w:p w14:paraId="3E032F3A" w14:textId="62F7901B"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212" w:history="1">
            <w:r w:rsidRPr="006A1640">
              <w:rPr>
                <w:rStyle w:val="Hipercze"/>
                <w:noProof/>
              </w:rPr>
              <w:t>6.2.</w:t>
            </w:r>
            <w:r>
              <w:rPr>
                <w:rFonts w:asciiTheme="minorHAnsi" w:eastAsiaTheme="minorEastAsia" w:hAnsiTheme="minorHAnsi"/>
                <w:noProof/>
                <w:sz w:val="22"/>
                <w:lang w:eastAsia="pl-PL"/>
              </w:rPr>
              <w:tab/>
            </w:r>
            <w:r w:rsidRPr="006A1640">
              <w:rPr>
                <w:rStyle w:val="Hipercze"/>
                <w:noProof/>
              </w:rPr>
              <w:t>Algorytmy obliczeniowe</w:t>
            </w:r>
            <w:r>
              <w:rPr>
                <w:noProof/>
                <w:webHidden/>
              </w:rPr>
              <w:tab/>
            </w:r>
            <w:r>
              <w:rPr>
                <w:noProof/>
                <w:webHidden/>
              </w:rPr>
              <w:fldChar w:fldCharType="begin"/>
            </w:r>
            <w:r>
              <w:rPr>
                <w:noProof/>
                <w:webHidden/>
              </w:rPr>
              <w:instrText xml:space="preserve"> PAGEREF _Toc474062212 \h </w:instrText>
            </w:r>
            <w:r>
              <w:rPr>
                <w:noProof/>
                <w:webHidden/>
              </w:rPr>
            </w:r>
            <w:r>
              <w:rPr>
                <w:noProof/>
                <w:webHidden/>
              </w:rPr>
              <w:fldChar w:fldCharType="separate"/>
            </w:r>
            <w:r>
              <w:rPr>
                <w:noProof/>
                <w:webHidden/>
              </w:rPr>
              <w:t>28</w:t>
            </w:r>
            <w:r>
              <w:rPr>
                <w:noProof/>
                <w:webHidden/>
              </w:rPr>
              <w:fldChar w:fldCharType="end"/>
            </w:r>
          </w:hyperlink>
        </w:p>
        <w:p w14:paraId="1B37A34F" w14:textId="0EE07549"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13" w:history="1">
            <w:r w:rsidRPr="006A1640">
              <w:rPr>
                <w:rStyle w:val="Hipercze"/>
                <w:noProof/>
              </w:rPr>
              <w:t>6.2.1.</w:t>
            </w:r>
            <w:r>
              <w:rPr>
                <w:rFonts w:asciiTheme="minorHAnsi" w:eastAsiaTheme="minorEastAsia" w:hAnsiTheme="minorHAnsi"/>
                <w:noProof/>
                <w:sz w:val="22"/>
                <w:lang w:eastAsia="pl-PL"/>
              </w:rPr>
              <w:tab/>
            </w:r>
            <w:r w:rsidRPr="006A1640">
              <w:rPr>
                <w:rStyle w:val="Hipercze"/>
                <w:noProof/>
              </w:rPr>
              <w:t>Obliczanie całkowitego kosztu kilometra</w:t>
            </w:r>
            <w:r>
              <w:rPr>
                <w:noProof/>
                <w:webHidden/>
              </w:rPr>
              <w:tab/>
            </w:r>
            <w:r>
              <w:rPr>
                <w:noProof/>
                <w:webHidden/>
              </w:rPr>
              <w:fldChar w:fldCharType="begin"/>
            </w:r>
            <w:r>
              <w:rPr>
                <w:noProof/>
                <w:webHidden/>
              </w:rPr>
              <w:instrText xml:space="preserve"> PAGEREF _Toc474062213 \h </w:instrText>
            </w:r>
            <w:r>
              <w:rPr>
                <w:noProof/>
                <w:webHidden/>
              </w:rPr>
            </w:r>
            <w:r>
              <w:rPr>
                <w:noProof/>
                <w:webHidden/>
              </w:rPr>
              <w:fldChar w:fldCharType="separate"/>
            </w:r>
            <w:r>
              <w:rPr>
                <w:noProof/>
                <w:webHidden/>
              </w:rPr>
              <w:t>28</w:t>
            </w:r>
            <w:r>
              <w:rPr>
                <w:noProof/>
                <w:webHidden/>
              </w:rPr>
              <w:fldChar w:fldCharType="end"/>
            </w:r>
          </w:hyperlink>
        </w:p>
        <w:p w14:paraId="4080BC01" w14:textId="4542B1B3"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14" w:history="1">
            <w:r w:rsidRPr="006A1640">
              <w:rPr>
                <w:rStyle w:val="Hipercze"/>
                <w:noProof/>
              </w:rPr>
              <w:t>6.2.2.</w:t>
            </w:r>
            <w:r>
              <w:rPr>
                <w:rFonts w:asciiTheme="minorHAnsi" w:eastAsiaTheme="minorEastAsia" w:hAnsiTheme="minorHAnsi"/>
                <w:noProof/>
                <w:sz w:val="22"/>
                <w:lang w:eastAsia="pl-PL"/>
              </w:rPr>
              <w:tab/>
            </w:r>
            <w:r w:rsidRPr="006A1640">
              <w:rPr>
                <w:rStyle w:val="Hipercze"/>
                <w:noProof/>
              </w:rPr>
              <w:t>Średnie spalanie</w:t>
            </w:r>
            <w:r>
              <w:rPr>
                <w:noProof/>
                <w:webHidden/>
              </w:rPr>
              <w:tab/>
            </w:r>
            <w:r>
              <w:rPr>
                <w:noProof/>
                <w:webHidden/>
              </w:rPr>
              <w:fldChar w:fldCharType="begin"/>
            </w:r>
            <w:r>
              <w:rPr>
                <w:noProof/>
                <w:webHidden/>
              </w:rPr>
              <w:instrText xml:space="preserve"> PAGEREF _Toc474062214 \h </w:instrText>
            </w:r>
            <w:r>
              <w:rPr>
                <w:noProof/>
                <w:webHidden/>
              </w:rPr>
            </w:r>
            <w:r>
              <w:rPr>
                <w:noProof/>
                <w:webHidden/>
              </w:rPr>
              <w:fldChar w:fldCharType="separate"/>
            </w:r>
            <w:r>
              <w:rPr>
                <w:noProof/>
                <w:webHidden/>
              </w:rPr>
              <w:t>28</w:t>
            </w:r>
            <w:r>
              <w:rPr>
                <w:noProof/>
                <w:webHidden/>
              </w:rPr>
              <w:fldChar w:fldCharType="end"/>
            </w:r>
          </w:hyperlink>
        </w:p>
        <w:p w14:paraId="25B955F2" w14:textId="58982C88"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15" w:history="1">
            <w:r w:rsidRPr="006A1640">
              <w:rPr>
                <w:rStyle w:val="Hipercze"/>
                <w:noProof/>
              </w:rPr>
              <w:t>6.2.3.</w:t>
            </w:r>
            <w:r>
              <w:rPr>
                <w:rFonts w:asciiTheme="minorHAnsi" w:eastAsiaTheme="minorEastAsia" w:hAnsiTheme="minorHAnsi"/>
                <w:noProof/>
                <w:sz w:val="22"/>
                <w:lang w:eastAsia="pl-PL"/>
              </w:rPr>
              <w:tab/>
            </w:r>
            <w:r w:rsidRPr="006A1640">
              <w:rPr>
                <w:rStyle w:val="Hipercze"/>
                <w:noProof/>
              </w:rPr>
              <w:t>Obliczanie kosztu kilometra z ostatnich trzydziestu dni</w:t>
            </w:r>
            <w:r>
              <w:rPr>
                <w:noProof/>
                <w:webHidden/>
              </w:rPr>
              <w:tab/>
            </w:r>
            <w:r>
              <w:rPr>
                <w:noProof/>
                <w:webHidden/>
              </w:rPr>
              <w:fldChar w:fldCharType="begin"/>
            </w:r>
            <w:r>
              <w:rPr>
                <w:noProof/>
                <w:webHidden/>
              </w:rPr>
              <w:instrText xml:space="preserve"> PAGEREF _Toc474062215 \h </w:instrText>
            </w:r>
            <w:r>
              <w:rPr>
                <w:noProof/>
                <w:webHidden/>
              </w:rPr>
            </w:r>
            <w:r>
              <w:rPr>
                <w:noProof/>
                <w:webHidden/>
              </w:rPr>
              <w:fldChar w:fldCharType="separate"/>
            </w:r>
            <w:r>
              <w:rPr>
                <w:noProof/>
                <w:webHidden/>
              </w:rPr>
              <w:t>28</w:t>
            </w:r>
            <w:r>
              <w:rPr>
                <w:noProof/>
                <w:webHidden/>
              </w:rPr>
              <w:fldChar w:fldCharType="end"/>
            </w:r>
          </w:hyperlink>
        </w:p>
        <w:p w14:paraId="5222E7C0" w14:textId="424D8DAF"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216" w:history="1">
            <w:r w:rsidRPr="006A1640">
              <w:rPr>
                <w:rStyle w:val="Hipercze"/>
                <w:noProof/>
              </w:rPr>
              <w:t>6.3.</w:t>
            </w:r>
            <w:r>
              <w:rPr>
                <w:rFonts w:asciiTheme="minorHAnsi" w:eastAsiaTheme="minorEastAsia" w:hAnsiTheme="minorHAnsi"/>
                <w:noProof/>
                <w:sz w:val="22"/>
                <w:lang w:eastAsia="pl-PL"/>
              </w:rPr>
              <w:tab/>
            </w:r>
            <w:r w:rsidRPr="006A1640">
              <w:rPr>
                <w:rStyle w:val="Hipercze"/>
                <w:noProof/>
              </w:rPr>
              <w:t>Komunikacja z bazą danych</w:t>
            </w:r>
            <w:r>
              <w:rPr>
                <w:noProof/>
                <w:webHidden/>
              </w:rPr>
              <w:tab/>
            </w:r>
            <w:r>
              <w:rPr>
                <w:noProof/>
                <w:webHidden/>
              </w:rPr>
              <w:fldChar w:fldCharType="begin"/>
            </w:r>
            <w:r>
              <w:rPr>
                <w:noProof/>
                <w:webHidden/>
              </w:rPr>
              <w:instrText xml:space="preserve"> PAGEREF _Toc474062216 \h </w:instrText>
            </w:r>
            <w:r>
              <w:rPr>
                <w:noProof/>
                <w:webHidden/>
              </w:rPr>
            </w:r>
            <w:r>
              <w:rPr>
                <w:noProof/>
                <w:webHidden/>
              </w:rPr>
              <w:fldChar w:fldCharType="separate"/>
            </w:r>
            <w:r>
              <w:rPr>
                <w:noProof/>
                <w:webHidden/>
              </w:rPr>
              <w:t>28</w:t>
            </w:r>
            <w:r>
              <w:rPr>
                <w:noProof/>
                <w:webHidden/>
              </w:rPr>
              <w:fldChar w:fldCharType="end"/>
            </w:r>
          </w:hyperlink>
        </w:p>
        <w:p w14:paraId="20218B7E" w14:textId="43418FE6"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17" w:history="1">
            <w:r w:rsidRPr="006A1640">
              <w:rPr>
                <w:rStyle w:val="Hipercze"/>
                <w:noProof/>
              </w:rPr>
              <w:t>6.3.1.</w:t>
            </w:r>
            <w:r>
              <w:rPr>
                <w:rFonts w:asciiTheme="minorHAnsi" w:eastAsiaTheme="minorEastAsia" w:hAnsiTheme="minorHAnsi"/>
                <w:noProof/>
                <w:sz w:val="22"/>
                <w:lang w:eastAsia="pl-PL"/>
              </w:rPr>
              <w:tab/>
            </w:r>
            <w:r w:rsidRPr="006A1640">
              <w:rPr>
                <w:rStyle w:val="Hipercze"/>
                <w:noProof/>
              </w:rPr>
              <w:t>Utworzenie bazy</w:t>
            </w:r>
            <w:r>
              <w:rPr>
                <w:noProof/>
                <w:webHidden/>
              </w:rPr>
              <w:tab/>
            </w:r>
            <w:r>
              <w:rPr>
                <w:noProof/>
                <w:webHidden/>
              </w:rPr>
              <w:fldChar w:fldCharType="begin"/>
            </w:r>
            <w:r>
              <w:rPr>
                <w:noProof/>
                <w:webHidden/>
              </w:rPr>
              <w:instrText xml:space="preserve"> PAGEREF _Toc474062217 \h </w:instrText>
            </w:r>
            <w:r>
              <w:rPr>
                <w:noProof/>
                <w:webHidden/>
              </w:rPr>
            </w:r>
            <w:r>
              <w:rPr>
                <w:noProof/>
                <w:webHidden/>
              </w:rPr>
              <w:fldChar w:fldCharType="separate"/>
            </w:r>
            <w:r>
              <w:rPr>
                <w:noProof/>
                <w:webHidden/>
              </w:rPr>
              <w:t>28</w:t>
            </w:r>
            <w:r>
              <w:rPr>
                <w:noProof/>
                <w:webHidden/>
              </w:rPr>
              <w:fldChar w:fldCharType="end"/>
            </w:r>
          </w:hyperlink>
        </w:p>
        <w:p w14:paraId="41F112FA" w14:textId="28B756BC"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18" w:history="1">
            <w:r w:rsidRPr="006A1640">
              <w:rPr>
                <w:rStyle w:val="Hipercze"/>
                <w:noProof/>
              </w:rPr>
              <w:t>6.3.2.</w:t>
            </w:r>
            <w:r>
              <w:rPr>
                <w:rFonts w:asciiTheme="minorHAnsi" w:eastAsiaTheme="minorEastAsia" w:hAnsiTheme="minorHAnsi"/>
                <w:noProof/>
                <w:sz w:val="22"/>
                <w:lang w:eastAsia="pl-PL"/>
              </w:rPr>
              <w:tab/>
            </w:r>
            <w:r w:rsidRPr="006A1640">
              <w:rPr>
                <w:rStyle w:val="Hipercze"/>
                <w:noProof/>
              </w:rPr>
              <w:t>Nawiązanie połączenia z bazą danych</w:t>
            </w:r>
            <w:r>
              <w:rPr>
                <w:noProof/>
                <w:webHidden/>
              </w:rPr>
              <w:tab/>
            </w:r>
            <w:r>
              <w:rPr>
                <w:noProof/>
                <w:webHidden/>
              </w:rPr>
              <w:fldChar w:fldCharType="begin"/>
            </w:r>
            <w:r>
              <w:rPr>
                <w:noProof/>
                <w:webHidden/>
              </w:rPr>
              <w:instrText xml:space="preserve"> PAGEREF _Toc474062218 \h </w:instrText>
            </w:r>
            <w:r>
              <w:rPr>
                <w:noProof/>
                <w:webHidden/>
              </w:rPr>
            </w:r>
            <w:r>
              <w:rPr>
                <w:noProof/>
                <w:webHidden/>
              </w:rPr>
              <w:fldChar w:fldCharType="separate"/>
            </w:r>
            <w:r>
              <w:rPr>
                <w:noProof/>
                <w:webHidden/>
              </w:rPr>
              <w:t>28</w:t>
            </w:r>
            <w:r>
              <w:rPr>
                <w:noProof/>
                <w:webHidden/>
              </w:rPr>
              <w:fldChar w:fldCharType="end"/>
            </w:r>
          </w:hyperlink>
        </w:p>
        <w:p w14:paraId="5871CF1F" w14:textId="19A80FFF"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19" w:history="1">
            <w:r w:rsidRPr="006A1640">
              <w:rPr>
                <w:rStyle w:val="Hipercze"/>
                <w:noProof/>
              </w:rPr>
              <w:t>6.3.3.</w:t>
            </w:r>
            <w:r>
              <w:rPr>
                <w:rFonts w:asciiTheme="minorHAnsi" w:eastAsiaTheme="minorEastAsia" w:hAnsiTheme="minorHAnsi"/>
                <w:noProof/>
                <w:sz w:val="22"/>
                <w:lang w:eastAsia="pl-PL"/>
              </w:rPr>
              <w:tab/>
            </w:r>
            <w:r w:rsidRPr="006A1640">
              <w:rPr>
                <w:rStyle w:val="Hipercze"/>
                <w:noProof/>
              </w:rPr>
              <w:t>Pobranie kosztów z ostatnich 30 dni</w:t>
            </w:r>
            <w:r>
              <w:rPr>
                <w:noProof/>
                <w:webHidden/>
              </w:rPr>
              <w:tab/>
            </w:r>
            <w:r>
              <w:rPr>
                <w:noProof/>
                <w:webHidden/>
              </w:rPr>
              <w:fldChar w:fldCharType="begin"/>
            </w:r>
            <w:r>
              <w:rPr>
                <w:noProof/>
                <w:webHidden/>
              </w:rPr>
              <w:instrText xml:space="preserve"> PAGEREF _Toc474062219 \h </w:instrText>
            </w:r>
            <w:r>
              <w:rPr>
                <w:noProof/>
                <w:webHidden/>
              </w:rPr>
            </w:r>
            <w:r>
              <w:rPr>
                <w:noProof/>
                <w:webHidden/>
              </w:rPr>
              <w:fldChar w:fldCharType="separate"/>
            </w:r>
            <w:r>
              <w:rPr>
                <w:noProof/>
                <w:webHidden/>
              </w:rPr>
              <w:t>29</w:t>
            </w:r>
            <w:r>
              <w:rPr>
                <w:noProof/>
                <w:webHidden/>
              </w:rPr>
              <w:fldChar w:fldCharType="end"/>
            </w:r>
          </w:hyperlink>
        </w:p>
        <w:p w14:paraId="2123AAFC" w14:textId="705888CA"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20" w:history="1">
            <w:r w:rsidRPr="006A1640">
              <w:rPr>
                <w:rStyle w:val="Hipercze"/>
                <w:noProof/>
              </w:rPr>
              <w:t>6.3.4.</w:t>
            </w:r>
            <w:r>
              <w:rPr>
                <w:rFonts w:asciiTheme="minorHAnsi" w:eastAsiaTheme="minorEastAsia" w:hAnsiTheme="minorHAnsi"/>
                <w:noProof/>
                <w:sz w:val="22"/>
                <w:lang w:eastAsia="pl-PL"/>
              </w:rPr>
              <w:tab/>
            </w:r>
            <w:r w:rsidRPr="006A1640">
              <w:rPr>
                <w:rStyle w:val="Hipercze"/>
                <w:noProof/>
              </w:rPr>
              <w:t>Dodanie nowego kosztu</w:t>
            </w:r>
            <w:r>
              <w:rPr>
                <w:noProof/>
                <w:webHidden/>
              </w:rPr>
              <w:tab/>
            </w:r>
            <w:r>
              <w:rPr>
                <w:noProof/>
                <w:webHidden/>
              </w:rPr>
              <w:fldChar w:fldCharType="begin"/>
            </w:r>
            <w:r>
              <w:rPr>
                <w:noProof/>
                <w:webHidden/>
              </w:rPr>
              <w:instrText xml:space="preserve"> PAGEREF _Toc474062220 \h </w:instrText>
            </w:r>
            <w:r>
              <w:rPr>
                <w:noProof/>
                <w:webHidden/>
              </w:rPr>
            </w:r>
            <w:r>
              <w:rPr>
                <w:noProof/>
                <w:webHidden/>
              </w:rPr>
              <w:fldChar w:fldCharType="separate"/>
            </w:r>
            <w:r>
              <w:rPr>
                <w:noProof/>
                <w:webHidden/>
              </w:rPr>
              <w:t>29</w:t>
            </w:r>
            <w:r>
              <w:rPr>
                <w:noProof/>
                <w:webHidden/>
              </w:rPr>
              <w:fldChar w:fldCharType="end"/>
            </w:r>
          </w:hyperlink>
        </w:p>
        <w:p w14:paraId="70634D67" w14:textId="14B74F9E"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21" w:history="1">
            <w:r w:rsidRPr="006A1640">
              <w:rPr>
                <w:rStyle w:val="Hipercze"/>
                <w:noProof/>
              </w:rPr>
              <w:t>6.3.5.</w:t>
            </w:r>
            <w:r>
              <w:rPr>
                <w:rFonts w:asciiTheme="minorHAnsi" w:eastAsiaTheme="minorEastAsia" w:hAnsiTheme="minorHAnsi"/>
                <w:noProof/>
                <w:sz w:val="22"/>
                <w:lang w:eastAsia="pl-PL"/>
              </w:rPr>
              <w:tab/>
            </w:r>
            <w:r w:rsidRPr="006A1640">
              <w:rPr>
                <w:rStyle w:val="Hipercze"/>
                <w:noProof/>
              </w:rPr>
              <w:t>Aktualizacja wybranego kosztu</w:t>
            </w:r>
            <w:r>
              <w:rPr>
                <w:noProof/>
                <w:webHidden/>
              </w:rPr>
              <w:tab/>
            </w:r>
            <w:r>
              <w:rPr>
                <w:noProof/>
                <w:webHidden/>
              </w:rPr>
              <w:fldChar w:fldCharType="begin"/>
            </w:r>
            <w:r>
              <w:rPr>
                <w:noProof/>
                <w:webHidden/>
              </w:rPr>
              <w:instrText xml:space="preserve"> PAGEREF _Toc474062221 \h </w:instrText>
            </w:r>
            <w:r>
              <w:rPr>
                <w:noProof/>
                <w:webHidden/>
              </w:rPr>
            </w:r>
            <w:r>
              <w:rPr>
                <w:noProof/>
                <w:webHidden/>
              </w:rPr>
              <w:fldChar w:fldCharType="separate"/>
            </w:r>
            <w:r>
              <w:rPr>
                <w:noProof/>
                <w:webHidden/>
              </w:rPr>
              <w:t>30</w:t>
            </w:r>
            <w:r>
              <w:rPr>
                <w:noProof/>
                <w:webHidden/>
              </w:rPr>
              <w:fldChar w:fldCharType="end"/>
            </w:r>
          </w:hyperlink>
        </w:p>
        <w:p w14:paraId="2C9D49AD" w14:textId="47C49064"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22" w:history="1">
            <w:r w:rsidRPr="006A1640">
              <w:rPr>
                <w:rStyle w:val="Hipercze"/>
                <w:noProof/>
              </w:rPr>
              <w:t>6.3.6.</w:t>
            </w:r>
            <w:r>
              <w:rPr>
                <w:rFonts w:asciiTheme="minorHAnsi" w:eastAsiaTheme="minorEastAsia" w:hAnsiTheme="minorHAnsi"/>
                <w:noProof/>
                <w:sz w:val="22"/>
                <w:lang w:eastAsia="pl-PL"/>
              </w:rPr>
              <w:tab/>
            </w:r>
            <w:r w:rsidRPr="006A1640">
              <w:rPr>
                <w:rStyle w:val="Hipercze"/>
                <w:noProof/>
              </w:rPr>
              <w:t>Usunięcie wybranego kosztu</w:t>
            </w:r>
            <w:r>
              <w:rPr>
                <w:noProof/>
                <w:webHidden/>
              </w:rPr>
              <w:tab/>
            </w:r>
            <w:r>
              <w:rPr>
                <w:noProof/>
                <w:webHidden/>
              </w:rPr>
              <w:fldChar w:fldCharType="begin"/>
            </w:r>
            <w:r>
              <w:rPr>
                <w:noProof/>
                <w:webHidden/>
              </w:rPr>
              <w:instrText xml:space="preserve"> PAGEREF _Toc474062222 \h </w:instrText>
            </w:r>
            <w:r>
              <w:rPr>
                <w:noProof/>
                <w:webHidden/>
              </w:rPr>
            </w:r>
            <w:r>
              <w:rPr>
                <w:noProof/>
                <w:webHidden/>
              </w:rPr>
              <w:fldChar w:fldCharType="separate"/>
            </w:r>
            <w:r>
              <w:rPr>
                <w:noProof/>
                <w:webHidden/>
              </w:rPr>
              <w:t>30</w:t>
            </w:r>
            <w:r>
              <w:rPr>
                <w:noProof/>
                <w:webHidden/>
              </w:rPr>
              <w:fldChar w:fldCharType="end"/>
            </w:r>
          </w:hyperlink>
        </w:p>
        <w:p w14:paraId="292042FF" w14:textId="45FFA52B"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23" w:history="1">
            <w:r w:rsidRPr="006A1640">
              <w:rPr>
                <w:rStyle w:val="Hipercze"/>
                <w:noProof/>
              </w:rPr>
              <w:t>6.3.7.</w:t>
            </w:r>
            <w:r>
              <w:rPr>
                <w:rFonts w:asciiTheme="minorHAnsi" w:eastAsiaTheme="minorEastAsia" w:hAnsiTheme="minorHAnsi"/>
                <w:noProof/>
                <w:sz w:val="22"/>
                <w:lang w:eastAsia="pl-PL"/>
              </w:rPr>
              <w:tab/>
            </w:r>
            <w:r w:rsidRPr="006A1640">
              <w:rPr>
                <w:rStyle w:val="Hipercze"/>
                <w:noProof/>
              </w:rPr>
              <w:t>Import i eksport bazy danych</w:t>
            </w:r>
            <w:r>
              <w:rPr>
                <w:noProof/>
                <w:webHidden/>
              </w:rPr>
              <w:tab/>
            </w:r>
            <w:r>
              <w:rPr>
                <w:noProof/>
                <w:webHidden/>
              </w:rPr>
              <w:fldChar w:fldCharType="begin"/>
            </w:r>
            <w:r>
              <w:rPr>
                <w:noProof/>
                <w:webHidden/>
              </w:rPr>
              <w:instrText xml:space="preserve"> PAGEREF _Toc474062223 \h </w:instrText>
            </w:r>
            <w:r>
              <w:rPr>
                <w:noProof/>
                <w:webHidden/>
              </w:rPr>
            </w:r>
            <w:r>
              <w:rPr>
                <w:noProof/>
                <w:webHidden/>
              </w:rPr>
              <w:fldChar w:fldCharType="separate"/>
            </w:r>
            <w:r>
              <w:rPr>
                <w:noProof/>
                <w:webHidden/>
              </w:rPr>
              <w:t>30</w:t>
            </w:r>
            <w:r>
              <w:rPr>
                <w:noProof/>
                <w:webHidden/>
              </w:rPr>
              <w:fldChar w:fldCharType="end"/>
            </w:r>
          </w:hyperlink>
        </w:p>
        <w:p w14:paraId="55B6FF9C" w14:textId="6859663F" w:rsidR="00B01770" w:rsidRDefault="00B01770">
          <w:pPr>
            <w:pStyle w:val="Spistreci1"/>
            <w:tabs>
              <w:tab w:val="left" w:pos="480"/>
              <w:tab w:val="right" w:leader="dot" w:pos="9062"/>
            </w:tabs>
            <w:rPr>
              <w:rFonts w:asciiTheme="minorHAnsi" w:eastAsiaTheme="minorEastAsia" w:hAnsiTheme="minorHAnsi"/>
              <w:noProof/>
              <w:sz w:val="22"/>
              <w:lang w:eastAsia="pl-PL"/>
            </w:rPr>
          </w:pPr>
          <w:hyperlink w:anchor="_Toc474062224" w:history="1">
            <w:r w:rsidRPr="006A1640">
              <w:rPr>
                <w:rStyle w:val="Hipercze"/>
                <w:noProof/>
              </w:rPr>
              <w:t>7.</w:t>
            </w:r>
            <w:r>
              <w:rPr>
                <w:rFonts w:asciiTheme="minorHAnsi" w:eastAsiaTheme="minorEastAsia" w:hAnsiTheme="minorHAnsi"/>
                <w:noProof/>
                <w:sz w:val="22"/>
                <w:lang w:eastAsia="pl-PL"/>
              </w:rPr>
              <w:tab/>
            </w:r>
            <w:r w:rsidRPr="006A1640">
              <w:rPr>
                <w:rStyle w:val="Hipercze"/>
                <w:noProof/>
              </w:rPr>
              <w:t>Testy aplikacji</w:t>
            </w:r>
            <w:r>
              <w:rPr>
                <w:noProof/>
                <w:webHidden/>
              </w:rPr>
              <w:tab/>
            </w:r>
            <w:r>
              <w:rPr>
                <w:noProof/>
                <w:webHidden/>
              </w:rPr>
              <w:fldChar w:fldCharType="begin"/>
            </w:r>
            <w:r>
              <w:rPr>
                <w:noProof/>
                <w:webHidden/>
              </w:rPr>
              <w:instrText xml:space="preserve"> PAGEREF _Toc474062224 \h </w:instrText>
            </w:r>
            <w:r>
              <w:rPr>
                <w:noProof/>
                <w:webHidden/>
              </w:rPr>
            </w:r>
            <w:r>
              <w:rPr>
                <w:noProof/>
                <w:webHidden/>
              </w:rPr>
              <w:fldChar w:fldCharType="separate"/>
            </w:r>
            <w:r>
              <w:rPr>
                <w:noProof/>
                <w:webHidden/>
              </w:rPr>
              <w:t>31</w:t>
            </w:r>
            <w:r>
              <w:rPr>
                <w:noProof/>
                <w:webHidden/>
              </w:rPr>
              <w:fldChar w:fldCharType="end"/>
            </w:r>
          </w:hyperlink>
        </w:p>
        <w:p w14:paraId="6878EEBE" w14:textId="4FB1C1E9"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225" w:history="1">
            <w:r w:rsidRPr="006A1640">
              <w:rPr>
                <w:rStyle w:val="Hipercze"/>
                <w:noProof/>
              </w:rPr>
              <w:t>7.1.</w:t>
            </w:r>
            <w:r>
              <w:rPr>
                <w:rFonts w:asciiTheme="minorHAnsi" w:eastAsiaTheme="minorEastAsia" w:hAnsiTheme="minorHAnsi"/>
                <w:noProof/>
                <w:sz w:val="22"/>
                <w:lang w:eastAsia="pl-PL"/>
              </w:rPr>
              <w:tab/>
            </w:r>
            <w:r w:rsidRPr="006A1640">
              <w:rPr>
                <w:rStyle w:val="Hipercze"/>
                <w:noProof/>
              </w:rPr>
              <w:t>Testy jednostkowe z wykorzystaniem Mockito</w:t>
            </w:r>
            <w:r>
              <w:rPr>
                <w:noProof/>
                <w:webHidden/>
              </w:rPr>
              <w:tab/>
            </w:r>
            <w:r>
              <w:rPr>
                <w:noProof/>
                <w:webHidden/>
              </w:rPr>
              <w:fldChar w:fldCharType="begin"/>
            </w:r>
            <w:r>
              <w:rPr>
                <w:noProof/>
                <w:webHidden/>
              </w:rPr>
              <w:instrText xml:space="preserve"> PAGEREF _Toc474062225 \h </w:instrText>
            </w:r>
            <w:r>
              <w:rPr>
                <w:noProof/>
                <w:webHidden/>
              </w:rPr>
            </w:r>
            <w:r>
              <w:rPr>
                <w:noProof/>
                <w:webHidden/>
              </w:rPr>
              <w:fldChar w:fldCharType="separate"/>
            </w:r>
            <w:r>
              <w:rPr>
                <w:noProof/>
                <w:webHidden/>
              </w:rPr>
              <w:t>31</w:t>
            </w:r>
            <w:r>
              <w:rPr>
                <w:noProof/>
                <w:webHidden/>
              </w:rPr>
              <w:fldChar w:fldCharType="end"/>
            </w:r>
          </w:hyperlink>
        </w:p>
        <w:p w14:paraId="026BDE85" w14:textId="1100E7A0"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26" w:history="1">
            <w:r w:rsidRPr="006A1640">
              <w:rPr>
                <w:rStyle w:val="Hipercze"/>
                <w:noProof/>
              </w:rPr>
              <w:t>7.1.1.</w:t>
            </w:r>
            <w:r>
              <w:rPr>
                <w:rFonts w:asciiTheme="minorHAnsi" w:eastAsiaTheme="minorEastAsia" w:hAnsiTheme="minorHAnsi"/>
                <w:noProof/>
                <w:sz w:val="22"/>
                <w:lang w:eastAsia="pl-PL"/>
              </w:rPr>
              <w:tab/>
            </w:r>
            <w:r w:rsidRPr="006A1640">
              <w:rPr>
                <w:rStyle w:val="Hipercze"/>
                <w:noProof/>
              </w:rPr>
              <w:t>Opis wykonywanych testów</w:t>
            </w:r>
            <w:r>
              <w:rPr>
                <w:noProof/>
                <w:webHidden/>
              </w:rPr>
              <w:tab/>
            </w:r>
            <w:r>
              <w:rPr>
                <w:noProof/>
                <w:webHidden/>
              </w:rPr>
              <w:fldChar w:fldCharType="begin"/>
            </w:r>
            <w:r>
              <w:rPr>
                <w:noProof/>
                <w:webHidden/>
              </w:rPr>
              <w:instrText xml:space="preserve"> PAGEREF _Toc474062226 \h </w:instrText>
            </w:r>
            <w:r>
              <w:rPr>
                <w:noProof/>
                <w:webHidden/>
              </w:rPr>
            </w:r>
            <w:r>
              <w:rPr>
                <w:noProof/>
                <w:webHidden/>
              </w:rPr>
              <w:fldChar w:fldCharType="separate"/>
            </w:r>
            <w:r>
              <w:rPr>
                <w:noProof/>
                <w:webHidden/>
              </w:rPr>
              <w:t>31</w:t>
            </w:r>
            <w:r>
              <w:rPr>
                <w:noProof/>
                <w:webHidden/>
              </w:rPr>
              <w:fldChar w:fldCharType="end"/>
            </w:r>
          </w:hyperlink>
        </w:p>
        <w:p w14:paraId="7F445294" w14:textId="4D4717BE"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27" w:history="1">
            <w:r w:rsidRPr="006A1640">
              <w:rPr>
                <w:rStyle w:val="Hipercze"/>
                <w:noProof/>
              </w:rPr>
              <w:t>7.1.2.</w:t>
            </w:r>
            <w:r>
              <w:rPr>
                <w:rFonts w:asciiTheme="minorHAnsi" w:eastAsiaTheme="minorEastAsia" w:hAnsiTheme="minorHAnsi"/>
                <w:noProof/>
                <w:sz w:val="22"/>
                <w:lang w:eastAsia="pl-PL"/>
              </w:rPr>
              <w:tab/>
            </w:r>
            <w:r w:rsidRPr="006A1640">
              <w:rPr>
                <w:rStyle w:val="Hipercze"/>
                <w:noProof/>
              </w:rPr>
              <w:t>Wnioski z testów</w:t>
            </w:r>
            <w:r>
              <w:rPr>
                <w:noProof/>
                <w:webHidden/>
              </w:rPr>
              <w:tab/>
            </w:r>
            <w:r>
              <w:rPr>
                <w:noProof/>
                <w:webHidden/>
              </w:rPr>
              <w:fldChar w:fldCharType="begin"/>
            </w:r>
            <w:r>
              <w:rPr>
                <w:noProof/>
                <w:webHidden/>
              </w:rPr>
              <w:instrText xml:space="preserve"> PAGEREF _Toc474062227 \h </w:instrText>
            </w:r>
            <w:r>
              <w:rPr>
                <w:noProof/>
                <w:webHidden/>
              </w:rPr>
            </w:r>
            <w:r>
              <w:rPr>
                <w:noProof/>
                <w:webHidden/>
              </w:rPr>
              <w:fldChar w:fldCharType="separate"/>
            </w:r>
            <w:r>
              <w:rPr>
                <w:noProof/>
                <w:webHidden/>
              </w:rPr>
              <w:t>31</w:t>
            </w:r>
            <w:r>
              <w:rPr>
                <w:noProof/>
                <w:webHidden/>
              </w:rPr>
              <w:fldChar w:fldCharType="end"/>
            </w:r>
          </w:hyperlink>
        </w:p>
        <w:p w14:paraId="7B20F5CB" w14:textId="2CB86FF5"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228" w:history="1">
            <w:r w:rsidRPr="006A1640">
              <w:rPr>
                <w:rStyle w:val="Hipercze"/>
                <w:noProof/>
              </w:rPr>
              <w:t>7.2.</w:t>
            </w:r>
            <w:r>
              <w:rPr>
                <w:rFonts w:asciiTheme="minorHAnsi" w:eastAsiaTheme="minorEastAsia" w:hAnsiTheme="minorHAnsi"/>
                <w:noProof/>
                <w:sz w:val="22"/>
                <w:lang w:eastAsia="pl-PL"/>
              </w:rPr>
              <w:tab/>
            </w:r>
            <w:r w:rsidRPr="006A1640">
              <w:rPr>
                <w:rStyle w:val="Hipercze"/>
                <w:noProof/>
              </w:rPr>
              <w:t>Testy manualne na emulatorze</w:t>
            </w:r>
            <w:r>
              <w:rPr>
                <w:noProof/>
                <w:webHidden/>
              </w:rPr>
              <w:tab/>
            </w:r>
            <w:r>
              <w:rPr>
                <w:noProof/>
                <w:webHidden/>
              </w:rPr>
              <w:fldChar w:fldCharType="begin"/>
            </w:r>
            <w:r>
              <w:rPr>
                <w:noProof/>
                <w:webHidden/>
              </w:rPr>
              <w:instrText xml:space="preserve"> PAGEREF _Toc474062228 \h </w:instrText>
            </w:r>
            <w:r>
              <w:rPr>
                <w:noProof/>
                <w:webHidden/>
              </w:rPr>
            </w:r>
            <w:r>
              <w:rPr>
                <w:noProof/>
                <w:webHidden/>
              </w:rPr>
              <w:fldChar w:fldCharType="separate"/>
            </w:r>
            <w:r>
              <w:rPr>
                <w:noProof/>
                <w:webHidden/>
              </w:rPr>
              <w:t>32</w:t>
            </w:r>
            <w:r>
              <w:rPr>
                <w:noProof/>
                <w:webHidden/>
              </w:rPr>
              <w:fldChar w:fldCharType="end"/>
            </w:r>
          </w:hyperlink>
        </w:p>
        <w:p w14:paraId="3A827198" w14:textId="4B73458C"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29" w:history="1">
            <w:r w:rsidRPr="006A1640">
              <w:rPr>
                <w:rStyle w:val="Hipercze"/>
                <w:noProof/>
              </w:rPr>
              <w:t>7.2.1.</w:t>
            </w:r>
            <w:r>
              <w:rPr>
                <w:rFonts w:asciiTheme="minorHAnsi" w:eastAsiaTheme="minorEastAsia" w:hAnsiTheme="minorHAnsi"/>
                <w:noProof/>
                <w:sz w:val="22"/>
                <w:lang w:eastAsia="pl-PL"/>
              </w:rPr>
              <w:tab/>
            </w:r>
            <w:r w:rsidRPr="006A1640">
              <w:rPr>
                <w:rStyle w:val="Hipercze"/>
                <w:noProof/>
              </w:rPr>
              <w:t>Opis wykonywanych testów</w:t>
            </w:r>
            <w:r>
              <w:rPr>
                <w:noProof/>
                <w:webHidden/>
              </w:rPr>
              <w:tab/>
            </w:r>
            <w:r>
              <w:rPr>
                <w:noProof/>
                <w:webHidden/>
              </w:rPr>
              <w:fldChar w:fldCharType="begin"/>
            </w:r>
            <w:r>
              <w:rPr>
                <w:noProof/>
                <w:webHidden/>
              </w:rPr>
              <w:instrText xml:space="preserve"> PAGEREF _Toc474062229 \h </w:instrText>
            </w:r>
            <w:r>
              <w:rPr>
                <w:noProof/>
                <w:webHidden/>
              </w:rPr>
            </w:r>
            <w:r>
              <w:rPr>
                <w:noProof/>
                <w:webHidden/>
              </w:rPr>
              <w:fldChar w:fldCharType="separate"/>
            </w:r>
            <w:r>
              <w:rPr>
                <w:noProof/>
                <w:webHidden/>
              </w:rPr>
              <w:t>32</w:t>
            </w:r>
            <w:r>
              <w:rPr>
                <w:noProof/>
                <w:webHidden/>
              </w:rPr>
              <w:fldChar w:fldCharType="end"/>
            </w:r>
          </w:hyperlink>
        </w:p>
        <w:p w14:paraId="394CB002" w14:textId="092853FE"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30" w:history="1">
            <w:r w:rsidRPr="006A1640">
              <w:rPr>
                <w:rStyle w:val="Hipercze"/>
                <w:noProof/>
              </w:rPr>
              <w:t>7.2.2.</w:t>
            </w:r>
            <w:r>
              <w:rPr>
                <w:rFonts w:asciiTheme="minorHAnsi" w:eastAsiaTheme="minorEastAsia" w:hAnsiTheme="minorHAnsi"/>
                <w:noProof/>
                <w:sz w:val="22"/>
                <w:lang w:eastAsia="pl-PL"/>
              </w:rPr>
              <w:tab/>
            </w:r>
            <w:r w:rsidRPr="006A1640">
              <w:rPr>
                <w:rStyle w:val="Hipercze"/>
                <w:noProof/>
              </w:rPr>
              <w:t>Wnioski z testów</w:t>
            </w:r>
            <w:r>
              <w:rPr>
                <w:noProof/>
                <w:webHidden/>
              </w:rPr>
              <w:tab/>
            </w:r>
            <w:r>
              <w:rPr>
                <w:noProof/>
                <w:webHidden/>
              </w:rPr>
              <w:fldChar w:fldCharType="begin"/>
            </w:r>
            <w:r>
              <w:rPr>
                <w:noProof/>
                <w:webHidden/>
              </w:rPr>
              <w:instrText xml:space="preserve"> PAGEREF _Toc474062230 \h </w:instrText>
            </w:r>
            <w:r>
              <w:rPr>
                <w:noProof/>
                <w:webHidden/>
              </w:rPr>
            </w:r>
            <w:r>
              <w:rPr>
                <w:noProof/>
                <w:webHidden/>
              </w:rPr>
              <w:fldChar w:fldCharType="separate"/>
            </w:r>
            <w:r>
              <w:rPr>
                <w:noProof/>
                <w:webHidden/>
              </w:rPr>
              <w:t>32</w:t>
            </w:r>
            <w:r>
              <w:rPr>
                <w:noProof/>
                <w:webHidden/>
              </w:rPr>
              <w:fldChar w:fldCharType="end"/>
            </w:r>
          </w:hyperlink>
        </w:p>
        <w:p w14:paraId="4E0903C2" w14:textId="6711D3B0"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231" w:history="1">
            <w:r w:rsidRPr="006A1640">
              <w:rPr>
                <w:rStyle w:val="Hipercze"/>
                <w:noProof/>
              </w:rPr>
              <w:t>7.3.</w:t>
            </w:r>
            <w:r>
              <w:rPr>
                <w:rFonts w:asciiTheme="minorHAnsi" w:eastAsiaTheme="minorEastAsia" w:hAnsiTheme="minorHAnsi"/>
                <w:noProof/>
                <w:sz w:val="22"/>
                <w:lang w:eastAsia="pl-PL"/>
              </w:rPr>
              <w:tab/>
            </w:r>
            <w:r w:rsidRPr="006A1640">
              <w:rPr>
                <w:rStyle w:val="Hipercze"/>
                <w:noProof/>
              </w:rPr>
              <w:t>Testy manualne na urządzeniu mobilnym</w:t>
            </w:r>
            <w:r>
              <w:rPr>
                <w:noProof/>
                <w:webHidden/>
              </w:rPr>
              <w:tab/>
            </w:r>
            <w:r>
              <w:rPr>
                <w:noProof/>
                <w:webHidden/>
              </w:rPr>
              <w:fldChar w:fldCharType="begin"/>
            </w:r>
            <w:r>
              <w:rPr>
                <w:noProof/>
                <w:webHidden/>
              </w:rPr>
              <w:instrText xml:space="preserve"> PAGEREF _Toc474062231 \h </w:instrText>
            </w:r>
            <w:r>
              <w:rPr>
                <w:noProof/>
                <w:webHidden/>
              </w:rPr>
            </w:r>
            <w:r>
              <w:rPr>
                <w:noProof/>
                <w:webHidden/>
              </w:rPr>
              <w:fldChar w:fldCharType="separate"/>
            </w:r>
            <w:r>
              <w:rPr>
                <w:noProof/>
                <w:webHidden/>
              </w:rPr>
              <w:t>32</w:t>
            </w:r>
            <w:r>
              <w:rPr>
                <w:noProof/>
                <w:webHidden/>
              </w:rPr>
              <w:fldChar w:fldCharType="end"/>
            </w:r>
          </w:hyperlink>
        </w:p>
        <w:p w14:paraId="4AE20ACF" w14:textId="3BE0FBD3"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32" w:history="1">
            <w:r w:rsidRPr="006A1640">
              <w:rPr>
                <w:rStyle w:val="Hipercze"/>
                <w:noProof/>
              </w:rPr>
              <w:t>7.3.1.</w:t>
            </w:r>
            <w:r>
              <w:rPr>
                <w:rFonts w:asciiTheme="minorHAnsi" w:eastAsiaTheme="minorEastAsia" w:hAnsiTheme="minorHAnsi"/>
                <w:noProof/>
                <w:sz w:val="22"/>
                <w:lang w:eastAsia="pl-PL"/>
              </w:rPr>
              <w:tab/>
            </w:r>
            <w:r w:rsidRPr="006A1640">
              <w:rPr>
                <w:rStyle w:val="Hipercze"/>
                <w:noProof/>
              </w:rPr>
              <w:t>Opis wykonywanych testów</w:t>
            </w:r>
            <w:r>
              <w:rPr>
                <w:noProof/>
                <w:webHidden/>
              </w:rPr>
              <w:tab/>
            </w:r>
            <w:r>
              <w:rPr>
                <w:noProof/>
                <w:webHidden/>
              </w:rPr>
              <w:fldChar w:fldCharType="begin"/>
            </w:r>
            <w:r>
              <w:rPr>
                <w:noProof/>
                <w:webHidden/>
              </w:rPr>
              <w:instrText xml:space="preserve"> PAGEREF _Toc474062232 \h </w:instrText>
            </w:r>
            <w:r>
              <w:rPr>
                <w:noProof/>
                <w:webHidden/>
              </w:rPr>
            </w:r>
            <w:r>
              <w:rPr>
                <w:noProof/>
                <w:webHidden/>
              </w:rPr>
              <w:fldChar w:fldCharType="separate"/>
            </w:r>
            <w:r>
              <w:rPr>
                <w:noProof/>
                <w:webHidden/>
              </w:rPr>
              <w:t>32</w:t>
            </w:r>
            <w:r>
              <w:rPr>
                <w:noProof/>
                <w:webHidden/>
              </w:rPr>
              <w:fldChar w:fldCharType="end"/>
            </w:r>
          </w:hyperlink>
        </w:p>
        <w:p w14:paraId="5CC57F2A" w14:textId="21BE4D2D" w:rsidR="00B01770" w:rsidRDefault="00B01770">
          <w:pPr>
            <w:pStyle w:val="Spistreci3"/>
            <w:tabs>
              <w:tab w:val="left" w:pos="1320"/>
              <w:tab w:val="right" w:leader="dot" w:pos="9062"/>
            </w:tabs>
            <w:rPr>
              <w:rFonts w:asciiTheme="minorHAnsi" w:eastAsiaTheme="minorEastAsia" w:hAnsiTheme="minorHAnsi"/>
              <w:noProof/>
              <w:sz w:val="22"/>
              <w:lang w:eastAsia="pl-PL"/>
            </w:rPr>
          </w:pPr>
          <w:hyperlink w:anchor="_Toc474062233" w:history="1">
            <w:r w:rsidRPr="006A1640">
              <w:rPr>
                <w:rStyle w:val="Hipercze"/>
                <w:noProof/>
              </w:rPr>
              <w:t>7.3.2.</w:t>
            </w:r>
            <w:r>
              <w:rPr>
                <w:rFonts w:asciiTheme="minorHAnsi" w:eastAsiaTheme="minorEastAsia" w:hAnsiTheme="minorHAnsi"/>
                <w:noProof/>
                <w:sz w:val="22"/>
                <w:lang w:eastAsia="pl-PL"/>
              </w:rPr>
              <w:tab/>
            </w:r>
            <w:r w:rsidRPr="006A1640">
              <w:rPr>
                <w:rStyle w:val="Hipercze"/>
                <w:noProof/>
              </w:rPr>
              <w:t>Wnioski z testów</w:t>
            </w:r>
            <w:r>
              <w:rPr>
                <w:noProof/>
                <w:webHidden/>
              </w:rPr>
              <w:tab/>
            </w:r>
            <w:r>
              <w:rPr>
                <w:noProof/>
                <w:webHidden/>
              </w:rPr>
              <w:fldChar w:fldCharType="begin"/>
            </w:r>
            <w:r>
              <w:rPr>
                <w:noProof/>
                <w:webHidden/>
              </w:rPr>
              <w:instrText xml:space="preserve"> PAGEREF _Toc474062233 \h </w:instrText>
            </w:r>
            <w:r>
              <w:rPr>
                <w:noProof/>
                <w:webHidden/>
              </w:rPr>
            </w:r>
            <w:r>
              <w:rPr>
                <w:noProof/>
                <w:webHidden/>
              </w:rPr>
              <w:fldChar w:fldCharType="separate"/>
            </w:r>
            <w:r>
              <w:rPr>
                <w:noProof/>
                <w:webHidden/>
              </w:rPr>
              <w:t>33</w:t>
            </w:r>
            <w:r>
              <w:rPr>
                <w:noProof/>
                <w:webHidden/>
              </w:rPr>
              <w:fldChar w:fldCharType="end"/>
            </w:r>
          </w:hyperlink>
        </w:p>
        <w:p w14:paraId="1FAC518A" w14:textId="5C9E464E" w:rsidR="00B01770" w:rsidRDefault="00B01770">
          <w:pPr>
            <w:pStyle w:val="Spistreci1"/>
            <w:tabs>
              <w:tab w:val="left" w:pos="480"/>
              <w:tab w:val="right" w:leader="dot" w:pos="9062"/>
            </w:tabs>
            <w:rPr>
              <w:rFonts w:asciiTheme="minorHAnsi" w:eastAsiaTheme="minorEastAsia" w:hAnsiTheme="minorHAnsi"/>
              <w:noProof/>
              <w:sz w:val="22"/>
              <w:lang w:eastAsia="pl-PL"/>
            </w:rPr>
          </w:pPr>
          <w:hyperlink w:anchor="_Toc474062234" w:history="1">
            <w:r w:rsidRPr="006A1640">
              <w:rPr>
                <w:rStyle w:val="Hipercze"/>
                <w:noProof/>
              </w:rPr>
              <w:t>8.</w:t>
            </w:r>
            <w:r>
              <w:rPr>
                <w:rFonts w:asciiTheme="minorHAnsi" w:eastAsiaTheme="minorEastAsia" w:hAnsiTheme="minorHAnsi"/>
                <w:noProof/>
                <w:sz w:val="22"/>
                <w:lang w:eastAsia="pl-PL"/>
              </w:rPr>
              <w:tab/>
            </w:r>
            <w:r w:rsidRPr="006A1640">
              <w:rPr>
                <w:rStyle w:val="Hipercze"/>
                <w:noProof/>
              </w:rPr>
              <w:t>Podsumowanie</w:t>
            </w:r>
            <w:r>
              <w:rPr>
                <w:noProof/>
                <w:webHidden/>
              </w:rPr>
              <w:tab/>
            </w:r>
            <w:r>
              <w:rPr>
                <w:noProof/>
                <w:webHidden/>
              </w:rPr>
              <w:fldChar w:fldCharType="begin"/>
            </w:r>
            <w:r>
              <w:rPr>
                <w:noProof/>
                <w:webHidden/>
              </w:rPr>
              <w:instrText xml:space="preserve"> PAGEREF _Toc474062234 \h </w:instrText>
            </w:r>
            <w:r>
              <w:rPr>
                <w:noProof/>
                <w:webHidden/>
              </w:rPr>
            </w:r>
            <w:r>
              <w:rPr>
                <w:noProof/>
                <w:webHidden/>
              </w:rPr>
              <w:fldChar w:fldCharType="separate"/>
            </w:r>
            <w:r>
              <w:rPr>
                <w:noProof/>
                <w:webHidden/>
              </w:rPr>
              <w:t>34</w:t>
            </w:r>
            <w:r>
              <w:rPr>
                <w:noProof/>
                <w:webHidden/>
              </w:rPr>
              <w:fldChar w:fldCharType="end"/>
            </w:r>
          </w:hyperlink>
        </w:p>
        <w:p w14:paraId="30C0E876" w14:textId="2890AD07"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235" w:history="1">
            <w:r w:rsidRPr="006A1640">
              <w:rPr>
                <w:rStyle w:val="Hipercze"/>
                <w:noProof/>
              </w:rPr>
              <w:t>8.1.</w:t>
            </w:r>
            <w:r>
              <w:rPr>
                <w:rFonts w:asciiTheme="minorHAnsi" w:eastAsiaTheme="minorEastAsia" w:hAnsiTheme="minorHAnsi"/>
                <w:noProof/>
                <w:sz w:val="22"/>
                <w:lang w:eastAsia="pl-PL"/>
              </w:rPr>
              <w:tab/>
            </w:r>
            <w:r w:rsidRPr="006A1640">
              <w:rPr>
                <w:rStyle w:val="Hipercze"/>
                <w:noProof/>
              </w:rPr>
              <w:t>Wnioski</w:t>
            </w:r>
            <w:r>
              <w:rPr>
                <w:noProof/>
                <w:webHidden/>
              </w:rPr>
              <w:tab/>
            </w:r>
            <w:r>
              <w:rPr>
                <w:noProof/>
                <w:webHidden/>
              </w:rPr>
              <w:fldChar w:fldCharType="begin"/>
            </w:r>
            <w:r>
              <w:rPr>
                <w:noProof/>
                <w:webHidden/>
              </w:rPr>
              <w:instrText xml:space="preserve"> PAGEREF _Toc474062235 \h </w:instrText>
            </w:r>
            <w:r>
              <w:rPr>
                <w:noProof/>
                <w:webHidden/>
              </w:rPr>
            </w:r>
            <w:r>
              <w:rPr>
                <w:noProof/>
                <w:webHidden/>
              </w:rPr>
              <w:fldChar w:fldCharType="separate"/>
            </w:r>
            <w:r>
              <w:rPr>
                <w:noProof/>
                <w:webHidden/>
              </w:rPr>
              <w:t>34</w:t>
            </w:r>
            <w:r>
              <w:rPr>
                <w:noProof/>
                <w:webHidden/>
              </w:rPr>
              <w:fldChar w:fldCharType="end"/>
            </w:r>
          </w:hyperlink>
        </w:p>
        <w:p w14:paraId="73A2BBB9" w14:textId="6AD71E9E" w:rsidR="00B01770" w:rsidRDefault="00B01770">
          <w:pPr>
            <w:pStyle w:val="Spistreci2"/>
            <w:tabs>
              <w:tab w:val="left" w:pos="880"/>
              <w:tab w:val="right" w:leader="dot" w:pos="9062"/>
            </w:tabs>
            <w:rPr>
              <w:rFonts w:asciiTheme="minorHAnsi" w:eastAsiaTheme="minorEastAsia" w:hAnsiTheme="minorHAnsi"/>
              <w:noProof/>
              <w:sz w:val="22"/>
              <w:lang w:eastAsia="pl-PL"/>
            </w:rPr>
          </w:pPr>
          <w:hyperlink w:anchor="_Toc474062236" w:history="1">
            <w:r w:rsidRPr="006A1640">
              <w:rPr>
                <w:rStyle w:val="Hipercze"/>
                <w:noProof/>
              </w:rPr>
              <w:t>8.2.</w:t>
            </w:r>
            <w:r>
              <w:rPr>
                <w:rFonts w:asciiTheme="minorHAnsi" w:eastAsiaTheme="minorEastAsia" w:hAnsiTheme="minorHAnsi"/>
                <w:noProof/>
                <w:sz w:val="22"/>
                <w:lang w:eastAsia="pl-PL"/>
              </w:rPr>
              <w:tab/>
            </w:r>
            <w:r w:rsidRPr="006A1640">
              <w:rPr>
                <w:rStyle w:val="Hipercze"/>
                <w:noProof/>
              </w:rPr>
              <w:t>Możliwości rozwoju</w:t>
            </w:r>
            <w:r>
              <w:rPr>
                <w:noProof/>
                <w:webHidden/>
              </w:rPr>
              <w:tab/>
            </w:r>
            <w:r>
              <w:rPr>
                <w:noProof/>
                <w:webHidden/>
              </w:rPr>
              <w:fldChar w:fldCharType="begin"/>
            </w:r>
            <w:r>
              <w:rPr>
                <w:noProof/>
                <w:webHidden/>
              </w:rPr>
              <w:instrText xml:space="preserve"> PAGEREF _Toc474062236 \h </w:instrText>
            </w:r>
            <w:r>
              <w:rPr>
                <w:noProof/>
                <w:webHidden/>
              </w:rPr>
            </w:r>
            <w:r>
              <w:rPr>
                <w:noProof/>
                <w:webHidden/>
              </w:rPr>
              <w:fldChar w:fldCharType="separate"/>
            </w:r>
            <w:r>
              <w:rPr>
                <w:noProof/>
                <w:webHidden/>
              </w:rPr>
              <w:t>34</w:t>
            </w:r>
            <w:r>
              <w:rPr>
                <w:noProof/>
                <w:webHidden/>
              </w:rPr>
              <w:fldChar w:fldCharType="end"/>
            </w:r>
          </w:hyperlink>
        </w:p>
        <w:p w14:paraId="4508A5A3" w14:textId="19192A73" w:rsidR="00B01770" w:rsidRDefault="00B01770">
          <w:pPr>
            <w:pStyle w:val="Spistreci1"/>
            <w:tabs>
              <w:tab w:val="left" w:pos="480"/>
              <w:tab w:val="right" w:leader="dot" w:pos="9062"/>
            </w:tabs>
            <w:rPr>
              <w:rFonts w:asciiTheme="minorHAnsi" w:eastAsiaTheme="minorEastAsia" w:hAnsiTheme="minorHAnsi"/>
              <w:noProof/>
              <w:sz w:val="22"/>
              <w:lang w:eastAsia="pl-PL"/>
            </w:rPr>
          </w:pPr>
          <w:hyperlink w:anchor="_Toc474062237" w:history="1">
            <w:r w:rsidRPr="006A1640">
              <w:rPr>
                <w:rStyle w:val="Hipercze"/>
                <w:noProof/>
              </w:rPr>
              <w:t>9.</w:t>
            </w:r>
            <w:r>
              <w:rPr>
                <w:rFonts w:asciiTheme="minorHAnsi" w:eastAsiaTheme="minorEastAsia" w:hAnsiTheme="minorHAnsi"/>
                <w:noProof/>
                <w:sz w:val="22"/>
                <w:lang w:eastAsia="pl-PL"/>
              </w:rPr>
              <w:tab/>
            </w:r>
            <w:r w:rsidRPr="006A1640">
              <w:rPr>
                <w:rStyle w:val="Hipercze"/>
                <w:noProof/>
              </w:rPr>
              <w:t>Literatura i źródła</w:t>
            </w:r>
            <w:r>
              <w:rPr>
                <w:noProof/>
                <w:webHidden/>
              </w:rPr>
              <w:tab/>
            </w:r>
            <w:r>
              <w:rPr>
                <w:noProof/>
                <w:webHidden/>
              </w:rPr>
              <w:fldChar w:fldCharType="begin"/>
            </w:r>
            <w:r>
              <w:rPr>
                <w:noProof/>
                <w:webHidden/>
              </w:rPr>
              <w:instrText xml:space="preserve"> PAGEREF _Toc474062237 \h </w:instrText>
            </w:r>
            <w:r>
              <w:rPr>
                <w:noProof/>
                <w:webHidden/>
              </w:rPr>
            </w:r>
            <w:r>
              <w:rPr>
                <w:noProof/>
                <w:webHidden/>
              </w:rPr>
              <w:fldChar w:fldCharType="separate"/>
            </w:r>
            <w:r>
              <w:rPr>
                <w:noProof/>
                <w:webHidden/>
              </w:rPr>
              <w:t>35</w:t>
            </w:r>
            <w:r>
              <w:rPr>
                <w:noProof/>
                <w:webHidden/>
              </w:rPr>
              <w:fldChar w:fldCharType="end"/>
            </w:r>
          </w:hyperlink>
        </w:p>
        <w:p w14:paraId="77C73AC0" w14:textId="7E01D1D6" w:rsidR="00B01770" w:rsidRDefault="00B01770">
          <w:pPr>
            <w:pStyle w:val="Spistreci1"/>
            <w:tabs>
              <w:tab w:val="left" w:pos="660"/>
              <w:tab w:val="right" w:leader="dot" w:pos="9062"/>
            </w:tabs>
            <w:rPr>
              <w:rFonts w:asciiTheme="minorHAnsi" w:eastAsiaTheme="minorEastAsia" w:hAnsiTheme="minorHAnsi"/>
              <w:noProof/>
              <w:sz w:val="22"/>
              <w:lang w:eastAsia="pl-PL"/>
            </w:rPr>
          </w:pPr>
          <w:hyperlink w:anchor="_Toc474062238" w:history="1">
            <w:r w:rsidRPr="006A1640">
              <w:rPr>
                <w:rStyle w:val="Hipercze"/>
                <w:noProof/>
              </w:rPr>
              <w:t>10.</w:t>
            </w:r>
            <w:r>
              <w:rPr>
                <w:rFonts w:asciiTheme="minorHAnsi" w:eastAsiaTheme="minorEastAsia" w:hAnsiTheme="minorHAnsi"/>
                <w:noProof/>
                <w:sz w:val="22"/>
                <w:lang w:eastAsia="pl-PL"/>
              </w:rPr>
              <w:tab/>
            </w:r>
            <w:r w:rsidRPr="006A1640">
              <w:rPr>
                <w:rStyle w:val="Hipercze"/>
                <w:noProof/>
              </w:rPr>
              <w:t>Załącznik – instrukcja</w:t>
            </w:r>
            <w:r>
              <w:rPr>
                <w:noProof/>
                <w:webHidden/>
              </w:rPr>
              <w:tab/>
            </w:r>
            <w:r>
              <w:rPr>
                <w:noProof/>
                <w:webHidden/>
              </w:rPr>
              <w:fldChar w:fldCharType="begin"/>
            </w:r>
            <w:r>
              <w:rPr>
                <w:noProof/>
                <w:webHidden/>
              </w:rPr>
              <w:instrText xml:space="preserve"> PAGEREF _Toc474062238 \h </w:instrText>
            </w:r>
            <w:r>
              <w:rPr>
                <w:noProof/>
                <w:webHidden/>
              </w:rPr>
            </w:r>
            <w:r>
              <w:rPr>
                <w:noProof/>
                <w:webHidden/>
              </w:rPr>
              <w:fldChar w:fldCharType="separate"/>
            </w:r>
            <w:r>
              <w:rPr>
                <w:noProof/>
                <w:webHidden/>
              </w:rPr>
              <w:t>36</w:t>
            </w:r>
            <w:r>
              <w:rPr>
                <w:noProof/>
                <w:webHidden/>
              </w:rPr>
              <w:fldChar w:fldCharType="end"/>
            </w:r>
          </w:hyperlink>
        </w:p>
        <w:p w14:paraId="3125BE1A" w14:textId="11814461" w:rsidR="00B01770" w:rsidRDefault="00B01770">
          <w:pPr>
            <w:pStyle w:val="Spistreci2"/>
            <w:tabs>
              <w:tab w:val="left" w:pos="1100"/>
              <w:tab w:val="right" w:leader="dot" w:pos="9062"/>
            </w:tabs>
            <w:rPr>
              <w:rFonts w:asciiTheme="minorHAnsi" w:eastAsiaTheme="minorEastAsia" w:hAnsiTheme="minorHAnsi"/>
              <w:noProof/>
              <w:sz w:val="22"/>
              <w:lang w:eastAsia="pl-PL"/>
            </w:rPr>
          </w:pPr>
          <w:hyperlink w:anchor="_Toc474062239" w:history="1">
            <w:r w:rsidRPr="006A1640">
              <w:rPr>
                <w:rStyle w:val="Hipercze"/>
                <w:noProof/>
              </w:rPr>
              <w:t>10.1.</w:t>
            </w:r>
            <w:r>
              <w:rPr>
                <w:rFonts w:asciiTheme="minorHAnsi" w:eastAsiaTheme="minorEastAsia" w:hAnsiTheme="minorHAnsi"/>
                <w:noProof/>
                <w:sz w:val="22"/>
                <w:lang w:eastAsia="pl-PL"/>
              </w:rPr>
              <w:tab/>
            </w:r>
            <w:r w:rsidRPr="006A1640">
              <w:rPr>
                <w:rStyle w:val="Hipercze"/>
                <w:noProof/>
              </w:rPr>
              <w:t>Zawartość płyty CD</w:t>
            </w:r>
            <w:r>
              <w:rPr>
                <w:noProof/>
                <w:webHidden/>
              </w:rPr>
              <w:tab/>
            </w:r>
            <w:r>
              <w:rPr>
                <w:noProof/>
                <w:webHidden/>
              </w:rPr>
              <w:fldChar w:fldCharType="begin"/>
            </w:r>
            <w:r>
              <w:rPr>
                <w:noProof/>
                <w:webHidden/>
              </w:rPr>
              <w:instrText xml:space="preserve"> PAGEREF _Toc474062239 \h </w:instrText>
            </w:r>
            <w:r>
              <w:rPr>
                <w:noProof/>
                <w:webHidden/>
              </w:rPr>
            </w:r>
            <w:r>
              <w:rPr>
                <w:noProof/>
                <w:webHidden/>
              </w:rPr>
              <w:fldChar w:fldCharType="separate"/>
            </w:r>
            <w:r>
              <w:rPr>
                <w:noProof/>
                <w:webHidden/>
              </w:rPr>
              <w:t>36</w:t>
            </w:r>
            <w:r>
              <w:rPr>
                <w:noProof/>
                <w:webHidden/>
              </w:rPr>
              <w:fldChar w:fldCharType="end"/>
            </w:r>
          </w:hyperlink>
        </w:p>
        <w:p w14:paraId="0FFACA15" w14:textId="6C32DAE0" w:rsidR="00B01770" w:rsidRDefault="00B01770">
          <w:pPr>
            <w:pStyle w:val="Spistreci2"/>
            <w:tabs>
              <w:tab w:val="left" w:pos="1100"/>
              <w:tab w:val="right" w:leader="dot" w:pos="9062"/>
            </w:tabs>
            <w:rPr>
              <w:rFonts w:asciiTheme="minorHAnsi" w:eastAsiaTheme="minorEastAsia" w:hAnsiTheme="minorHAnsi"/>
              <w:noProof/>
              <w:sz w:val="22"/>
              <w:lang w:eastAsia="pl-PL"/>
            </w:rPr>
          </w:pPr>
          <w:hyperlink w:anchor="_Toc474062240" w:history="1">
            <w:r w:rsidRPr="006A1640">
              <w:rPr>
                <w:rStyle w:val="Hipercze"/>
                <w:noProof/>
              </w:rPr>
              <w:t>10.2.</w:t>
            </w:r>
            <w:r>
              <w:rPr>
                <w:rFonts w:asciiTheme="minorHAnsi" w:eastAsiaTheme="minorEastAsia" w:hAnsiTheme="minorHAnsi"/>
                <w:noProof/>
                <w:sz w:val="22"/>
                <w:lang w:eastAsia="pl-PL"/>
              </w:rPr>
              <w:tab/>
            </w:r>
            <w:r w:rsidRPr="006A1640">
              <w:rPr>
                <w:rStyle w:val="Hipercze"/>
                <w:noProof/>
              </w:rPr>
              <w:t>Instrukcja korzystania z aplikacji</w:t>
            </w:r>
            <w:r>
              <w:rPr>
                <w:noProof/>
                <w:webHidden/>
              </w:rPr>
              <w:tab/>
            </w:r>
            <w:r>
              <w:rPr>
                <w:noProof/>
                <w:webHidden/>
              </w:rPr>
              <w:fldChar w:fldCharType="begin"/>
            </w:r>
            <w:r>
              <w:rPr>
                <w:noProof/>
                <w:webHidden/>
              </w:rPr>
              <w:instrText xml:space="preserve"> PAGEREF _Toc474062240 \h </w:instrText>
            </w:r>
            <w:r>
              <w:rPr>
                <w:noProof/>
                <w:webHidden/>
              </w:rPr>
            </w:r>
            <w:r>
              <w:rPr>
                <w:noProof/>
                <w:webHidden/>
              </w:rPr>
              <w:fldChar w:fldCharType="separate"/>
            </w:r>
            <w:r>
              <w:rPr>
                <w:noProof/>
                <w:webHidden/>
              </w:rPr>
              <w:t>36</w:t>
            </w:r>
            <w:r>
              <w:rPr>
                <w:noProof/>
                <w:webHidden/>
              </w:rPr>
              <w:fldChar w:fldCharType="end"/>
            </w:r>
          </w:hyperlink>
        </w:p>
        <w:p w14:paraId="23274AEB" w14:textId="0CA58431" w:rsidR="00B01770" w:rsidRDefault="00B01770">
          <w:pPr>
            <w:pStyle w:val="Spistreci3"/>
            <w:tabs>
              <w:tab w:val="left" w:pos="1540"/>
              <w:tab w:val="right" w:leader="dot" w:pos="9062"/>
            </w:tabs>
            <w:rPr>
              <w:rFonts w:asciiTheme="minorHAnsi" w:eastAsiaTheme="minorEastAsia" w:hAnsiTheme="minorHAnsi"/>
              <w:noProof/>
              <w:sz w:val="22"/>
              <w:lang w:eastAsia="pl-PL"/>
            </w:rPr>
          </w:pPr>
          <w:hyperlink w:anchor="_Toc474062241" w:history="1">
            <w:r w:rsidRPr="006A1640">
              <w:rPr>
                <w:rStyle w:val="Hipercze"/>
                <w:noProof/>
              </w:rPr>
              <w:t>10.2.1.</w:t>
            </w:r>
            <w:r>
              <w:rPr>
                <w:rFonts w:asciiTheme="minorHAnsi" w:eastAsiaTheme="minorEastAsia" w:hAnsiTheme="minorHAnsi"/>
                <w:noProof/>
                <w:sz w:val="22"/>
                <w:lang w:eastAsia="pl-PL"/>
              </w:rPr>
              <w:tab/>
            </w:r>
            <w:r w:rsidRPr="006A1640">
              <w:rPr>
                <w:rStyle w:val="Hipercze"/>
                <w:noProof/>
              </w:rPr>
              <w:t>Intro</w:t>
            </w:r>
            <w:r>
              <w:rPr>
                <w:noProof/>
                <w:webHidden/>
              </w:rPr>
              <w:tab/>
            </w:r>
            <w:r>
              <w:rPr>
                <w:noProof/>
                <w:webHidden/>
              </w:rPr>
              <w:fldChar w:fldCharType="begin"/>
            </w:r>
            <w:r>
              <w:rPr>
                <w:noProof/>
                <w:webHidden/>
              </w:rPr>
              <w:instrText xml:space="preserve"> PAGEREF _Toc474062241 \h </w:instrText>
            </w:r>
            <w:r>
              <w:rPr>
                <w:noProof/>
                <w:webHidden/>
              </w:rPr>
            </w:r>
            <w:r>
              <w:rPr>
                <w:noProof/>
                <w:webHidden/>
              </w:rPr>
              <w:fldChar w:fldCharType="separate"/>
            </w:r>
            <w:r>
              <w:rPr>
                <w:noProof/>
                <w:webHidden/>
              </w:rPr>
              <w:t>36</w:t>
            </w:r>
            <w:r>
              <w:rPr>
                <w:noProof/>
                <w:webHidden/>
              </w:rPr>
              <w:fldChar w:fldCharType="end"/>
            </w:r>
          </w:hyperlink>
        </w:p>
        <w:p w14:paraId="3571D132" w14:textId="6672F727" w:rsidR="00B01770" w:rsidRDefault="00B01770">
          <w:pPr>
            <w:pStyle w:val="Spistreci3"/>
            <w:tabs>
              <w:tab w:val="left" w:pos="1540"/>
              <w:tab w:val="right" w:leader="dot" w:pos="9062"/>
            </w:tabs>
            <w:rPr>
              <w:rFonts w:asciiTheme="minorHAnsi" w:eastAsiaTheme="minorEastAsia" w:hAnsiTheme="minorHAnsi"/>
              <w:noProof/>
              <w:sz w:val="22"/>
              <w:lang w:eastAsia="pl-PL"/>
            </w:rPr>
          </w:pPr>
          <w:hyperlink w:anchor="_Toc474062242" w:history="1">
            <w:r w:rsidRPr="006A1640">
              <w:rPr>
                <w:rStyle w:val="Hipercze"/>
                <w:noProof/>
              </w:rPr>
              <w:t>10.2.2.</w:t>
            </w:r>
            <w:r>
              <w:rPr>
                <w:rFonts w:asciiTheme="minorHAnsi" w:eastAsiaTheme="minorEastAsia" w:hAnsiTheme="minorHAnsi"/>
                <w:noProof/>
                <w:sz w:val="22"/>
                <w:lang w:eastAsia="pl-PL"/>
              </w:rPr>
              <w:tab/>
            </w:r>
            <w:r w:rsidRPr="006A1640">
              <w:rPr>
                <w:rStyle w:val="Hipercze"/>
                <w:noProof/>
              </w:rPr>
              <w:t>Ekran główny</w:t>
            </w:r>
            <w:r>
              <w:rPr>
                <w:noProof/>
                <w:webHidden/>
              </w:rPr>
              <w:tab/>
            </w:r>
            <w:r>
              <w:rPr>
                <w:noProof/>
                <w:webHidden/>
              </w:rPr>
              <w:fldChar w:fldCharType="begin"/>
            </w:r>
            <w:r>
              <w:rPr>
                <w:noProof/>
                <w:webHidden/>
              </w:rPr>
              <w:instrText xml:space="preserve"> PAGEREF _Toc474062242 \h </w:instrText>
            </w:r>
            <w:r>
              <w:rPr>
                <w:noProof/>
                <w:webHidden/>
              </w:rPr>
            </w:r>
            <w:r>
              <w:rPr>
                <w:noProof/>
                <w:webHidden/>
              </w:rPr>
              <w:fldChar w:fldCharType="separate"/>
            </w:r>
            <w:r>
              <w:rPr>
                <w:noProof/>
                <w:webHidden/>
              </w:rPr>
              <w:t>38</w:t>
            </w:r>
            <w:r>
              <w:rPr>
                <w:noProof/>
                <w:webHidden/>
              </w:rPr>
              <w:fldChar w:fldCharType="end"/>
            </w:r>
          </w:hyperlink>
        </w:p>
        <w:p w14:paraId="6A732B00" w14:textId="2EB66958" w:rsidR="00B01770" w:rsidRDefault="00B01770">
          <w:pPr>
            <w:pStyle w:val="Spistreci3"/>
            <w:tabs>
              <w:tab w:val="left" w:pos="1540"/>
              <w:tab w:val="right" w:leader="dot" w:pos="9062"/>
            </w:tabs>
            <w:rPr>
              <w:rFonts w:asciiTheme="minorHAnsi" w:eastAsiaTheme="minorEastAsia" w:hAnsiTheme="minorHAnsi"/>
              <w:noProof/>
              <w:sz w:val="22"/>
              <w:lang w:eastAsia="pl-PL"/>
            </w:rPr>
          </w:pPr>
          <w:hyperlink w:anchor="_Toc474062243" w:history="1">
            <w:r w:rsidRPr="006A1640">
              <w:rPr>
                <w:rStyle w:val="Hipercze"/>
                <w:noProof/>
              </w:rPr>
              <w:t>10.2.3.</w:t>
            </w:r>
            <w:r>
              <w:rPr>
                <w:rFonts w:asciiTheme="minorHAnsi" w:eastAsiaTheme="minorEastAsia" w:hAnsiTheme="minorHAnsi"/>
                <w:noProof/>
                <w:sz w:val="22"/>
                <w:lang w:eastAsia="pl-PL"/>
              </w:rPr>
              <w:tab/>
            </w:r>
            <w:r w:rsidRPr="006A1640">
              <w:rPr>
                <w:rStyle w:val="Hipercze"/>
                <w:noProof/>
              </w:rPr>
              <w:t>Dodawanie tankowania i kosztu</w:t>
            </w:r>
            <w:r>
              <w:rPr>
                <w:noProof/>
                <w:webHidden/>
              </w:rPr>
              <w:tab/>
            </w:r>
            <w:r>
              <w:rPr>
                <w:noProof/>
                <w:webHidden/>
              </w:rPr>
              <w:fldChar w:fldCharType="begin"/>
            </w:r>
            <w:r>
              <w:rPr>
                <w:noProof/>
                <w:webHidden/>
              </w:rPr>
              <w:instrText xml:space="preserve"> PAGEREF _Toc474062243 \h </w:instrText>
            </w:r>
            <w:r>
              <w:rPr>
                <w:noProof/>
                <w:webHidden/>
              </w:rPr>
            </w:r>
            <w:r>
              <w:rPr>
                <w:noProof/>
                <w:webHidden/>
              </w:rPr>
              <w:fldChar w:fldCharType="separate"/>
            </w:r>
            <w:r>
              <w:rPr>
                <w:noProof/>
                <w:webHidden/>
              </w:rPr>
              <w:t>38</w:t>
            </w:r>
            <w:r>
              <w:rPr>
                <w:noProof/>
                <w:webHidden/>
              </w:rPr>
              <w:fldChar w:fldCharType="end"/>
            </w:r>
          </w:hyperlink>
        </w:p>
        <w:p w14:paraId="5F4595E9" w14:textId="4201540D" w:rsidR="00B01770" w:rsidRDefault="00B01770">
          <w:pPr>
            <w:pStyle w:val="Spistreci3"/>
            <w:tabs>
              <w:tab w:val="left" w:pos="1540"/>
              <w:tab w:val="right" w:leader="dot" w:pos="9062"/>
            </w:tabs>
            <w:rPr>
              <w:rFonts w:asciiTheme="minorHAnsi" w:eastAsiaTheme="minorEastAsia" w:hAnsiTheme="minorHAnsi"/>
              <w:noProof/>
              <w:sz w:val="22"/>
              <w:lang w:eastAsia="pl-PL"/>
            </w:rPr>
          </w:pPr>
          <w:hyperlink w:anchor="_Toc474062244" w:history="1">
            <w:r w:rsidRPr="006A1640">
              <w:rPr>
                <w:rStyle w:val="Hipercze"/>
                <w:noProof/>
              </w:rPr>
              <w:t>10.2.4.</w:t>
            </w:r>
            <w:r>
              <w:rPr>
                <w:rFonts w:asciiTheme="minorHAnsi" w:eastAsiaTheme="minorEastAsia" w:hAnsiTheme="minorHAnsi"/>
                <w:noProof/>
                <w:sz w:val="22"/>
                <w:lang w:eastAsia="pl-PL"/>
              </w:rPr>
              <w:tab/>
            </w:r>
            <w:r w:rsidRPr="006A1640">
              <w:rPr>
                <w:rStyle w:val="Hipercze"/>
                <w:noProof/>
              </w:rPr>
              <w:t>Historia</w:t>
            </w:r>
            <w:r>
              <w:rPr>
                <w:noProof/>
                <w:webHidden/>
              </w:rPr>
              <w:tab/>
            </w:r>
            <w:r>
              <w:rPr>
                <w:noProof/>
                <w:webHidden/>
              </w:rPr>
              <w:fldChar w:fldCharType="begin"/>
            </w:r>
            <w:r>
              <w:rPr>
                <w:noProof/>
                <w:webHidden/>
              </w:rPr>
              <w:instrText xml:space="preserve"> PAGEREF _Toc474062244 \h </w:instrText>
            </w:r>
            <w:r>
              <w:rPr>
                <w:noProof/>
                <w:webHidden/>
              </w:rPr>
            </w:r>
            <w:r>
              <w:rPr>
                <w:noProof/>
                <w:webHidden/>
              </w:rPr>
              <w:fldChar w:fldCharType="separate"/>
            </w:r>
            <w:r>
              <w:rPr>
                <w:noProof/>
                <w:webHidden/>
              </w:rPr>
              <w:t>39</w:t>
            </w:r>
            <w:r>
              <w:rPr>
                <w:noProof/>
                <w:webHidden/>
              </w:rPr>
              <w:fldChar w:fldCharType="end"/>
            </w:r>
          </w:hyperlink>
        </w:p>
        <w:p w14:paraId="0B94EF9A" w14:textId="3DD3AF02" w:rsidR="00B01770" w:rsidRDefault="00B01770">
          <w:pPr>
            <w:pStyle w:val="Spistreci3"/>
            <w:tabs>
              <w:tab w:val="left" w:pos="1540"/>
              <w:tab w:val="right" w:leader="dot" w:pos="9062"/>
            </w:tabs>
            <w:rPr>
              <w:rFonts w:asciiTheme="minorHAnsi" w:eastAsiaTheme="minorEastAsia" w:hAnsiTheme="minorHAnsi"/>
              <w:noProof/>
              <w:sz w:val="22"/>
              <w:lang w:eastAsia="pl-PL"/>
            </w:rPr>
          </w:pPr>
          <w:hyperlink w:anchor="_Toc474062245" w:history="1">
            <w:r w:rsidRPr="006A1640">
              <w:rPr>
                <w:rStyle w:val="Hipercze"/>
                <w:noProof/>
              </w:rPr>
              <w:t>10.2.5.</w:t>
            </w:r>
            <w:r>
              <w:rPr>
                <w:rFonts w:asciiTheme="minorHAnsi" w:eastAsiaTheme="minorEastAsia" w:hAnsiTheme="minorHAnsi"/>
                <w:noProof/>
                <w:sz w:val="22"/>
                <w:lang w:eastAsia="pl-PL"/>
              </w:rPr>
              <w:tab/>
            </w:r>
            <w:r w:rsidRPr="006A1640">
              <w:rPr>
                <w:rStyle w:val="Hipercze"/>
                <w:noProof/>
              </w:rPr>
              <w:t>Edycja kosztu</w:t>
            </w:r>
            <w:r>
              <w:rPr>
                <w:noProof/>
                <w:webHidden/>
              </w:rPr>
              <w:tab/>
            </w:r>
            <w:r>
              <w:rPr>
                <w:noProof/>
                <w:webHidden/>
              </w:rPr>
              <w:fldChar w:fldCharType="begin"/>
            </w:r>
            <w:r>
              <w:rPr>
                <w:noProof/>
                <w:webHidden/>
              </w:rPr>
              <w:instrText xml:space="preserve"> PAGEREF _Toc474062245 \h </w:instrText>
            </w:r>
            <w:r>
              <w:rPr>
                <w:noProof/>
                <w:webHidden/>
              </w:rPr>
            </w:r>
            <w:r>
              <w:rPr>
                <w:noProof/>
                <w:webHidden/>
              </w:rPr>
              <w:fldChar w:fldCharType="separate"/>
            </w:r>
            <w:r>
              <w:rPr>
                <w:noProof/>
                <w:webHidden/>
              </w:rPr>
              <w:t>40</w:t>
            </w:r>
            <w:r>
              <w:rPr>
                <w:noProof/>
                <w:webHidden/>
              </w:rPr>
              <w:fldChar w:fldCharType="end"/>
            </w:r>
          </w:hyperlink>
        </w:p>
        <w:p w14:paraId="6BB8A642" w14:textId="76D9C4E6" w:rsidR="00B01770" w:rsidRDefault="00B01770">
          <w:pPr>
            <w:pStyle w:val="Spistreci3"/>
            <w:tabs>
              <w:tab w:val="left" w:pos="1540"/>
              <w:tab w:val="right" w:leader="dot" w:pos="9062"/>
            </w:tabs>
            <w:rPr>
              <w:rFonts w:asciiTheme="minorHAnsi" w:eastAsiaTheme="minorEastAsia" w:hAnsiTheme="minorHAnsi"/>
              <w:noProof/>
              <w:sz w:val="22"/>
              <w:lang w:eastAsia="pl-PL"/>
            </w:rPr>
          </w:pPr>
          <w:hyperlink w:anchor="_Toc474062246" w:history="1">
            <w:r w:rsidRPr="006A1640">
              <w:rPr>
                <w:rStyle w:val="Hipercze"/>
                <w:noProof/>
              </w:rPr>
              <w:t>10.2.6.</w:t>
            </w:r>
            <w:r>
              <w:rPr>
                <w:rFonts w:asciiTheme="minorHAnsi" w:eastAsiaTheme="minorEastAsia" w:hAnsiTheme="minorHAnsi"/>
                <w:noProof/>
                <w:sz w:val="22"/>
                <w:lang w:eastAsia="pl-PL"/>
              </w:rPr>
              <w:tab/>
            </w:r>
            <w:r w:rsidRPr="006A1640">
              <w:rPr>
                <w:rStyle w:val="Hipercze"/>
                <w:noProof/>
              </w:rPr>
              <w:t>Import i Eksport</w:t>
            </w:r>
            <w:r>
              <w:rPr>
                <w:noProof/>
                <w:webHidden/>
              </w:rPr>
              <w:tab/>
            </w:r>
            <w:r>
              <w:rPr>
                <w:noProof/>
                <w:webHidden/>
              </w:rPr>
              <w:fldChar w:fldCharType="begin"/>
            </w:r>
            <w:r>
              <w:rPr>
                <w:noProof/>
                <w:webHidden/>
              </w:rPr>
              <w:instrText xml:space="preserve"> PAGEREF _Toc474062246 \h </w:instrText>
            </w:r>
            <w:r>
              <w:rPr>
                <w:noProof/>
                <w:webHidden/>
              </w:rPr>
            </w:r>
            <w:r>
              <w:rPr>
                <w:noProof/>
                <w:webHidden/>
              </w:rPr>
              <w:fldChar w:fldCharType="separate"/>
            </w:r>
            <w:r>
              <w:rPr>
                <w:noProof/>
                <w:webHidden/>
              </w:rPr>
              <w:t>40</w:t>
            </w:r>
            <w:r>
              <w:rPr>
                <w:noProof/>
                <w:webHidden/>
              </w:rPr>
              <w:fldChar w:fldCharType="end"/>
            </w:r>
          </w:hyperlink>
        </w:p>
        <w:p w14:paraId="41A7D3A7" w14:textId="02628E38" w:rsidR="008F348B" w:rsidRPr="000B5DE5" w:rsidRDefault="0071052B">
          <w:r w:rsidRPr="000B5DE5">
            <w:fldChar w:fldCharType="end"/>
          </w:r>
        </w:p>
      </w:sdtContent>
    </w:sdt>
    <w:p w14:paraId="5E6F80FD" w14:textId="3D9C2474" w:rsidR="006C4B96" w:rsidRPr="000B5DE5" w:rsidRDefault="00C77AD5" w:rsidP="00D42FEE">
      <w:pPr>
        <w:pStyle w:val="Nagwek1"/>
      </w:pPr>
      <w:r w:rsidRPr="000B5DE5">
        <w:br w:type="page"/>
      </w:r>
      <w:bookmarkStart w:id="1" w:name="_Toc474062170"/>
      <w:r w:rsidR="006C4B96" w:rsidRPr="000B5DE5">
        <w:lastRenderedPageBreak/>
        <w:t>Spis rysunków</w:t>
      </w:r>
      <w:bookmarkEnd w:id="1"/>
    </w:p>
    <w:p w14:paraId="46FEE5E3" w14:textId="254AC51B" w:rsidR="00B01770" w:rsidRDefault="00090560">
      <w:pPr>
        <w:pStyle w:val="Spisilustracji"/>
        <w:tabs>
          <w:tab w:val="right" w:leader="dot" w:pos="9062"/>
        </w:tabs>
        <w:rPr>
          <w:rFonts w:asciiTheme="minorHAnsi" w:eastAsiaTheme="minorEastAsia" w:hAnsiTheme="minorHAnsi"/>
          <w:noProof/>
          <w:sz w:val="22"/>
          <w:lang w:eastAsia="pl-PL"/>
        </w:rPr>
      </w:pPr>
      <w:r w:rsidRPr="000B5DE5">
        <w:fldChar w:fldCharType="begin"/>
      </w:r>
      <w:r w:rsidRPr="000B5DE5">
        <w:instrText xml:space="preserve"> TOC \h \z \c "Rysunek" </w:instrText>
      </w:r>
      <w:r w:rsidRPr="000B5DE5">
        <w:fldChar w:fldCharType="separate"/>
      </w:r>
      <w:hyperlink w:anchor="_Toc474062247" w:history="1">
        <w:r w:rsidR="00B01770" w:rsidRPr="0061592C">
          <w:rPr>
            <w:rStyle w:val="Hipercze"/>
            <w:noProof/>
          </w:rPr>
          <w:t>Rysunek 1 Widok strony głównej</w:t>
        </w:r>
        <w:r w:rsidR="00B01770">
          <w:rPr>
            <w:noProof/>
            <w:webHidden/>
          </w:rPr>
          <w:tab/>
        </w:r>
        <w:r w:rsidR="00B01770">
          <w:rPr>
            <w:noProof/>
            <w:webHidden/>
          </w:rPr>
          <w:fldChar w:fldCharType="begin"/>
        </w:r>
        <w:r w:rsidR="00B01770">
          <w:rPr>
            <w:noProof/>
            <w:webHidden/>
          </w:rPr>
          <w:instrText xml:space="preserve"> PAGEREF _Toc474062247 \h </w:instrText>
        </w:r>
        <w:r w:rsidR="00B01770">
          <w:rPr>
            <w:noProof/>
            <w:webHidden/>
          </w:rPr>
        </w:r>
        <w:r w:rsidR="00B01770">
          <w:rPr>
            <w:noProof/>
            <w:webHidden/>
          </w:rPr>
          <w:fldChar w:fldCharType="separate"/>
        </w:r>
        <w:r w:rsidR="00B01770">
          <w:rPr>
            <w:noProof/>
            <w:webHidden/>
          </w:rPr>
          <w:t>11</w:t>
        </w:r>
        <w:r w:rsidR="00B01770">
          <w:rPr>
            <w:noProof/>
            <w:webHidden/>
          </w:rPr>
          <w:fldChar w:fldCharType="end"/>
        </w:r>
      </w:hyperlink>
    </w:p>
    <w:p w14:paraId="3BC5FEF8" w14:textId="37B0D116"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48" w:history="1">
        <w:r w:rsidRPr="0061592C">
          <w:rPr>
            <w:rStyle w:val="Hipercze"/>
            <w:noProof/>
          </w:rPr>
          <w:t>Rysunek 2 Widok historii</w:t>
        </w:r>
        <w:r>
          <w:rPr>
            <w:noProof/>
            <w:webHidden/>
          </w:rPr>
          <w:tab/>
        </w:r>
        <w:r>
          <w:rPr>
            <w:noProof/>
            <w:webHidden/>
          </w:rPr>
          <w:fldChar w:fldCharType="begin"/>
        </w:r>
        <w:r>
          <w:rPr>
            <w:noProof/>
            <w:webHidden/>
          </w:rPr>
          <w:instrText xml:space="preserve"> PAGEREF _Toc474062248 \h </w:instrText>
        </w:r>
        <w:r>
          <w:rPr>
            <w:noProof/>
            <w:webHidden/>
          </w:rPr>
        </w:r>
        <w:r>
          <w:rPr>
            <w:noProof/>
            <w:webHidden/>
          </w:rPr>
          <w:fldChar w:fldCharType="separate"/>
        </w:r>
        <w:r>
          <w:rPr>
            <w:noProof/>
            <w:webHidden/>
          </w:rPr>
          <w:t>11</w:t>
        </w:r>
        <w:r>
          <w:rPr>
            <w:noProof/>
            <w:webHidden/>
          </w:rPr>
          <w:fldChar w:fldCharType="end"/>
        </w:r>
      </w:hyperlink>
    </w:p>
    <w:p w14:paraId="35D35134" w14:textId="1602A6A5"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49" w:history="1">
        <w:r w:rsidRPr="0061592C">
          <w:rPr>
            <w:rStyle w:val="Hipercze"/>
            <w:noProof/>
          </w:rPr>
          <w:t>Rysunek 3 Widok menu bocznego</w:t>
        </w:r>
        <w:r>
          <w:rPr>
            <w:noProof/>
            <w:webHidden/>
          </w:rPr>
          <w:tab/>
        </w:r>
        <w:r>
          <w:rPr>
            <w:noProof/>
            <w:webHidden/>
          </w:rPr>
          <w:fldChar w:fldCharType="begin"/>
        </w:r>
        <w:r>
          <w:rPr>
            <w:noProof/>
            <w:webHidden/>
          </w:rPr>
          <w:instrText xml:space="preserve"> PAGEREF _Toc474062249 \h </w:instrText>
        </w:r>
        <w:r>
          <w:rPr>
            <w:noProof/>
            <w:webHidden/>
          </w:rPr>
        </w:r>
        <w:r>
          <w:rPr>
            <w:noProof/>
            <w:webHidden/>
          </w:rPr>
          <w:fldChar w:fldCharType="separate"/>
        </w:r>
        <w:r>
          <w:rPr>
            <w:noProof/>
            <w:webHidden/>
          </w:rPr>
          <w:t>12</w:t>
        </w:r>
        <w:r>
          <w:rPr>
            <w:noProof/>
            <w:webHidden/>
          </w:rPr>
          <w:fldChar w:fldCharType="end"/>
        </w:r>
      </w:hyperlink>
    </w:p>
    <w:p w14:paraId="06DEFAF5" w14:textId="7DAF04C3"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50" w:history="1">
        <w:r w:rsidRPr="0061592C">
          <w:rPr>
            <w:rStyle w:val="Hipercze"/>
            <w:noProof/>
          </w:rPr>
          <w:t>Rysunek 4 Widok Historii</w:t>
        </w:r>
        <w:r>
          <w:rPr>
            <w:noProof/>
            <w:webHidden/>
          </w:rPr>
          <w:tab/>
        </w:r>
        <w:r>
          <w:rPr>
            <w:noProof/>
            <w:webHidden/>
          </w:rPr>
          <w:fldChar w:fldCharType="begin"/>
        </w:r>
        <w:r>
          <w:rPr>
            <w:noProof/>
            <w:webHidden/>
          </w:rPr>
          <w:instrText xml:space="preserve"> PAGEREF _Toc474062250 \h </w:instrText>
        </w:r>
        <w:r>
          <w:rPr>
            <w:noProof/>
            <w:webHidden/>
          </w:rPr>
        </w:r>
        <w:r>
          <w:rPr>
            <w:noProof/>
            <w:webHidden/>
          </w:rPr>
          <w:fldChar w:fldCharType="separate"/>
        </w:r>
        <w:r>
          <w:rPr>
            <w:noProof/>
            <w:webHidden/>
          </w:rPr>
          <w:t>12</w:t>
        </w:r>
        <w:r>
          <w:rPr>
            <w:noProof/>
            <w:webHidden/>
          </w:rPr>
          <w:fldChar w:fldCharType="end"/>
        </w:r>
      </w:hyperlink>
    </w:p>
    <w:p w14:paraId="334E2BEC" w14:textId="0C305191"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51" w:history="1">
        <w:r w:rsidRPr="0061592C">
          <w:rPr>
            <w:rStyle w:val="Hipercze"/>
            <w:noProof/>
          </w:rPr>
          <w:t>Rysunek 5 Widok ekranu głównego</w:t>
        </w:r>
        <w:r>
          <w:rPr>
            <w:noProof/>
            <w:webHidden/>
          </w:rPr>
          <w:tab/>
        </w:r>
        <w:r>
          <w:rPr>
            <w:noProof/>
            <w:webHidden/>
          </w:rPr>
          <w:fldChar w:fldCharType="begin"/>
        </w:r>
        <w:r>
          <w:rPr>
            <w:noProof/>
            <w:webHidden/>
          </w:rPr>
          <w:instrText xml:space="preserve"> PAGEREF _Toc474062251 \h </w:instrText>
        </w:r>
        <w:r>
          <w:rPr>
            <w:noProof/>
            <w:webHidden/>
          </w:rPr>
        </w:r>
        <w:r>
          <w:rPr>
            <w:noProof/>
            <w:webHidden/>
          </w:rPr>
          <w:fldChar w:fldCharType="separate"/>
        </w:r>
        <w:r>
          <w:rPr>
            <w:noProof/>
            <w:webHidden/>
          </w:rPr>
          <w:t>13</w:t>
        </w:r>
        <w:r>
          <w:rPr>
            <w:noProof/>
            <w:webHidden/>
          </w:rPr>
          <w:fldChar w:fldCharType="end"/>
        </w:r>
      </w:hyperlink>
    </w:p>
    <w:p w14:paraId="58F7C8EF" w14:textId="319FB572"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52" w:history="1">
        <w:r w:rsidRPr="0061592C">
          <w:rPr>
            <w:rStyle w:val="Hipercze"/>
            <w:noProof/>
          </w:rPr>
          <w:t>Rysunek 6 Widok menu bocznego</w:t>
        </w:r>
        <w:r>
          <w:rPr>
            <w:noProof/>
            <w:webHidden/>
          </w:rPr>
          <w:tab/>
        </w:r>
        <w:r>
          <w:rPr>
            <w:noProof/>
            <w:webHidden/>
          </w:rPr>
          <w:fldChar w:fldCharType="begin"/>
        </w:r>
        <w:r>
          <w:rPr>
            <w:noProof/>
            <w:webHidden/>
          </w:rPr>
          <w:instrText xml:space="preserve"> PAGEREF _Toc474062252 \h </w:instrText>
        </w:r>
        <w:r>
          <w:rPr>
            <w:noProof/>
            <w:webHidden/>
          </w:rPr>
        </w:r>
        <w:r>
          <w:rPr>
            <w:noProof/>
            <w:webHidden/>
          </w:rPr>
          <w:fldChar w:fldCharType="separate"/>
        </w:r>
        <w:r>
          <w:rPr>
            <w:noProof/>
            <w:webHidden/>
          </w:rPr>
          <w:t>13</w:t>
        </w:r>
        <w:r>
          <w:rPr>
            <w:noProof/>
            <w:webHidden/>
          </w:rPr>
          <w:fldChar w:fldCharType="end"/>
        </w:r>
      </w:hyperlink>
    </w:p>
    <w:p w14:paraId="34E46E9D" w14:textId="55942E64"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53" w:history="1">
        <w:r w:rsidRPr="0061592C">
          <w:rPr>
            <w:rStyle w:val="Hipercze"/>
            <w:noProof/>
          </w:rPr>
          <w:t>Rysunek 7 Diagram przypadków użycia</w:t>
        </w:r>
        <w:r>
          <w:rPr>
            <w:noProof/>
            <w:webHidden/>
          </w:rPr>
          <w:tab/>
        </w:r>
        <w:r>
          <w:rPr>
            <w:noProof/>
            <w:webHidden/>
          </w:rPr>
          <w:fldChar w:fldCharType="begin"/>
        </w:r>
        <w:r>
          <w:rPr>
            <w:noProof/>
            <w:webHidden/>
          </w:rPr>
          <w:instrText xml:space="preserve"> PAGEREF _Toc474062253 \h </w:instrText>
        </w:r>
        <w:r>
          <w:rPr>
            <w:noProof/>
            <w:webHidden/>
          </w:rPr>
        </w:r>
        <w:r>
          <w:rPr>
            <w:noProof/>
            <w:webHidden/>
          </w:rPr>
          <w:fldChar w:fldCharType="separate"/>
        </w:r>
        <w:r>
          <w:rPr>
            <w:noProof/>
            <w:webHidden/>
          </w:rPr>
          <w:t>17</w:t>
        </w:r>
        <w:r>
          <w:rPr>
            <w:noProof/>
            <w:webHidden/>
          </w:rPr>
          <w:fldChar w:fldCharType="end"/>
        </w:r>
      </w:hyperlink>
    </w:p>
    <w:p w14:paraId="3A744531" w14:textId="7C2DD68E"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54" w:history="1">
        <w:r w:rsidRPr="0061592C">
          <w:rPr>
            <w:rStyle w:val="Hipercze"/>
            <w:noProof/>
          </w:rPr>
          <w:t>Rysunek 8 Schemat bazy danych</w:t>
        </w:r>
        <w:r>
          <w:rPr>
            <w:noProof/>
            <w:webHidden/>
          </w:rPr>
          <w:tab/>
        </w:r>
        <w:r>
          <w:rPr>
            <w:noProof/>
            <w:webHidden/>
          </w:rPr>
          <w:fldChar w:fldCharType="begin"/>
        </w:r>
        <w:r>
          <w:rPr>
            <w:noProof/>
            <w:webHidden/>
          </w:rPr>
          <w:instrText xml:space="preserve"> PAGEREF _Toc474062254 \h </w:instrText>
        </w:r>
        <w:r>
          <w:rPr>
            <w:noProof/>
            <w:webHidden/>
          </w:rPr>
        </w:r>
        <w:r>
          <w:rPr>
            <w:noProof/>
            <w:webHidden/>
          </w:rPr>
          <w:fldChar w:fldCharType="separate"/>
        </w:r>
        <w:r>
          <w:rPr>
            <w:noProof/>
            <w:webHidden/>
          </w:rPr>
          <w:t>21</w:t>
        </w:r>
        <w:r>
          <w:rPr>
            <w:noProof/>
            <w:webHidden/>
          </w:rPr>
          <w:fldChar w:fldCharType="end"/>
        </w:r>
      </w:hyperlink>
    </w:p>
    <w:p w14:paraId="198F3F92" w14:textId="295DDFF3"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55" w:history="1">
        <w:r w:rsidRPr="0061592C">
          <w:rPr>
            <w:rStyle w:val="Hipercze"/>
            <w:noProof/>
          </w:rPr>
          <w:t>Rysunek 9 HomeFragment</w:t>
        </w:r>
        <w:r>
          <w:rPr>
            <w:noProof/>
            <w:webHidden/>
          </w:rPr>
          <w:tab/>
        </w:r>
        <w:r>
          <w:rPr>
            <w:noProof/>
            <w:webHidden/>
          </w:rPr>
          <w:fldChar w:fldCharType="begin"/>
        </w:r>
        <w:r>
          <w:rPr>
            <w:noProof/>
            <w:webHidden/>
          </w:rPr>
          <w:instrText xml:space="preserve"> PAGEREF _Toc474062255 \h </w:instrText>
        </w:r>
        <w:r>
          <w:rPr>
            <w:noProof/>
            <w:webHidden/>
          </w:rPr>
        </w:r>
        <w:r>
          <w:rPr>
            <w:noProof/>
            <w:webHidden/>
          </w:rPr>
          <w:fldChar w:fldCharType="separate"/>
        </w:r>
        <w:r>
          <w:rPr>
            <w:noProof/>
            <w:webHidden/>
          </w:rPr>
          <w:t>23</w:t>
        </w:r>
        <w:r>
          <w:rPr>
            <w:noProof/>
            <w:webHidden/>
          </w:rPr>
          <w:fldChar w:fldCharType="end"/>
        </w:r>
      </w:hyperlink>
    </w:p>
    <w:p w14:paraId="2786848E" w14:textId="26F7E0A8"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56" w:history="1">
        <w:r w:rsidRPr="0061592C">
          <w:rPr>
            <w:rStyle w:val="Hipercze"/>
            <w:noProof/>
          </w:rPr>
          <w:t>Rysunek 10 AddCostFragment</w:t>
        </w:r>
        <w:r>
          <w:rPr>
            <w:noProof/>
            <w:webHidden/>
          </w:rPr>
          <w:tab/>
        </w:r>
        <w:r>
          <w:rPr>
            <w:noProof/>
            <w:webHidden/>
          </w:rPr>
          <w:fldChar w:fldCharType="begin"/>
        </w:r>
        <w:r>
          <w:rPr>
            <w:noProof/>
            <w:webHidden/>
          </w:rPr>
          <w:instrText xml:space="preserve"> PAGEREF _Toc474062256 \h </w:instrText>
        </w:r>
        <w:r>
          <w:rPr>
            <w:noProof/>
            <w:webHidden/>
          </w:rPr>
        </w:r>
        <w:r>
          <w:rPr>
            <w:noProof/>
            <w:webHidden/>
          </w:rPr>
          <w:fldChar w:fldCharType="separate"/>
        </w:r>
        <w:r>
          <w:rPr>
            <w:noProof/>
            <w:webHidden/>
          </w:rPr>
          <w:t>24</w:t>
        </w:r>
        <w:r>
          <w:rPr>
            <w:noProof/>
            <w:webHidden/>
          </w:rPr>
          <w:fldChar w:fldCharType="end"/>
        </w:r>
      </w:hyperlink>
    </w:p>
    <w:p w14:paraId="6E97FE1F" w14:textId="59C1911A"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57" w:history="1">
        <w:r w:rsidRPr="0061592C">
          <w:rPr>
            <w:rStyle w:val="Hipercze"/>
            <w:noProof/>
          </w:rPr>
          <w:t>Rysunek 11 HistoryFragment</w:t>
        </w:r>
        <w:r>
          <w:rPr>
            <w:noProof/>
            <w:webHidden/>
          </w:rPr>
          <w:tab/>
        </w:r>
        <w:r>
          <w:rPr>
            <w:noProof/>
            <w:webHidden/>
          </w:rPr>
          <w:fldChar w:fldCharType="begin"/>
        </w:r>
        <w:r>
          <w:rPr>
            <w:noProof/>
            <w:webHidden/>
          </w:rPr>
          <w:instrText xml:space="preserve"> PAGEREF _Toc474062257 \h </w:instrText>
        </w:r>
        <w:r>
          <w:rPr>
            <w:noProof/>
            <w:webHidden/>
          </w:rPr>
        </w:r>
        <w:r>
          <w:rPr>
            <w:noProof/>
            <w:webHidden/>
          </w:rPr>
          <w:fldChar w:fldCharType="separate"/>
        </w:r>
        <w:r>
          <w:rPr>
            <w:noProof/>
            <w:webHidden/>
          </w:rPr>
          <w:t>24</w:t>
        </w:r>
        <w:r>
          <w:rPr>
            <w:noProof/>
            <w:webHidden/>
          </w:rPr>
          <w:fldChar w:fldCharType="end"/>
        </w:r>
      </w:hyperlink>
    </w:p>
    <w:p w14:paraId="57FCD07D" w14:textId="70DA56D4"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58" w:history="1">
        <w:r w:rsidRPr="0061592C">
          <w:rPr>
            <w:rStyle w:val="Hipercze"/>
            <w:noProof/>
          </w:rPr>
          <w:t>Rysunek 12 Wybór kategorii filtrowania</w:t>
        </w:r>
        <w:r>
          <w:rPr>
            <w:noProof/>
            <w:webHidden/>
          </w:rPr>
          <w:tab/>
        </w:r>
        <w:r>
          <w:rPr>
            <w:noProof/>
            <w:webHidden/>
          </w:rPr>
          <w:fldChar w:fldCharType="begin"/>
        </w:r>
        <w:r>
          <w:rPr>
            <w:noProof/>
            <w:webHidden/>
          </w:rPr>
          <w:instrText xml:space="preserve"> PAGEREF _Toc474062258 \h </w:instrText>
        </w:r>
        <w:r>
          <w:rPr>
            <w:noProof/>
            <w:webHidden/>
          </w:rPr>
        </w:r>
        <w:r>
          <w:rPr>
            <w:noProof/>
            <w:webHidden/>
          </w:rPr>
          <w:fldChar w:fldCharType="separate"/>
        </w:r>
        <w:r>
          <w:rPr>
            <w:noProof/>
            <w:webHidden/>
          </w:rPr>
          <w:t>24</w:t>
        </w:r>
        <w:r>
          <w:rPr>
            <w:noProof/>
            <w:webHidden/>
          </w:rPr>
          <w:fldChar w:fldCharType="end"/>
        </w:r>
      </w:hyperlink>
    </w:p>
    <w:p w14:paraId="18D7348A" w14:textId="3835CA03"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59" w:history="1">
        <w:r w:rsidRPr="0061592C">
          <w:rPr>
            <w:rStyle w:val="Hipercze"/>
            <w:noProof/>
          </w:rPr>
          <w:t>Rysunek 13 Diagram zależności klas</w:t>
        </w:r>
        <w:r>
          <w:rPr>
            <w:noProof/>
            <w:webHidden/>
          </w:rPr>
          <w:tab/>
        </w:r>
        <w:r>
          <w:rPr>
            <w:noProof/>
            <w:webHidden/>
          </w:rPr>
          <w:fldChar w:fldCharType="begin"/>
        </w:r>
        <w:r>
          <w:rPr>
            <w:noProof/>
            <w:webHidden/>
          </w:rPr>
          <w:instrText xml:space="preserve"> PAGEREF _Toc474062259 \h </w:instrText>
        </w:r>
        <w:r>
          <w:rPr>
            <w:noProof/>
            <w:webHidden/>
          </w:rPr>
        </w:r>
        <w:r>
          <w:rPr>
            <w:noProof/>
            <w:webHidden/>
          </w:rPr>
          <w:fldChar w:fldCharType="separate"/>
        </w:r>
        <w:r>
          <w:rPr>
            <w:noProof/>
            <w:webHidden/>
          </w:rPr>
          <w:t>25</w:t>
        </w:r>
        <w:r>
          <w:rPr>
            <w:noProof/>
            <w:webHidden/>
          </w:rPr>
          <w:fldChar w:fldCharType="end"/>
        </w:r>
      </w:hyperlink>
    </w:p>
    <w:p w14:paraId="13073F8B" w14:textId="7B41044B"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60" w:history="1">
        <w:r w:rsidRPr="0061592C">
          <w:rPr>
            <w:rStyle w:val="Hipercze"/>
            <w:noProof/>
          </w:rPr>
          <w:t>Rysunek 14 Intro - ekran pierwszy</w:t>
        </w:r>
        <w:r>
          <w:rPr>
            <w:noProof/>
            <w:webHidden/>
          </w:rPr>
          <w:tab/>
        </w:r>
        <w:r>
          <w:rPr>
            <w:noProof/>
            <w:webHidden/>
          </w:rPr>
          <w:fldChar w:fldCharType="begin"/>
        </w:r>
        <w:r>
          <w:rPr>
            <w:noProof/>
            <w:webHidden/>
          </w:rPr>
          <w:instrText xml:space="preserve"> PAGEREF _Toc474062260 \h </w:instrText>
        </w:r>
        <w:r>
          <w:rPr>
            <w:noProof/>
            <w:webHidden/>
          </w:rPr>
        </w:r>
        <w:r>
          <w:rPr>
            <w:noProof/>
            <w:webHidden/>
          </w:rPr>
          <w:fldChar w:fldCharType="separate"/>
        </w:r>
        <w:r>
          <w:rPr>
            <w:noProof/>
            <w:webHidden/>
          </w:rPr>
          <w:t>36</w:t>
        </w:r>
        <w:r>
          <w:rPr>
            <w:noProof/>
            <w:webHidden/>
          </w:rPr>
          <w:fldChar w:fldCharType="end"/>
        </w:r>
      </w:hyperlink>
    </w:p>
    <w:p w14:paraId="181D6DD2" w14:textId="361FE671"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61" w:history="1">
        <w:r w:rsidRPr="0061592C">
          <w:rPr>
            <w:rStyle w:val="Hipercze"/>
            <w:noProof/>
          </w:rPr>
          <w:t>Rysunek 15 Intro - Uprawnienia</w:t>
        </w:r>
        <w:r>
          <w:rPr>
            <w:noProof/>
            <w:webHidden/>
          </w:rPr>
          <w:tab/>
        </w:r>
        <w:r>
          <w:rPr>
            <w:noProof/>
            <w:webHidden/>
          </w:rPr>
          <w:fldChar w:fldCharType="begin"/>
        </w:r>
        <w:r>
          <w:rPr>
            <w:noProof/>
            <w:webHidden/>
          </w:rPr>
          <w:instrText xml:space="preserve"> PAGEREF _Toc474062261 \h </w:instrText>
        </w:r>
        <w:r>
          <w:rPr>
            <w:noProof/>
            <w:webHidden/>
          </w:rPr>
        </w:r>
        <w:r>
          <w:rPr>
            <w:noProof/>
            <w:webHidden/>
          </w:rPr>
          <w:fldChar w:fldCharType="separate"/>
        </w:r>
        <w:r>
          <w:rPr>
            <w:noProof/>
            <w:webHidden/>
          </w:rPr>
          <w:t>36</w:t>
        </w:r>
        <w:r>
          <w:rPr>
            <w:noProof/>
            <w:webHidden/>
          </w:rPr>
          <w:fldChar w:fldCharType="end"/>
        </w:r>
      </w:hyperlink>
    </w:p>
    <w:p w14:paraId="3C0ADF37" w14:textId="1A457C7E"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62" w:history="1">
        <w:r w:rsidRPr="0061592C">
          <w:rPr>
            <w:rStyle w:val="Hipercze"/>
            <w:noProof/>
          </w:rPr>
          <w:t>Rysunek 16 Intro - Zapytanie o uprawnienia</w:t>
        </w:r>
        <w:r>
          <w:rPr>
            <w:noProof/>
            <w:webHidden/>
          </w:rPr>
          <w:tab/>
        </w:r>
        <w:r>
          <w:rPr>
            <w:noProof/>
            <w:webHidden/>
          </w:rPr>
          <w:fldChar w:fldCharType="begin"/>
        </w:r>
        <w:r>
          <w:rPr>
            <w:noProof/>
            <w:webHidden/>
          </w:rPr>
          <w:instrText xml:space="preserve"> PAGEREF _Toc474062262 \h </w:instrText>
        </w:r>
        <w:r>
          <w:rPr>
            <w:noProof/>
            <w:webHidden/>
          </w:rPr>
        </w:r>
        <w:r>
          <w:rPr>
            <w:noProof/>
            <w:webHidden/>
          </w:rPr>
          <w:fldChar w:fldCharType="separate"/>
        </w:r>
        <w:r>
          <w:rPr>
            <w:noProof/>
            <w:webHidden/>
          </w:rPr>
          <w:t>37</w:t>
        </w:r>
        <w:r>
          <w:rPr>
            <w:noProof/>
            <w:webHidden/>
          </w:rPr>
          <w:fldChar w:fldCharType="end"/>
        </w:r>
      </w:hyperlink>
    </w:p>
    <w:p w14:paraId="0822173A" w14:textId="42BF4C4A"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63" w:history="1">
        <w:r w:rsidRPr="0061592C">
          <w:rPr>
            <w:rStyle w:val="Hipercze"/>
            <w:noProof/>
          </w:rPr>
          <w:t>Rysunek 17 Intro - Wprowadzenie danych użytkownika</w:t>
        </w:r>
        <w:r>
          <w:rPr>
            <w:noProof/>
            <w:webHidden/>
          </w:rPr>
          <w:tab/>
        </w:r>
        <w:r>
          <w:rPr>
            <w:noProof/>
            <w:webHidden/>
          </w:rPr>
          <w:fldChar w:fldCharType="begin"/>
        </w:r>
        <w:r>
          <w:rPr>
            <w:noProof/>
            <w:webHidden/>
          </w:rPr>
          <w:instrText xml:space="preserve"> PAGEREF _Toc474062263 \h </w:instrText>
        </w:r>
        <w:r>
          <w:rPr>
            <w:noProof/>
            <w:webHidden/>
          </w:rPr>
        </w:r>
        <w:r>
          <w:rPr>
            <w:noProof/>
            <w:webHidden/>
          </w:rPr>
          <w:fldChar w:fldCharType="separate"/>
        </w:r>
        <w:r>
          <w:rPr>
            <w:noProof/>
            <w:webHidden/>
          </w:rPr>
          <w:t>37</w:t>
        </w:r>
        <w:r>
          <w:rPr>
            <w:noProof/>
            <w:webHidden/>
          </w:rPr>
          <w:fldChar w:fldCharType="end"/>
        </w:r>
      </w:hyperlink>
    </w:p>
    <w:p w14:paraId="1EE1C22C" w14:textId="0E72BD66"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64" w:history="1">
        <w:r w:rsidRPr="0061592C">
          <w:rPr>
            <w:rStyle w:val="Hipercze"/>
            <w:noProof/>
          </w:rPr>
          <w:t>Rysunek 18 Intro - Wprowadzenie danych pojazdu</w:t>
        </w:r>
        <w:r>
          <w:rPr>
            <w:noProof/>
            <w:webHidden/>
          </w:rPr>
          <w:tab/>
        </w:r>
        <w:r>
          <w:rPr>
            <w:noProof/>
            <w:webHidden/>
          </w:rPr>
          <w:fldChar w:fldCharType="begin"/>
        </w:r>
        <w:r>
          <w:rPr>
            <w:noProof/>
            <w:webHidden/>
          </w:rPr>
          <w:instrText xml:space="preserve"> PAGEREF _Toc474062264 \h </w:instrText>
        </w:r>
        <w:r>
          <w:rPr>
            <w:noProof/>
            <w:webHidden/>
          </w:rPr>
        </w:r>
        <w:r>
          <w:rPr>
            <w:noProof/>
            <w:webHidden/>
          </w:rPr>
          <w:fldChar w:fldCharType="separate"/>
        </w:r>
        <w:r>
          <w:rPr>
            <w:noProof/>
            <w:webHidden/>
          </w:rPr>
          <w:t>37</w:t>
        </w:r>
        <w:r>
          <w:rPr>
            <w:noProof/>
            <w:webHidden/>
          </w:rPr>
          <w:fldChar w:fldCharType="end"/>
        </w:r>
      </w:hyperlink>
    </w:p>
    <w:p w14:paraId="55E2CB01" w14:textId="211E9DA2"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65" w:history="1">
        <w:r w:rsidRPr="0061592C">
          <w:rPr>
            <w:rStyle w:val="Hipercze"/>
            <w:noProof/>
          </w:rPr>
          <w:t>Rysunek 19 Ekran główny</w:t>
        </w:r>
        <w:r>
          <w:rPr>
            <w:noProof/>
            <w:webHidden/>
          </w:rPr>
          <w:tab/>
        </w:r>
        <w:r>
          <w:rPr>
            <w:noProof/>
            <w:webHidden/>
          </w:rPr>
          <w:fldChar w:fldCharType="begin"/>
        </w:r>
        <w:r>
          <w:rPr>
            <w:noProof/>
            <w:webHidden/>
          </w:rPr>
          <w:instrText xml:space="preserve"> PAGEREF _Toc474062265 \h </w:instrText>
        </w:r>
        <w:r>
          <w:rPr>
            <w:noProof/>
            <w:webHidden/>
          </w:rPr>
        </w:r>
        <w:r>
          <w:rPr>
            <w:noProof/>
            <w:webHidden/>
          </w:rPr>
          <w:fldChar w:fldCharType="separate"/>
        </w:r>
        <w:r>
          <w:rPr>
            <w:noProof/>
            <w:webHidden/>
          </w:rPr>
          <w:t>38</w:t>
        </w:r>
        <w:r>
          <w:rPr>
            <w:noProof/>
            <w:webHidden/>
          </w:rPr>
          <w:fldChar w:fldCharType="end"/>
        </w:r>
      </w:hyperlink>
    </w:p>
    <w:p w14:paraId="7892C7F7" w14:textId="52722486"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66" w:history="1">
        <w:r w:rsidRPr="0061592C">
          <w:rPr>
            <w:rStyle w:val="Hipercze"/>
            <w:noProof/>
          </w:rPr>
          <w:t>Rysunek 20 Menu boczne</w:t>
        </w:r>
        <w:r>
          <w:rPr>
            <w:noProof/>
            <w:webHidden/>
          </w:rPr>
          <w:tab/>
        </w:r>
        <w:r>
          <w:rPr>
            <w:noProof/>
            <w:webHidden/>
          </w:rPr>
          <w:fldChar w:fldCharType="begin"/>
        </w:r>
        <w:r>
          <w:rPr>
            <w:noProof/>
            <w:webHidden/>
          </w:rPr>
          <w:instrText xml:space="preserve"> PAGEREF _Toc474062266 \h </w:instrText>
        </w:r>
        <w:r>
          <w:rPr>
            <w:noProof/>
            <w:webHidden/>
          </w:rPr>
        </w:r>
        <w:r>
          <w:rPr>
            <w:noProof/>
            <w:webHidden/>
          </w:rPr>
          <w:fldChar w:fldCharType="separate"/>
        </w:r>
        <w:r>
          <w:rPr>
            <w:noProof/>
            <w:webHidden/>
          </w:rPr>
          <w:t>38</w:t>
        </w:r>
        <w:r>
          <w:rPr>
            <w:noProof/>
            <w:webHidden/>
          </w:rPr>
          <w:fldChar w:fldCharType="end"/>
        </w:r>
      </w:hyperlink>
    </w:p>
    <w:p w14:paraId="320E506F" w14:textId="67EBED6F"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67" w:history="1">
        <w:r w:rsidRPr="0061592C">
          <w:rPr>
            <w:rStyle w:val="Hipercze"/>
            <w:noProof/>
          </w:rPr>
          <w:t>Rysunek 21 Dodaj tankowanie</w:t>
        </w:r>
        <w:r>
          <w:rPr>
            <w:noProof/>
            <w:webHidden/>
          </w:rPr>
          <w:tab/>
        </w:r>
        <w:r>
          <w:rPr>
            <w:noProof/>
            <w:webHidden/>
          </w:rPr>
          <w:fldChar w:fldCharType="begin"/>
        </w:r>
        <w:r>
          <w:rPr>
            <w:noProof/>
            <w:webHidden/>
          </w:rPr>
          <w:instrText xml:space="preserve"> PAGEREF _Toc474062267 \h </w:instrText>
        </w:r>
        <w:r>
          <w:rPr>
            <w:noProof/>
            <w:webHidden/>
          </w:rPr>
        </w:r>
        <w:r>
          <w:rPr>
            <w:noProof/>
            <w:webHidden/>
          </w:rPr>
          <w:fldChar w:fldCharType="separate"/>
        </w:r>
        <w:r>
          <w:rPr>
            <w:noProof/>
            <w:webHidden/>
          </w:rPr>
          <w:t>39</w:t>
        </w:r>
        <w:r>
          <w:rPr>
            <w:noProof/>
            <w:webHidden/>
          </w:rPr>
          <w:fldChar w:fldCharType="end"/>
        </w:r>
      </w:hyperlink>
    </w:p>
    <w:p w14:paraId="6A3075FB" w14:textId="7931B84E"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68" w:history="1">
        <w:r w:rsidRPr="0061592C">
          <w:rPr>
            <w:rStyle w:val="Hipercze"/>
            <w:noProof/>
          </w:rPr>
          <w:t>Rysunek 22 Dodaj koszt</w:t>
        </w:r>
        <w:r>
          <w:rPr>
            <w:noProof/>
            <w:webHidden/>
          </w:rPr>
          <w:tab/>
        </w:r>
        <w:r>
          <w:rPr>
            <w:noProof/>
            <w:webHidden/>
          </w:rPr>
          <w:fldChar w:fldCharType="begin"/>
        </w:r>
        <w:r>
          <w:rPr>
            <w:noProof/>
            <w:webHidden/>
          </w:rPr>
          <w:instrText xml:space="preserve"> PAGEREF _Toc474062268 \h </w:instrText>
        </w:r>
        <w:r>
          <w:rPr>
            <w:noProof/>
            <w:webHidden/>
          </w:rPr>
        </w:r>
        <w:r>
          <w:rPr>
            <w:noProof/>
            <w:webHidden/>
          </w:rPr>
          <w:fldChar w:fldCharType="separate"/>
        </w:r>
        <w:r>
          <w:rPr>
            <w:noProof/>
            <w:webHidden/>
          </w:rPr>
          <w:t>39</w:t>
        </w:r>
        <w:r>
          <w:rPr>
            <w:noProof/>
            <w:webHidden/>
          </w:rPr>
          <w:fldChar w:fldCharType="end"/>
        </w:r>
      </w:hyperlink>
    </w:p>
    <w:p w14:paraId="602B1F35" w14:textId="1E41D5E8"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69" w:history="1">
        <w:r w:rsidRPr="0061592C">
          <w:rPr>
            <w:rStyle w:val="Hipercze"/>
            <w:noProof/>
          </w:rPr>
          <w:t>Rysunek 23 Widok historii</w:t>
        </w:r>
        <w:r>
          <w:rPr>
            <w:noProof/>
            <w:webHidden/>
          </w:rPr>
          <w:tab/>
        </w:r>
        <w:r>
          <w:rPr>
            <w:noProof/>
            <w:webHidden/>
          </w:rPr>
          <w:fldChar w:fldCharType="begin"/>
        </w:r>
        <w:r>
          <w:rPr>
            <w:noProof/>
            <w:webHidden/>
          </w:rPr>
          <w:instrText xml:space="preserve"> PAGEREF _Toc474062269 \h </w:instrText>
        </w:r>
        <w:r>
          <w:rPr>
            <w:noProof/>
            <w:webHidden/>
          </w:rPr>
        </w:r>
        <w:r>
          <w:rPr>
            <w:noProof/>
            <w:webHidden/>
          </w:rPr>
          <w:fldChar w:fldCharType="separate"/>
        </w:r>
        <w:r>
          <w:rPr>
            <w:noProof/>
            <w:webHidden/>
          </w:rPr>
          <w:t>39</w:t>
        </w:r>
        <w:r>
          <w:rPr>
            <w:noProof/>
            <w:webHidden/>
          </w:rPr>
          <w:fldChar w:fldCharType="end"/>
        </w:r>
      </w:hyperlink>
    </w:p>
    <w:p w14:paraId="71592C36" w14:textId="6CA2034C"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70" w:history="1">
        <w:r w:rsidRPr="0061592C">
          <w:rPr>
            <w:rStyle w:val="Hipercze"/>
            <w:noProof/>
          </w:rPr>
          <w:t>Rysunek 24 Okno dialogowe wyboru kategorii</w:t>
        </w:r>
        <w:r>
          <w:rPr>
            <w:noProof/>
            <w:webHidden/>
          </w:rPr>
          <w:tab/>
        </w:r>
        <w:r>
          <w:rPr>
            <w:noProof/>
            <w:webHidden/>
          </w:rPr>
          <w:fldChar w:fldCharType="begin"/>
        </w:r>
        <w:r>
          <w:rPr>
            <w:noProof/>
            <w:webHidden/>
          </w:rPr>
          <w:instrText xml:space="preserve"> PAGEREF _Toc474062270 \h </w:instrText>
        </w:r>
        <w:r>
          <w:rPr>
            <w:noProof/>
            <w:webHidden/>
          </w:rPr>
        </w:r>
        <w:r>
          <w:rPr>
            <w:noProof/>
            <w:webHidden/>
          </w:rPr>
          <w:fldChar w:fldCharType="separate"/>
        </w:r>
        <w:r>
          <w:rPr>
            <w:noProof/>
            <w:webHidden/>
          </w:rPr>
          <w:t>39</w:t>
        </w:r>
        <w:r>
          <w:rPr>
            <w:noProof/>
            <w:webHidden/>
          </w:rPr>
          <w:fldChar w:fldCharType="end"/>
        </w:r>
      </w:hyperlink>
    </w:p>
    <w:p w14:paraId="05020C68" w14:textId="6E9D07A1"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71" w:history="1">
        <w:r w:rsidRPr="0061592C">
          <w:rPr>
            <w:rStyle w:val="Hipercze"/>
            <w:noProof/>
          </w:rPr>
          <w:t>Rysunek 25 Edytuj koszt</w:t>
        </w:r>
        <w:r>
          <w:rPr>
            <w:noProof/>
            <w:webHidden/>
          </w:rPr>
          <w:tab/>
        </w:r>
        <w:r>
          <w:rPr>
            <w:noProof/>
            <w:webHidden/>
          </w:rPr>
          <w:fldChar w:fldCharType="begin"/>
        </w:r>
        <w:r>
          <w:rPr>
            <w:noProof/>
            <w:webHidden/>
          </w:rPr>
          <w:instrText xml:space="preserve"> PAGEREF _Toc474062271 \h </w:instrText>
        </w:r>
        <w:r>
          <w:rPr>
            <w:noProof/>
            <w:webHidden/>
          </w:rPr>
        </w:r>
        <w:r>
          <w:rPr>
            <w:noProof/>
            <w:webHidden/>
          </w:rPr>
          <w:fldChar w:fldCharType="separate"/>
        </w:r>
        <w:r>
          <w:rPr>
            <w:noProof/>
            <w:webHidden/>
          </w:rPr>
          <w:t>40</w:t>
        </w:r>
        <w:r>
          <w:rPr>
            <w:noProof/>
            <w:webHidden/>
          </w:rPr>
          <w:fldChar w:fldCharType="end"/>
        </w:r>
      </w:hyperlink>
    </w:p>
    <w:p w14:paraId="3AA29DC4" w14:textId="069541CA"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72" w:history="1">
        <w:r w:rsidRPr="0061592C">
          <w:rPr>
            <w:rStyle w:val="Hipercze"/>
            <w:noProof/>
          </w:rPr>
          <w:t>Rysunek 26 Import i Eksport</w:t>
        </w:r>
        <w:r>
          <w:rPr>
            <w:noProof/>
            <w:webHidden/>
          </w:rPr>
          <w:tab/>
        </w:r>
        <w:r>
          <w:rPr>
            <w:noProof/>
            <w:webHidden/>
          </w:rPr>
          <w:fldChar w:fldCharType="begin"/>
        </w:r>
        <w:r>
          <w:rPr>
            <w:noProof/>
            <w:webHidden/>
          </w:rPr>
          <w:instrText xml:space="preserve"> PAGEREF _Toc474062272 \h </w:instrText>
        </w:r>
        <w:r>
          <w:rPr>
            <w:noProof/>
            <w:webHidden/>
          </w:rPr>
        </w:r>
        <w:r>
          <w:rPr>
            <w:noProof/>
            <w:webHidden/>
          </w:rPr>
          <w:fldChar w:fldCharType="separate"/>
        </w:r>
        <w:r>
          <w:rPr>
            <w:noProof/>
            <w:webHidden/>
          </w:rPr>
          <w:t>40</w:t>
        </w:r>
        <w:r>
          <w:rPr>
            <w:noProof/>
            <w:webHidden/>
          </w:rPr>
          <w:fldChar w:fldCharType="end"/>
        </w:r>
      </w:hyperlink>
    </w:p>
    <w:p w14:paraId="7C80EF74" w14:textId="04BC4DBC" w:rsidR="006C4B96" w:rsidRPr="000B5DE5" w:rsidRDefault="00090560" w:rsidP="009032D3">
      <w:pPr>
        <w:spacing w:after="200" w:line="276" w:lineRule="auto"/>
      </w:pPr>
      <w:r w:rsidRPr="000B5DE5">
        <w:fldChar w:fldCharType="end"/>
      </w:r>
      <w:r w:rsidR="006C4B96" w:rsidRPr="000B5DE5">
        <w:br w:type="page"/>
      </w:r>
    </w:p>
    <w:p w14:paraId="796F2FA5" w14:textId="294EC9A0" w:rsidR="006C4B96" w:rsidRPr="000B5DE5" w:rsidRDefault="006C4B96" w:rsidP="004C46FD">
      <w:pPr>
        <w:pStyle w:val="Nagwek1"/>
      </w:pPr>
      <w:bookmarkStart w:id="2" w:name="_Toc474062171"/>
      <w:r w:rsidRPr="000B5DE5">
        <w:lastRenderedPageBreak/>
        <w:t>Spis tabel</w:t>
      </w:r>
      <w:bookmarkEnd w:id="2"/>
    </w:p>
    <w:p w14:paraId="34F621D9" w14:textId="1235D9D7" w:rsidR="00B01770" w:rsidRDefault="00B01770">
      <w:pPr>
        <w:pStyle w:val="Spisilustracji"/>
        <w:tabs>
          <w:tab w:val="right" w:leader="dot" w:pos="9062"/>
        </w:tabs>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474062273" w:history="1">
        <w:r w:rsidRPr="00A21390">
          <w:rPr>
            <w:rStyle w:val="Hipercze"/>
            <w:noProof/>
          </w:rPr>
          <w:t>Tabela 1 Utwórz konto</w:t>
        </w:r>
        <w:r>
          <w:rPr>
            <w:noProof/>
            <w:webHidden/>
          </w:rPr>
          <w:tab/>
        </w:r>
        <w:r>
          <w:rPr>
            <w:noProof/>
            <w:webHidden/>
          </w:rPr>
          <w:fldChar w:fldCharType="begin"/>
        </w:r>
        <w:r>
          <w:rPr>
            <w:noProof/>
            <w:webHidden/>
          </w:rPr>
          <w:instrText xml:space="preserve"> PAGEREF _Toc474062273 \h </w:instrText>
        </w:r>
        <w:r>
          <w:rPr>
            <w:noProof/>
            <w:webHidden/>
          </w:rPr>
        </w:r>
        <w:r>
          <w:rPr>
            <w:noProof/>
            <w:webHidden/>
          </w:rPr>
          <w:fldChar w:fldCharType="separate"/>
        </w:r>
        <w:r>
          <w:rPr>
            <w:noProof/>
            <w:webHidden/>
          </w:rPr>
          <w:t>18</w:t>
        </w:r>
        <w:r>
          <w:rPr>
            <w:noProof/>
            <w:webHidden/>
          </w:rPr>
          <w:fldChar w:fldCharType="end"/>
        </w:r>
      </w:hyperlink>
    </w:p>
    <w:p w14:paraId="617D572C" w14:textId="78FF735C"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74" w:history="1">
        <w:r w:rsidRPr="00A21390">
          <w:rPr>
            <w:rStyle w:val="Hipercze"/>
            <w:noProof/>
          </w:rPr>
          <w:t>Tabela 2 Dodaj pojazd</w:t>
        </w:r>
        <w:r>
          <w:rPr>
            <w:noProof/>
            <w:webHidden/>
          </w:rPr>
          <w:tab/>
        </w:r>
        <w:r>
          <w:rPr>
            <w:noProof/>
            <w:webHidden/>
          </w:rPr>
          <w:fldChar w:fldCharType="begin"/>
        </w:r>
        <w:r>
          <w:rPr>
            <w:noProof/>
            <w:webHidden/>
          </w:rPr>
          <w:instrText xml:space="preserve"> PAGEREF _Toc474062274 \h </w:instrText>
        </w:r>
        <w:r>
          <w:rPr>
            <w:noProof/>
            <w:webHidden/>
          </w:rPr>
        </w:r>
        <w:r>
          <w:rPr>
            <w:noProof/>
            <w:webHidden/>
          </w:rPr>
          <w:fldChar w:fldCharType="separate"/>
        </w:r>
        <w:r>
          <w:rPr>
            <w:noProof/>
            <w:webHidden/>
          </w:rPr>
          <w:t>18</w:t>
        </w:r>
        <w:r>
          <w:rPr>
            <w:noProof/>
            <w:webHidden/>
          </w:rPr>
          <w:fldChar w:fldCharType="end"/>
        </w:r>
      </w:hyperlink>
    </w:p>
    <w:p w14:paraId="20862EEB" w14:textId="490C9963"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75" w:history="1">
        <w:r w:rsidRPr="00A21390">
          <w:rPr>
            <w:rStyle w:val="Hipercze"/>
            <w:noProof/>
          </w:rPr>
          <w:t>Tabela 3 Dodaj koszt</w:t>
        </w:r>
        <w:r>
          <w:rPr>
            <w:noProof/>
            <w:webHidden/>
          </w:rPr>
          <w:tab/>
        </w:r>
        <w:r>
          <w:rPr>
            <w:noProof/>
            <w:webHidden/>
          </w:rPr>
          <w:fldChar w:fldCharType="begin"/>
        </w:r>
        <w:r>
          <w:rPr>
            <w:noProof/>
            <w:webHidden/>
          </w:rPr>
          <w:instrText xml:space="preserve"> PAGEREF _Toc474062275 \h </w:instrText>
        </w:r>
        <w:r>
          <w:rPr>
            <w:noProof/>
            <w:webHidden/>
          </w:rPr>
        </w:r>
        <w:r>
          <w:rPr>
            <w:noProof/>
            <w:webHidden/>
          </w:rPr>
          <w:fldChar w:fldCharType="separate"/>
        </w:r>
        <w:r>
          <w:rPr>
            <w:noProof/>
            <w:webHidden/>
          </w:rPr>
          <w:t>19</w:t>
        </w:r>
        <w:r>
          <w:rPr>
            <w:noProof/>
            <w:webHidden/>
          </w:rPr>
          <w:fldChar w:fldCharType="end"/>
        </w:r>
      </w:hyperlink>
    </w:p>
    <w:p w14:paraId="56C2B17B" w14:textId="6BDDEAB7"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76" w:history="1">
        <w:r w:rsidRPr="00A21390">
          <w:rPr>
            <w:rStyle w:val="Hipercze"/>
            <w:noProof/>
          </w:rPr>
          <w:t>Tabela 4 Edytuj koszt</w:t>
        </w:r>
        <w:r>
          <w:rPr>
            <w:noProof/>
            <w:webHidden/>
          </w:rPr>
          <w:tab/>
        </w:r>
        <w:r>
          <w:rPr>
            <w:noProof/>
            <w:webHidden/>
          </w:rPr>
          <w:fldChar w:fldCharType="begin"/>
        </w:r>
        <w:r>
          <w:rPr>
            <w:noProof/>
            <w:webHidden/>
          </w:rPr>
          <w:instrText xml:space="preserve"> PAGEREF _Toc474062276 \h </w:instrText>
        </w:r>
        <w:r>
          <w:rPr>
            <w:noProof/>
            <w:webHidden/>
          </w:rPr>
        </w:r>
        <w:r>
          <w:rPr>
            <w:noProof/>
            <w:webHidden/>
          </w:rPr>
          <w:fldChar w:fldCharType="separate"/>
        </w:r>
        <w:r>
          <w:rPr>
            <w:noProof/>
            <w:webHidden/>
          </w:rPr>
          <w:t>19</w:t>
        </w:r>
        <w:r>
          <w:rPr>
            <w:noProof/>
            <w:webHidden/>
          </w:rPr>
          <w:fldChar w:fldCharType="end"/>
        </w:r>
      </w:hyperlink>
    </w:p>
    <w:p w14:paraId="061F99CC" w14:textId="2AA0F6AC"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77" w:history="1">
        <w:r w:rsidRPr="00A21390">
          <w:rPr>
            <w:rStyle w:val="Hipercze"/>
            <w:noProof/>
          </w:rPr>
          <w:t>Tabela 5 Usuń koszt</w:t>
        </w:r>
        <w:r>
          <w:rPr>
            <w:noProof/>
            <w:webHidden/>
          </w:rPr>
          <w:tab/>
        </w:r>
        <w:r>
          <w:rPr>
            <w:noProof/>
            <w:webHidden/>
          </w:rPr>
          <w:fldChar w:fldCharType="begin"/>
        </w:r>
        <w:r>
          <w:rPr>
            <w:noProof/>
            <w:webHidden/>
          </w:rPr>
          <w:instrText xml:space="preserve"> PAGEREF _Toc474062277 \h </w:instrText>
        </w:r>
        <w:r>
          <w:rPr>
            <w:noProof/>
            <w:webHidden/>
          </w:rPr>
        </w:r>
        <w:r>
          <w:rPr>
            <w:noProof/>
            <w:webHidden/>
          </w:rPr>
          <w:fldChar w:fldCharType="separate"/>
        </w:r>
        <w:r>
          <w:rPr>
            <w:noProof/>
            <w:webHidden/>
          </w:rPr>
          <w:t>20</w:t>
        </w:r>
        <w:r>
          <w:rPr>
            <w:noProof/>
            <w:webHidden/>
          </w:rPr>
          <w:fldChar w:fldCharType="end"/>
        </w:r>
      </w:hyperlink>
    </w:p>
    <w:p w14:paraId="055BDFFC" w14:textId="4F4EC787"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78" w:history="1">
        <w:r w:rsidRPr="00A21390">
          <w:rPr>
            <w:rStyle w:val="Hipercze"/>
            <w:noProof/>
          </w:rPr>
          <w:t>Tabela 6 Eksportuj dane</w:t>
        </w:r>
        <w:r>
          <w:rPr>
            <w:noProof/>
            <w:webHidden/>
          </w:rPr>
          <w:tab/>
        </w:r>
        <w:r>
          <w:rPr>
            <w:noProof/>
            <w:webHidden/>
          </w:rPr>
          <w:fldChar w:fldCharType="begin"/>
        </w:r>
        <w:r>
          <w:rPr>
            <w:noProof/>
            <w:webHidden/>
          </w:rPr>
          <w:instrText xml:space="preserve"> PAGEREF _Toc474062278 \h </w:instrText>
        </w:r>
        <w:r>
          <w:rPr>
            <w:noProof/>
            <w:webHidden/>
          </w:rPr>
        </w:r>
        <w:r>
          <w:rPr>
            <w:noProof/>
            <w:webHidden/>
          </w:rPr>
          <w:fldChar w:fldCharType="separate"/>
        </w:r>
        <w:r>
          <w:rPr>
            <w:noProof/>
            <w:webHidden/>
          </w:rPr>
          <w:t>20</w:t>
        </w:r>
        <w:r>
          <w:rPr>
            <w:noProof/>
            <w:webHidden/>
          </w:rPr>
          <w:fldChar w:fldCharType="end"/>
        </w:r>
      </w:hyperlink>
    </w:p>
    <w:p w14:paraId="30AC74DB" w14:textId="2E6CCE3B"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279" w:history="1">
        <w:r w:rsidRPr="00A21390">
          <w:rPr>
            <w:rStyle w:val="Hipercze"/>
            <w:noProof/>
          </w:rPr>
          <w:t>Tabela 7 Importuj dane</w:t>
        </w:r>
        <w:r>
          <w:rPr>
            <w:noProof/>
            <w:webHidden/>
          </w:rPr>
          <w:tab/>
        </w:r>
        <w:r>
          <w:rPr>
            <w:noProof/>
            <w:webHidden/>
          </w:rPr>
          <w:fldChar w:fldCharType="begin"/>
        </w:r>
        <w:r>
          <w:rPr>
            <w:noProof/>
            <w:webHidden/>
          </w:rPr>
          <w:instrText xml:space="preserve"> PAGEREF _Toc474062279 \h </w:instrText>
        </w:r>
        <w:r>
          <w:rPr>
            <w:noProof/>
            <w:webHidden/>
          </w:rPr>
        </w:r>
        <w:r>
          <w:rPr>
            <w:noProof/>
            <w:webHidden/>
          </w:rPr>
          <w:fldChar w:fldCharType="separate"/>
        </w:r>
        <w:r>
          <w:rPr>
            <w:noProof/>
            <w:webHidden/>
          </w:rPr>
          <w:t>21</w:t>
        </w:r>
        <w:r>
          <w:rPr>
            <w:noProof/>
            <w:webHidden/>
          </w:rPr>
          <w:fldChar w:fldCharType="end"/>
        </w:r>
      </w:hyperlink>
    </w:p>
    <w:p w14:paraId="104AD73A" w14:textId="7AD6139C" w:rsidR="004C46FD" w:rsidRPr="000B5DE5" w:rsidRDefault="00B01770" w:rsidP="004C46FD">
      <w:pPr>
        <w:spacing w:after="200" w:line="276" w:lineRule="auto"/>
      </w:pPr>
      <w:r>
        <w:fldChar w:fldCharType="end"/>
      </w:r>
      <w:r w:rsidR="004C46FD" w:rsidRPr="000B5DE5">
        <w:br w:type="page"/>
      </w:r>
    </w:p>
    <w:p w14:paraId="222F80AC" w14:textId="18CA935C" w:rsidR="004C46FD" w:rsidRPr="000B5DE5" w:rsidRDefault="004C46FD" w:rsidP="004C46FD">
      <w:pPr>
        <w:pStyle w:val="Nagwek1"/>
      </w:pPr>
      <w:bookmarkStart w:id="3" w:name="_Toc474062172"/>
      <w:r w:rsidRPr="000B5DE5">
        <w:lastRenderedPageBreak/>
        <w:t>Spis listingów</w:t>
      </w:r>
      <w:bookmarkEnd w:id="3"/>
    </w:p>
    <w:p w14:paraId="080E32F5" w14:textId="6B93A3FC" w:rsidR="00B01770" w:rsidRDefault="00B01770">
      <w:pPr>
        <w:pStyle w:val="Spisilustracji"/>
        <w:tabs>
          <w:tab w:val="right" w:leader="dot" w:pos="9062"/>
        </w:tabs>
        <w:rPr>
          <w:rFonts w:asciiTheme="minorHAnsi" w:eastAsiaTheme="minorEastAsia" w:hAnsiTheme="minorHAnsi"/>
          <w:noProof/>
          <w:sz w:val="22"/>
          <w:lang w:eastAsia="pl-PL"/>
        </w:rPr>
      </w:pPr>
      <w:r>
        <w:fldChar w:fldCharType="begin"/>
      </w:r>
      <w:r>
        <w:instrText xml:space="preserve"> TOC \h \z \c "Listing" </w:instrText>
      </w:r>
      <w:r>
        <w:fldChar w:fldCharType="separate"/>
      </w:r>
      <w:hyperlink w:anchor="_Toc474062361" w:history="1">
        <w:r w:rsidRPr="00E07BE9">
          <w:rPr>
            <w:rStyle w:val="Hipercze"/>
            <w:noProof/>
          </w:rPr>
          <w:t>Listing 1 Konstruktor klasy Cost</w:t>
        </w:r>
        <w:r>
          <w:rPr>
            <w:noProof/>
            <w:webHidden/>
          </w:rPr>
          <w:tab/>
        </w:r>
        <w:r>
          <w:rPr>
            <w:noProof/>
            <w:webHidden/>
          </w:rPr>
          <w:fldChar w:fldCharType="begin"/>
        </w:r>
        <w:r>
          <w:rPr>
            <w:noProof/>
            <w:webHidden/>
          </w:rPr>
          <w:instrText xml:space="preserve"> PAGEREF _Toc474062361 \h </w:instrText>
        </w:r>
        <w:r>
          <w:rPr>
            <w:noProof/>
            <w:webHidden/>
          </w:rPr>
        </w:r>
        <w:r>
          <w:rPr>
            <w:noProof/>
            <w:webHidden/>
          </w:rPr>
          <w:fldChar w:fldCharType="separate"/>
        </w:r>
        <w:r>
          <w:rPr>
            <w:noProof/>
            <w:webHidden/>
          </w:rPr>
          <w:t>26</w:t>
        </w:r>
        <w:r>
          <w:rPr>
            <w:noProof/>
            <w:webHidden/>
          </w:rPr>
          <w:fldChar w:fldCharType="end"/>
        </w:r>
      </w:hyperlink>
    </w:p>
    <w:p w14:paraId="23C594DB" w14:textId="584DFD8B"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362" w:history="1">
        <w:r w:rsidRPr="00E07BE9">
          <w:rPr>
            <w:rStyle w:val="Hipercze"/>
            <w:noProof/>
          </w:rPr>
          <w:t>Listing 2 Klasa ChartEntry</w:t>
        </w:r>
        <w:r>
          <w:rPr>
            <w:noProof/>
            <w:webHidden/>
          </w:rPr>
          <w:tab/>
        </w:r>
        <w:r>
          <w:rPr>
            <w:noProof/>
            <w:webHidden/>
          </w:rPr>
          <w:fldChar w:fldCharType="begin"/>
        </w:r>
        <w:r>
          <w:rPr>
            <w:noProof/>
            <w:webHidden/>
          </w:rPr>
          <w:instrText xml:space="preserve"> PAGEREF _Toc474062362 \h </w:instrText>
        </w:r>
        <w:r>
          <w:rPr>
            <w:noProof/>
            <w:webHidden/>
          </w:rPr>
        </w:r>
        <w:r>
          <w:rPr>
            <w:noProof/>
            <w:webHidden/>
          </w:rPr>
          <w:fldChar w:fldCharType="separate"/>
        </w:r>
        <w:r>
          <w:rPr>
            <w:noProof/>
            <w:webHidden/>
          </w:rPr>
          <w:t>27</w:t>
        </w:r>
        <w:r>
          <w:rPr>
            <w:noProof/>
            <w:webHidden/>
          </w:rPr>
          <w:fldChar w:fldCharType="end"/>
        </w:r>
      </w:hyperlink>
    </w:p>
    <w:p w14:paraId="6DEC63B5" w14:textId="253BBD29"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363" w:history="1">
        <w:r w:rsidRPr="00E07BE9">
          <w:rPr>
            <w:rStyle w:val="Hipercze"/>
            <w:noProof/>
          </w:rPr>
          <w:t>Listing 3 Uzyskanie połączenia z bazą danych</w:t>
        </w:r>
        <w:r>
          <w:rPr>
            <w:noProof/>
            <w:webHidden/>
          </w:rPr>
          <w:tab/>
        </w:r>
        <w:r>
          <w:rPr>
            <w:noProof/>
            <w:webHidden/>
          </w:rPr>
          <w:fldChar w:fldCharType="begin"/>
        </w:r>
        <w:r>
          <w:rPr>
            <w:noProof/>
            <w:webHidden/>
          </w:rPr>
          <w:instrText xml:space="preserve"> PAGEREF _Toc474062363 \h </w:instrText>
        </w:r>
        <w:r>
          <w:rPr>
            <w:noProof/>
            <w:webHidden/>
          </w:rPr>
        </w:r>
        <w:r>
          <w:rPr>
            <w:noProof/>
            <w:webHidden/>
          </w:rPr>
          <w:fldChar w:fldCharType="separate"/>
        </w:r>
        <w:r>
          <w:rPr>
            <w:noProof/>
            <w:webHidden/>
          </w:rPr>
          <w:t>29</w:t>
        </w:r>
        <w:r>
          <w:rPr>
            <w:noProof/>
            <w:webHidden/>
          </w:rPr>
          <w:fldChar w:fldCharType="end"/>
        </w:r>
      </w:hyperlink>
    </w:p>
    <w:p w14:paraId="20BA01E7" w14:textId="3DE24BE3"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364" w:history="1">
        <w:r w:rsidRPr="00E07BE9">
          <w:rPr>
            <w:rStyle w:val="Hipercze"/>
            <w:noProof/>
          </w:rPr>
          <w:t>Listing 4 Wyznaczenie zakresu dat</w:t>
        </w:r>
        <w:r>
          <w:rPr>
            <w:noProof/>
            <w:webHidden/>
          </w:rPr>
          <w:tab/>
        </w:r>
        <w:r>
          <w:rPr>
            <w:noProof/>
            <w:webHidden/>
          </w:rPr>
          <w:fldChar w:fldCharType="begin"/>
        </w:r>
        <w:r>
          <w:rPr>
            <w:noProof/>
            <w:webHidden/>
          </w:rPr>
          <w:instrText xml:space="preserve"> PAGEREF _Toc474062364 \h </w:instrText>
        </w:r>
        <w:r>
          <w:rPr>
            <w:noProof/>
            <w:webHidden/>
          </w:rPr>
        </w:r>
        <w:r>
          <w:rPr>
            <w:noProof/>
            <w:webHidden/>
          </w:rPr>
          <w:fldChar w:fldCharType="separate"/>
        </w:r>
        <w:r>
          <w:rPr>
            <w:noProof/>
            <w:webHidden/>
          </w:rPr>
          <w:t>29</w:t>
        </w:r>
        <w:r>
          <w:rPr>
            <w:noProof/>
            <w:webHidden/>
          </w:rPr>
          <w:fldChar w:fldCharType="end"/>
        </w:r>
      </w:hyperlink>
    </w:p>
    <w:p w14:paraId="1AE7CB2B" w14:textId="54D8907F"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365" w:history="1">
        <w:r w:rsidRPr="00E07BE9">
          <w:rPr>
            <w:rStyle w:val="Hipercze"/>
            <w:noProof/>
          </w:rPr>
          <w:t>Listing 5 Dodawanie nowego kosztu</w:t>
        </w:r>
        <w:r>
          <w:rPr>
            <w:noProof/>
            <w:webHidden/>
          </w:rPr>
          <w:tab/>
        </w:r>
        <w:r>
          <w:rPr>
            <w:noProof/>
            <w:webHidden/>
          </w:rPr>
          <w:fldChar w:fldCharType="begin"/>
        </w:r>
        <w:r>
          <w:rPr>
            <w:noProof/>
            <w:webHidden/>
          </w:rPr>
          <w:instrText xml:space="preserve"> PAGEREF _Toc474062365 \h </w:instrText>
        </w:r>
        <w:r>
          <w:rPr>
            <w:noProof/>
            <w:webHidden/>
          </w:rPr>
        </w:r>
        <w:r>
          <w:rPr>
            <w:noProof/>
            <w:webHidden/>
          </w:rPr>
          <w:fldChar w:fldCharType="separate"/>
        </w:r>
        <w:r>
          <w:rPr>
            <w:noProof/>
            <w:webHidden/>
          </w:rPr>
          <w:t>29</w:t>
        </w:r>
        <w:r>
          <w:rPr>
            <w:noProof/>
            <w:webHidden/>
          </w:rPr>
          <w:fldChar w:fldCharType="end"/>
        </w:r>
      </w:hyperlink>
    </w:p>
    <w:p w14:paraId="4969F8B4" w14:textId="1CD4760A"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366" w:history="1">
        <w:r w:rsidRPr="00E07BE9">
          <w:rPr>
            <w:rStyle w:val="Hipercze"/>
            <w:noProof/>
          </w:rPr>
          <w:t>Listing 6 Usunięcie kosztu za pomocą id</w:t>
        </w:r>
        <w:r>
          <w:rPr>
            <w:noProof/>
            <w:webHidden/>
          </w:rPr>
          <w:tab/>
        </w:r>
        <w:r>
          <w:rPr>
            <w:noProof/>
            <w:webHidden/>
          </w:rPr>
          <w:fldChar w:fldCharType="begin"/>
        </w:r>
        <w:r>
          <w:rPr>
            <w:noProof/>
            <w:webHidden/>
          </w:rPr>
          <w:instrText xml:space="preserve"> PAGEREF _Toc474062366 \h </w:instrText>
        </w:r>
        <w:r>
          <w:rPr>
            <w:noProof/>
            <w:webHidden/>
          </w:rPr>
        </w:r>
        <w:r>
          <w:rPr>
            <w:noProof/>
            <w:webHidden/>
          </w:rPr>
          <w:fldChar w:fldCharType="separate"/>
        </w:r>
        <w:r>
          <w:rPr>
            <w:noProof/>
            <w:webHidden/>
          </w:rPr>
          <w:t>30</w:t>
        </w:r>
        <w:r>
          <w:rPr>
            <w:noProof/>
            <w:webHidden/>
          </w:rPr>
          <w:fldChar w:fldCharType="end"/>
        </w:r>
      </w:hyperlink>
    </w:p>
    <w:p w14:paraId="0176E132" w14:textId="47B61225" w:rsidR="00B01770" w:rsidRDefault="00B01770">
      <w:pPr>
        <w:pStyle w:val="Spisilustracji"/>
        <w:tabs>
          <w:tab w:val="right" w:leader="dot" w:pos="9062"/>
        </w:tabs>
        <w:rPr>
          <w:rFonts w:asciiTheme="minorHAnsi" w:eastAsiaTheme="minorEastAsia" w:hAnsiTheme="minorHAnsi"/>
          <w:noProof/>
          <w:sz w:val="22"/>
          <w:lang w:eastAsia="pl-PL"/>
        </w:rPr>
      </w:pPr>
      <w:hyperlink w:anchor="_Toc474062367" w:history="1">
        <w:r w:rsidRPr="00E07BE9">
          <w:rPr>
            <w:rStyle w:val="Hipercze"/>
            <w:noProof/>
          </w:rPr>
          <w:t>Listing 7 Import pliku bazy danych</w:t>
        </w:r>
        <w:r>
          <w:rPr>
            <w:noProof/>
            <w:webHidden/>
          </w:rPr>
          <w:tab/>
        </w:r>
        <w:r>
          <w:rPr>
            <w:noProof/>
            <w:webHidden/>
          </w:rPr>
          <w:fldChar w:fldCharType="begin"/>
        </w:r>
        <w:r>
          <w:rPr>
            <w:noProof/>
            <w:webHidden/>
          </w:rPr>
          <w:instrText xml:space="preserve"> PAGEREF _Toc474062367 \h </w:instrText>
        </w:r>
        <w:r>
          <w:rPr>
            <w:noProof/>
            <w:webHidden/>
          </w:rPr>
        </w:r>
        <w:r>
          <w:rPr>
            <w:noProof/>
            <w:webHidden/>
          </w:rPr>
          <w:fldChar w:fldCharType="separate"/>
        </w:r>
        <w:r>
          <w:rPr>
            <w:noProof/>
            <w:webHidden/>
          </w:rPr>
          <w:t>30</w:t>
        </w:r>
        <w:r>
          <w:rPr>
            <w:noProof/>
            <w:webHidden/>
          </w:rPr>
          <w:fldChar w:fldCharType="end"/>
        </w:r>
      </w:hyperlink>
    </w:p>
    <w:p w14:paraId="19DE4229" w14:textId="4926D322" w:rsidR="00AB4353" w:rsidRPr="000B5DE5" w:rsidRDefault="00B01770" w:rsidP="004C46FD">
      <w:pPr>
        <w:spacing w:after="200" w:line="276" w:lineRule="auto"/>
      </w:pPr>
      <w:r>
        <w:fldChar w:fldCharType="end"/>
      </w:r>
      <w:r w:rsidR="00AB4353" w:rsidRPr="000B5DE5">
        <w:br w:type="page"/>
      </w:r>
    </w:p>
    <w:p w14:paraId="7E9CCC5F" w14:textId="7B9D3F8D" w:rsidR="00AB4353" w:rsidRPr="000B5DE5" w:rsidRDefault="00AB4353" w:rsidP="00AB4353">
      <w:pPr>
        <w:pStyle w:val="Nagwek1"/>
      </w:pPr>
      <w:bookmarkStart w:id="4" w:name="_Toc474062173"/>
      <w:r w:rsidRPr="000B5DE5">
        <w:lastRenderedPageBreak/>
        <w:t>Skróty</w:t>
      </w:r>
      <w:bookmarkEnd w:id="4"/>
    </w:p>
    <w:p w14:paraId="7A2D44C5" w14:textId="31095B25" w:rsidR="00857478" w:rsidRPr="000B5DE5" w:rsidRDefault="00857478" w:rsidP="007721CF">
      <w:r w:rsidRPr="000B5DE5">
        <w:rPr>
          <w:b/>
          <w:bCs/>
        </w:rPr>
        <w:t>API</w:t>
      </w:r>
      <w:r w:rsidR="007721CF" w:rsidRPr="000B5DE5">
        <w:t xml:space="preserve"> (ang. </w:t>
      </w:r>
      <w:r w:rsidRPr="000B5DE5">
        <w:rPr>
          <w:rFonts w:ascii="Arial" w:hAnsi="Arial" w:cs="Arial"/>
          <w:i/>
          <w:iCs/>
          <w:color w:val="252525"/>
          <w:sz w:val="21"/>
          <w:szCs w:val="21"/>
          <w:shd w:val="clear" w:color="auto" w:fill="FFFFFF"/>
        </w:rPr>
        <w:t>Application Programming Interface</w:t>
      </w:r>
      <w:r w:rsidR="007721CF" w:rsidRPr="000B5DE5">
        <w:t>)</w:t>
      </w:r>
    </w:p>
    <w:p w14:paraId="6025C55C" w14:textId="77777777" w:rsidR="007721CF" w:rsidRPr="000B5DE5" w:rsidRDefault="007721CF" w:rsidP="007721CF">
      <w:r w:rsidRPr="000B5DE5">
        <w:rPr>
          <w:b/>
          <w:bCs/>
        </w:rPr>
        <w:t>XML</w:t>
      </w:r>
      <w:r w:rsidRPr="000B5DE5">
        <w:t xml:space="preserve"> (ang. </w:t>
      </w:r>
      <w:r w:rsidRPr="000B5DE5">
        <w:rPr>
          <w:i/>
          <w:iCs/>
        </w:rPr>
        <w:t>eXtensible Markup Language</w:t>
      </w:r>
      <w:r w:rsidRPr="000B5DE5">
        <w:t>)</w:t>
      </w:r>
    </w:p>
    <w:p w14:paraId="24113EFA" w14:textId="65194809" w:rsidR="007721CF" w:rsidRPr="000B5DE5" w:rsidRDefault="00857478" w:rsidP="007721CF">
      <w:r w:rsidRPr="000B5DE5">
        <w:rPr>
          <w:b/>
          <w:bCs/>
        </w:rPr>
        <w:t>IDE</w:t>
      </w:r>
      <w:r w:rsidR="007721CF" w:rsidRPr="000B5DE5">
        <w:t xml:space="preserve"> (ang.</w:t>
      </w:r>
      <w:r w:rsidRPr="000B5DE5">
        <w:rPr>
          <w:rFonts w:ascii="Arial" w:hAnsi="Arial" w:cs="Arial"/>
          <w:i/>
          <w:iCs/>
          <w:color w:val="252525"/>
          <w:sz w:val="21"/>
          <w:szCs w:val="21"/>
          <w:shd w:val="clear" w:color="auto" w:fill="FFFFFF"/>
        </w:rPr>
        <w:t xml:space="preserve"> Integrated Develo</w:t>
      </w:r>
      <w:bookmarkStart w:id="5" w:name="_GoBack"/>
      <w:bookmarkEnd w:id="5"/>
      <w:r w:rsidRPr="000B5DE5">
        <w:rPr>
          <w:rFonts w:ascii="Arial" w:hAnsi="Arial" w:cs="Arial"/>
          <w:i/>
          <w:iCs/>
          <w:color w:val="252525"/>
          <w:sz w:val="21"/>
          <w:szCs w:val="21"/>
          <w:shd w:val="clear" w:color="auto" w:fill="FFFFFF"/>
        </w:rPr>
        <w:t>pment Environment</w:t>
      </w:r>
      <w:r w:rsidR="007721CF" w:rsidRPr="000B5DE5">
        <w:t>)</w:t>
      </w:r>
    </w:p>
    <w:p w14:paraId="65248D70" w14:textId="77777777" w:rsidR="006C4B96" w:rsidRPr="000B5DE5" w:rsidRDefault="006C4B96" w:rsidP="009032D3">
      <w:pPr>
        <w:spacing w:after="200" w:line="276" w:lineRule="auto"/>
      </w:pPr>
      <w:r w:rsidRPr="000B5DE5">
        <w:br w:type="page"/>
      </w:r>
    </w:p>
    <w:p w14:paraId="4652F527" w14:textId="17451DAE" w:rsidR="00556687" w:rsidRPr="000B5DE5" w:rsidRDefault="00CA10EF" w:rsidP="00257721">
      <w:pPr>
        <w:pStyle w:val="NrNagwek1"/>
      </w:pPr>
      <w:bookmarkStart w:id="6" w:name="_Toc474062174"/>
      <w:r w:rsidRPr="000B5DE5">
        <w:lastRenderedPageBreak/>
        <w:t>Wprowadzenie</w:t>
      </w:r>
      <w:bookmarkEnd w:id="6"/>
    </w:p>
    <w:p w14:paraId="77C00B79" w14:textId="0A72F0EF" w:rsidR="00D528FB" w:rsidRPr="000B5DE5" w:rsidRDefault="00D528FB" w:rsidP="00D528FB">
      <w:pPr>
        <w:pStyle w:val="NrNagwek2"/>
      </w:pPr>
      <w:bookmarkStart w:id="7" w:name="_Toc474062175"/>
      <w:r w:rsidRPr="000B5DE5">
        <w:t>W</w:t>
      </w:r>
      <w:r w:rsidR="00CA10EF" w:rsidRPr="000B5DE5">
        <w:t>stęp</w:t>
      </w:r>
      <w:bookmarkEnd w:id="7"/>
    </w:p>
    <w:p w14:paraId="73AEF864" w14:textId="58E1F94E" w:rsidR="0077564B" w:rsidRPr="000B5DE5" w:rsidRDefault="00013596" w:rsidP="00013596">
      <w:pPr>
        <w:pStyle w:val="Tekstwiodcy"/>
      </w:pPr>
      <w:r w:rsidRPr="000B5DE5">
        <w:t xml:space="preserve">Rozwój technologii komputerowych rozpoczynał się od ogromnych komputerów zajmujących powierzchnię nawet kilku pokoi, a obecnie urządzenia kilkaset razy mniejsze i jednocześnie kilkaset razy bardziej wydajne znajdują się w kieszeni prawie każdego człowieka. Popularność technologii mobilnych sprawiła, że człowiek może w każdej chwili wyszukać informację w sieci lub skorzystać z pomocnej aplikacji. Właśnie ta powszechność smartfonów, a także fakt niezadowolenia z dostępnych na rynku aplikacji wspomagających prowadzenie budżetu pojazdu, wpłynęła na mój wybór tematu pracy inżynierskiej. </w:t>
      </w:r>
    </w:p>
    <w:p w14:paraId="178F710F" w14:textId="1A115E61" w:rsidR="00D528FB" w:rsidRPr="000B5DE5" w:rsidRDefault="00D528FB" w:rsidP="00D528FB">
      <w:pPr>
        <w:pStyle w:val="NrNagwek2"/>
      </w:pPr>
      <w:bookmarkStart w:id="8" w:name="_Toc474062176"/>
      <w:r w:rsidRPr="000B5DE5">
        <w:t>Cel i zakres pracy</w:t>
      </w:r>
      <w:bookmarkEnd w:id="8"/>
    </w:p>
    <w:p w14:paraId="74F100BF" w14:textId="107C02D8" w:rsidR="006A6C69" w:rsidRPr="000B5DE5" w:rsidRDefault="003B3DC3" w:rsidP="006A6C69">
      <w:pPr>
        <w:pStyle w:val="Tekstwiodcy"/>
      </w:pPr>
      <w:r w:rsidRPr="000B5DE5">
        <w:t>Celem pracy jest stworzenie aplikacji mobilnej działającej na smartfonach z systemem Android oraz udokumento</w:t>
      </w:r>
      <w:r w:rsidR="009F16E4" w:rsidRPr="000B5DE5">
        <w:t>wanie kolejnych etapów</w:t>
      </w:r>
      <w:r w:rsidRPr="000B5DE5">
        <w:t>, czyli projektowania, implementacji oraz testowania. Celem pracy jest także poznanie</w:t>
      </w:r>
      <w:r w:rsidR="009F16E4" w:rsidRPr="000B5DE5">
        <w:t xml:space="preserve"> podstaw</w:t>
      </w:r>
      <w:r w:rsidRPr="000B5DE5">
        <w:t xml:space="preserve"> technologii programowania na system Android w oparciu o język Java, a także </w:t>
      </w:r>
      <w:r w:rsidR="009F16E4" w:rsidRPr="000B5DE5">
        <w:t>zaznajomienie się ze środowiskiem programowania i jego narzędziami.</w:t>
      </w:r>
    </w:p>
    <w:p w14:paraId="0085D457" w14:textId="472FB591" w:rsidR="009F16E4" w:rsidRPr="000B5DE5" w:rsidRDefault="00013596" w:rsidP="006A6C69">
      <w:pPr>
        <w:pStyle w:val="Tekstwiodcy"/>
      </w:pPr>
      <w:r w:rsidRPr="000B5DE5">
        <w:t xml:space="preserve">Niniejsza praca zawiera dokumentację projektu </w:t>
      </w:r>
      <w:r w:rsidR="00DF4044" w:rsidRPr="000B5DE5">
        <w:t>aplikacji mobilnej, opis jej testów oraz instrukcję obsługi</w:t>
      </w:r>
      <w:r w:rsidR="00E24C1D" w:rsidRPr="000B5DE5">
        <w:t>.</w:t>
      </w:r>
      <w:r w:rsidR="00DF4044" w:rsidRPr="000B5DE5">
        <w:t xml:space="preserve"> Na pracę składa się dziesięć rozdziałów. Pierwszy rozdział zawiera wstęp pracy. W rozdziale drugi</w:t>
      </w:r>
      <w:r w:rsidR="00432E0D" w:rsidRPr="000B5DE5">
        <w:t>m znajduje się przedstawienie trzech już istniejących rozwiązań.</w:t>
      </w:r>
      <w:r w:rsidR="00DF4044" w:rsidRPr="000B5DE5">
        <w:t xml:space="preserve"> Rozdziały od drugiego</w:t>
      </w:r>
      <w:r w:rsidR="00432E0D" w:rsidRPr="000B5DE5">
        <w:t xml:space="preserve"> do piątego zawier</w:t>
      </w:r>
      <w:r w:rsidR="007B015A" w:rsidRPr="000B5DE5">
        <w:t>ają projekt techniczny aplikacji, czyli wymagania funkcjonalne i niefunkcjonalne, omówienie technologii oraz sam projekt struktury aplikacji oraz jej funkcji. Rozdziały szósty i siódmy omawiają implementację oraz testowanie aplikacji. W rozdziale ósmym jest podsumowanie projektu, a w dziewiątym rozdziale znajduje się wykorzystana literatura. Ostat</w:t>
      </w:r>
      <w:r w:rsidR="00842F57" w:rsidRPr="000B5DE5">
        <w:t>ni rozdział zawiera opis zawartości załączonej do pracy płyty CD oraz instrukcję instalacji oraz korzystania z aplikacji.</w:t>
      </w:r>
    </w:p>
    <w:p w14:paraId="5CB69758" w14:textId="291E398F" w:rsidR="00CA10EF" w:rsidRPr="000B5DE5" w:rsidRDefault="009479CA" w:rsidP="003069EB">
      <w:pPr>
        <w:pStyle w:val="NrNagwek1"/>
      </w:pPr>
      <w:r w:rsidRPr="000B5DE5">
        <w:br w:type="page"/>
      </w:r>
      <w:bookmarkStart w:id="9" w:name="_Toc474062177"/>
      <w:r w:rsidR="00CA10EF" w:rsidRPr="000B5DE5">
        <w:lastRenderedPageBreak/>
        <w:t>Istniejące rozwiązania</w:t>
      </w:r>
      <w:bookmarkEnd w:id="9"/>
    </w:p>
    <w:p w14:paraId="0792EE55" w14:textId="3E71193F" w:rsidR="00DC637A" w:rsidRPr="000B5DE5" w:rsidRDefault="00DC637A" w:rsidP="00DC637A">
      <w:pPr>
        <w:pStyle w:val="Tekstwiodcy"/>
      </w:pPr>
      <w:r w:rsidRPr="000B5DE5">
        <w:t>W niniejszym rozdziale przedstawię trzy wybrane</w:t>
      </w:r>
      <w:r w:rsidR="00F1004F" w:rsidRPr="000B5DE5">
        <w:t xml:space="preserve"> popularne</w:t>
      </w:r>
      <w:r w:rsidRPr="000B5DE5">
        <w:t xml:space="preserve"> aplikacje zmierzające się tematem podobnym do mojego, dostępne w </w:t>
      </w:r>
      <w:r w:rsidR="00F1004F" w:rsidRPr="000B5DE5">
        <w:t>Sklepie Play. Na końcu podsumuję, które elementy poszczególnych aplikacji znajdą się w mojej aplikacji, a których nie będzie oraz co nowego wprowadzam, co nie znajduje się w omówionych rozwiązaniach.</w:t>
      </w:r>
    </w:p>
    <w:p w14:paraId="6EFE2709" w14:textId="4647399A" w:rsidR="00DC637A" w:rsidRPr="000B5DE5" w:rsidRDefault="00F1004F" w:rsidP="00DC637A">
      <w:pPr>
        <w:pStyle w:val="NrNagwek2"/>
      </w:pPr>
      <w:bookmarkStart w:id="10" w:name="_Toc474062178"/>
      <w:r w:rsidRPr="000B5DE5">
        <w:t>Fuelio</w:t>
      </w:r>
      <w:bookmarkEnd w:id="10"/>
    </w:p>
    <w:p w14:paraId="3579B465" w14:textId="1283BF84" w:rsidR="00C31CCC" w:rsidRPr="000B5DE5" w:rsidRDefault="00C31CCC" w:rsidP="00C31CCC">
      <w:pPr>
        <w:pStyle w:val="NrNagwek3"/>
      </w:pPr>
      <w:bookmarkStart w:id="11" w:name="_Toc474062179"/>
      <w:r w:rsidRPr="000B5DE5">
        <w:t>Opis funkcji</w:t>
      </w:r>
      <w:bookmarkEnd w:id="11"/>
    </w:p>
    <w:p w14:paraId="23F29F12" w14:textId="77777777" w:rsidR="00CE04D2" w:rsidRPr="000B5DE5" w:rsidRDefault="00F1004F" w:rsidP="00F1004F">
      <w:pPr>
        <w:pStyle w:val="Tekstwiodcy"/>
      </w:pPr>
      <w:r w:rsidRPr="000B5DE5">
        <w:t xml:space="preserve">Jest to aplikacja oparta na stylu aplikacji Material Art promowanym przez twórcę systemu Android, czyli firmę Google. Zawiera </w:t>
      </w:r>
      <w:r w:rsidR="00CE04D2" w:rsidRPr="000B5DE5">
        <w:t>następujące funkcjonalności:</w:t>
      </w:r>
    </w:p>
    <w:p w14:paraId="6B76B460" w14:textId="3F4AA874" w:rsidR="00CE04D2" w:rsidRPr="000B5DE5" w:rsidRDefault="00CE04D2" w:rsidP="00CE04D2">
      <w:pPr>
        <w:pStyle w:val="Tekstwiodcy"/>
        <w:numPr>
          <w:ilvl w:val="0"/>
          <w:numId w:val="7"/>
        </w:numPr>
      </w:pPr>
      <w:r w:rsidRPr="000B5DE5">
        <w:t xml:space="preserve">Wgląd w </w:t>
      </w:r>
      <w:r w:rsidR="00F1004F" w:rsidRPr="000B5DE5">
        <w:t>statystyk</w:t>
      </w:r>
      <w:r w:rsidRPr="000B5DE5">
        <w:t>i liczbowe</w:t>
      </w:r>
      <w:r w:rsidR="00F1004F" w:rsidRPr="000B5DE5">
        <w:t xml:space="preserve"> i</w:t>
      </w:r>
      <w:r w:rsidRPr="000B5DE5">
        <w:t xml:space="preserve"> wykresy</w:t>
      </w:r>
      <w:r w:rsidR="00F1004F" w:rsidRPr="000B5DE5">
        <w:t xml:space="preserve"> dla</w:t>
      </w:r>
      <w:r w:rsidRPr="000B5DE5">
        <w:t xml:space="preserve"> osobno tankowań</w:t>
      </w:r>
      <w:r w:rsidR="00F1004F" w:rsidRPr="000B5DE5">
        <w:t xml:space="preserve"> oraz innych kosztów</w:t>
      </w:r>
      <w:r w:rsidRPr="000B5DE5">
        <w:t xml:space="preserve"> podzielonych na kategorie.</w:t>
      </w:r>
    </w:p>
    <w:p w14:paraId="64477BD9" w14:textId="27D04280" w:rsidR="00CE04D2" w:rsidRPr="000B5DE5" w:rsidRDefault="00CE04D2" w:rsidP="00CE04D2">
      <w:pPr>
        <w:pStyle w:val="Tekstwiodcy"/>
        <w:numPr>
          <w:ilvl w:val="0"/>
          <w:numId w:val="7"/>
        </w:numPr>
      </w:pPr>
      <w:r w:rsidRPr="000B5DE5">
        <w:t>Wgląd osobno w dziennik tankowań i dziennik kosztów.</w:t>
      </w:r>
    </w:p>
    <w:p w14:paraId="165F7CF2" w14:textId="64CBF799" w:rsidR="00F1004F" w:rsidRPr="000B5DE5" w:rsidRDefault="00CE04D2" w:rsidP="00CE04D2">
      <w:pPr>
        <w:pStyle w:val="Tekstwiodcy"/>
        <w:numPr>
          <w:ilvl w:val="0"/>
          <w:numId w:val="7"/>
        </w:numPr>
      </w:pPr>
      <w:r w:rsidRPr="000B5DE5">
        <w:t>Generowanie raportów zawierających dane wybrane przez użytkownika.</w:t>
      </w:r>
    </w:p>
    <w:p w14:paraId="7FE695D3" w14:textId="7C53B1B8" w:rsidR="00CE04D2" w:rsidRPr="000B5DE5" w:rsidRDefault="00C35C75" w:rsidP="00CE04D2">
      <w:pPr>
        <w:pStyle w:val="Tekstwiodcy"/>
        <w:numPr>
          <w:ilvl w:val="0"/>
          <w:numId w:val="7"/>
        </w:numPr>
      </w:pPr>
      <w:r w:rsidRPr="000B5DE5">
        <w:t xml:space="preserve">Import i </w:t>
      </w:r>
      <w:r w:rsidR="00CE04D2" w:rsidRPr="000B5DE5">
        <w:t>Eksport</w:t>
      </w:r>
      <w:r w:rsidRPr="000B5DE5">
        <w:t xml:space="preserve"> manualny lub automatyczny</w:t>
      </w:r>
      <w:r w:rsidR="00CE04D2" w:rsidRPr="000B5DE5">
        <w:t xml:space="preserve"> przy wykorzystaniu Google </w:t>
      </w:r>
      <w:r w:rsidRPr="000B5DE5">
        <w:t>Drive,</w:t>
      </w:r>
      <w:r w:rsidR="00CE04D2" w:rsidRPr="000B5DE5">
        <w:t xml:space="preserve"> Dropbox</w:t>
      </w:r>
      <w:r w:rsidRPr="000B5DE5">
        <w:t xml:space="preserve"> albo lokalnie pliku CSV.</w:t>
      </w:r>
    </w:p>
    <w:p w14:paraId="1B9A368D" w14:textId="796E3AEB" w:rsidR="00CE04D2" w:rsidRPr="000B5DE5" w:rsidRDefault="00CE04D2" w:rsidP="00CE04D2">
      <w:pPr>
        <w:pStyle w:val="Tekstwiodcy"/>
        <w:numPr>
          <w:ilvl w:val="0"/>
          <w:numId w:val="7"/>
        </w:numPr>
      </w:pPr>
      <w:r w:rsidRPr="000B5DE5">
        <w:t xml:space="preserve">Kalkulator </w:t>
      </w:r>
      <w:r w:rsidR="00C35C75" w:rsidRPr="000B5DE5">
        <w:t>kosztów podróży.</w:t>
      </w:r>
    </w:p>
    <w:p w14:paraId="78BE2B38" w14:textId="19D4111C" w:rsidR="00C35C75" w:rsidRPr="000B5DE5" w:rsidRDefault="00C35C75" w:rsidP="00CE04D2">
      <w:pPr>
        <w:pStyle w:val="Tekstwiodcy"/>
        <w:numPr>
          <w:ilvl w:val="0"/>
          <w:numId w:val="7"/>
        </w:numPr>
      </w:pPr>
      <w:r w:rsidRPr="000B5DE5">
        <w:t>Możliwość wyboru jednostek miar i waluty, języka</w:t>
      </w:r>
      <w:r w:rsidR="00C31CCC" w:rsidRPr="000B5DE5">
        <w:t>, formatu daty, motywu kolorystycznego.</w:t>
      </w:r>
    </w:p>
    <w:p w14:paraId="668818B3" w14:textId="1BBB4840" w:rsidR="00C35C75" w:rsidRPr="000B5DE5" w:rsidRDefault="00C35C75" w:rsidP="00CE04D2">
      <w:pPr>
        <w:pStyle w:val="Tekstwiodcy"/>
        <w:numPr>
          <w:ilvl w:val="0"/>
          <w:numId w:val="7"/>
        </w:numPr>
      </w:pPr>
      <w:r w:rsidRPr="000B5DE5">
        <w:t>Opiniowanie s</w:t>
      </w:r>
      <w:r w:rsidR="00C31CCC" w:rsidRPr="000B5DE5">
        <w:t>tacji benzynowych z w</w:t>
      </w:r>
      <w:r w:rsidRPr="000B5DE5">
        <w:t>glądem na ich lokalizację na mapie.</w:t>
      </w:r>
    </w:p>
    <w:p w14:paraId="553A9964" w14:textId="77777777" w:rsidR="00C31CCC" w:rsidRPr="000B5DE5" w:rsidRDefault="00C31CCC" w:rsidP="00CE04D2">
      <w:pPr>
        <w:pStyle w:val="Tekstwiodcy"/>
        <w:numPr>
          <w:ilvl w:val="0"/>
          <w:numId w:val="7"/>
        </w:numPr>
      </w:pPr>
      <w:r w:rsidRPr="000B5DE5">
        <w:t>Wgląd w zestawienie tankowań na mapie ze względu na lokalizację stacji benzynowej.</w:t>
      </w:r>
    </w:p>
    <w:p w14:paraId="6BAD999E" w14:textId="30724610" w:rsidR="00C31CCC" w:rsidRPr="000B5DE5" w:rsidRDefault="00C31CCC" w:rsidP="00C31CCC">
      <w:pPr>
        <w:pStyle w:val="Tekstwiodcy"/>
        <w:numPr>
          <w:ilvl w:val="0"/>
          <w:numId w:val="7"/>
        </w:numPr>
      </w:pPr>
      <w:r w:rsidRPr="000B5DE5">
        <w:t>Przypomnienia o przedłużeniu ubezpieczenia, wykonaniu przeglądu rejestracyjnego lub innego zdefiniowanego kosztu.</w:t>
      </w:r>
    </w:p>
    <w:p w14:paraId="2AF6A004" w14:textId="72D4FECE" w:rsidR="00C31CCC" w:rsidRPr="000B5DE5" w:rsidRDefault="00C31CCC" w:rsidP="00C31CCC">
      <w:pPr>
        <w:pStyle w:val="Tekstwiodcy"/>
        <w:numPr>
          <w:ilvl w:val="0"/>
          <w:numId w:val="7"/>
        </w:numPr>
      </w:pPr>
      <w:r w:rsidRPr="000B5DE5">
        <w:t>Możliwość dodawania w</w:t>
      </w:r>
      <w:r w:rsidR="00D42D5B" w:rsidRPr="000B5DE5">
        <w:t xml:space="preserve">ielu pojazdów i </w:t>
      </w:r>
      <w:r w:rsidRPr="000B5DE5">
        <w:t>wyboru</w:t>
      </w:r>
      <w:r w:rsidR="00D42D5B" w:rsidRPr="000B5DE5">
        <w:t xml:space="preserve"> dla każdego osobnej</w:t>
      </w:r>
      <w:r w:rsidRPr="000B5DE5">
        <w:t xml:space="preserve"> </w:t>
      </w:r>
      <w:r w:rsidR="00D42D5B" w:rsidRPr="000B5DE5">
        <w:t>formy zasilania samochodu</w:t>
      </w:r>
      <w:r w:rsidR="007664B1" w:rsidRPr="000B5DE5">
        <w:t>, ilości źródeł,</w:t>
      </w:r>
      <w:r w:rsidR="00D42D5B" w:rsidRPr="000B5DE5">
        <w:t xml:space="preserve"> a także jednostek</w:t>
      </w:r>
      <w:r w:rsidR="007664B1" w:rsidRPr="000B5DE5">
        <w:t xml:space="preserve"> odległości, pojemności i średniego spalania.</w:t>
      </w:r>
    </w:p>
    <w:p w14:paraId="09CABD0D" w14:textId="77777777" w:rsidR="007664B1" w:rsidRPr="000B5DE5" w:rsidRDefault="007664B1">
      <w:pPr>
        <w:spacing w:after="200" w:line="276" w:lineRule="auto"/>
        <w:jc w:val="left"/>
        <w:rPr>
          <w:rFonts w:eastAsiaTheme="majorEastAsia" w:cstheme="majorBidi"/>
          <w:b/>
          <w:bCs/>
          <w:sz w:val="29"/>
        </w:rPr>
      </w:pPr>
      <w:r w:rsidRPr="000B5DE5">
        <w:br w:type="page"/>
      </w:r>
    </w:p>
    <w:p w14:paraId="0CD70A7A" w14:textId="7A850F93" w:rsidR="00090560" w:rsidRPr="000B5DE5" w:rsidRDefault="00C31CCC" w:rsidP="006C1490">
      <w:pPr>
        <w:pStyle w:val="NrNagwek3"/>
        <w:sectPr w:rsidR="00090560" w:rsidRPr="000B5DE5" w:rsidSect="00C60D34">
          <w:footerReference w:type="default" r:id="rId9"/>
          <w:pgSz w:w="11906" w:h="16838"/>
          <w:pgMar w:top="1417" w:right="1417" w:bottom="1417" w:left="1417" w:header="708" w:footer="708" w:gutter="0"/>
          <w:cols w:space="708"/>
          <w:docGrid w:linePitch="360"/>
        </w:sectPr>
      </w:pPr>
      <w:bookmarkStart w:id="12" w:name="_Toc474062180"/>
      <w:r w:rsidRPr="000B5DE5">
        <w:lastRenderedPageBreak/>
        <w:t>Przykładowe widok</w:t>
      </w:r>
      <w:r w:rsidR="006C1490">
        <w:t>i</w:t>
      </w:r>
      <w:bookmarkEnd w:id="12"/>
    </w:p>
    <w:p w14:paraId="387A02AC" w14:textId="77777777" w:rsidR="00090560" w:rsidRPr="000B5DE5" w:rsidRDefault="00090560" w:rsidP="00090560">
      <w:pPr>
        <w:pStyle w:val="Tekstwiodcy"/>
        <w:keepNext/>
        <w:ind w:firstLine="0"/>
        <w:jc w:val="center"/>
      </w:pPr>
      <w:r w:rsidRPr="000B5DE5">
        <w:rPr>
          <w:noProof/>
          <w:lang w:eastAsia="pl-PL"/>
        </w:rPr>
        <w:drawing>
          <wp:inline distT="0" distB="0" distL="0" distR="0" wp14:anchorId="193645E1" wp14:editId="0E4829B8">
            <wp:extent cx="1636142" cy="2865600"/>
            <wp:effectExtent l="0" t="0" r="0" b="0"/>
            <wp:docPr id="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2"/>
                    <pic:cNvPicPr>
                      <a:picLocks noChangeAspect="1"/>
                    </pic:cNvPicPr>
                  </pic:nvPicPr>
                  <pic:blipFill>
                    <a:blip r:embed="rId10"/>
                    <a:stretch>
                      <a:fillRect/>
                    </a:stretch>
                  </pic:blipFill>
                  <pic:spPr>
                    <a:xfrm>
                      <a:off x="0" y="0"/>
                      <a:ext cx="1636142" cy="2865600"/>
                    </a:xfrm>
                    <a:prstGeom prst="rect">
                      <a:avLst/>
                    </a:prstGeom>
                  </pic:spPr>
                </pic:pic>
              </a:graphicData>
            </a:graphic>
          </wp:inline>
        </w:drawing>
      </w:r>
    </w:p>
    <w:p w14:paraId="2CFAFC17" w14:textId="23AD576B" w:rsidR="00090560" w:rsidRPr="000B5DE5" w:rsidRDefault="00090560" w:rsidP="006C1490">
      <w:pPr>
        <w:pStyle w:val="Legenda"/>
        <w:jc w:val="center"/>
      </w:pPr>
      <w:bookmarkStart w:id="13" w:name="_Toc474062247"/>
      <w:r w:rsidRPr="000B5DE5">
        <w:t xml:space="preserve">Rysunek </w:t>
      </w:r>
      <w:fldSimple w:instr=" SEQ Rysunek \* ARABIC ">
        <w:r w:rsidR="006C1490">
          <w:rPr>
            <w:noProof/>
          </w:rPr>
          <w:t>1</w:t>
        </w:r>
      </w:fldSimple>
      <w:r w:rsidRPr="000B5DE5">
        <w:t xml:space="preserve"> Widok strony głównej</w:t>
      </w:r>
      <w:bookmarkEnd w:id="13"/>
    </w:p>
    <w:p w14:paraId="63FEB827" w14:textId="452FE202" w:rsidR="00090560" w:rsidRPr="000B5DE5" w:rsidRDefault="00AB3E79" w:rsidP="00090560">
      <w:pPr>
        <w:keepNext/>
        <w:jc w:val="center"/>
      </w:pPr>
      <w:r w:rsidRPr="000B5DE5">
        <w:rPr>
          <w:noProof/>
          <w:lang w:eastAsia="pl-PL"/>
        </w:rPr>
        <w:drawing>
          <wp:inline distT="0" distB="0" distL="0" distR="0" wp14:anchorId="58FE2FB5" wp14:editId="7E03D4AF">
            <wp:extent cx="1720348" cy="28656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0348" cy="2865600"/>
                    </a:xfrm>
                    <a:prstGeom prst="rect">
                      <a:avLst/>
                    </a:prstGeom>
                  </pic:spPr>
                </pic:pic>
              </a:graphicData>
            </a:graphic>
          </wp:inline>
        </w:drawing>
      </w:r>
    </w:p>
    <w:p w14:paraId="42CBB501" w14:textId="042117C6" w:rsidR="00090560" w:rsidRPr="006C1490" w:rsidRDefault="00090560" w:rsidP="006C1490">
      <w:pPr>
        <w:pStyle w:val="Legenda"/>
        <w:jc w:val="center"/>
      </w:pPr>
      <w:bookmarkStart w:id="14" w:name="_Toc474062248"/>
      <w:r w:rsidRPr="000B5DE5">
        <w:t xml:space="preserve">Rysunek </w:t>
      </w:r>
      <w:fldSimple w:instr=" SEQ Rysunek \* ARABIC ">
        <w:r w:rsidR="006C1490">
          <w:rPr>
            <w:noProof/>
          </w:rPr>
          <w:t>2</w:t>
        </w:r>
      </w:fldSimple>
      <w:r w:rsidRPr="000B5DE5">
        <w:t xml:space="preserve"> Widok </w:t>
      </w:r>
      <w:r w:rsidR="00AB3E79" w:rsidRPr="000B5DE5">
        <w:t>historii</w:t>
      </w:r>
      <w:bookmarkEnd w:id="14"/>
    </w:p>
    <w:p w14:paraId="5ECD0B6A" w14:textId="77777777" w:rsidR="00090560" w:rsidRPr="000B5DE5" w:rsidRDefault="00090560" w:rsidP="004919BB">
      <w:pPr>
        <w:pStyle w:val="Tekstwiodcy"/>
        <w:sectPr w:rsidR="00090560" w:rsidRPr="000B5DE5" w:rsidSect="00090560">
          <w:type w:val="continuous"/>
          <w:pgSz w:w="11906" w:h="16838"/>
          <w:pgMar w:top="1417" w:right="1417" w:bottom="1417" w:left="1417" w:header="708" w:footer="708" w:gutter="0"/>
          <w:pgNumType w:start="2"/>
          <w:cols w:num="2" w:space="708"/>
          <w:docGrid w:linePitch="360"/>
        </w:sectPr>
      </w:pPr>
    </w:p>
    <w:p w14:paraId="33540114" w14:textId="41F612C5" w:rsidR="00AB3E79" w:rsidRPr="000B5DE5" w:rsidRDefault="00AB3E79" w:rsidP="00AB3E79">
      <w:pPr>
        <w:pStyle w:val="NrNagwek2"/>
      </w:pPr>
      <w:bookmarkStart w:id="15" w:name="_Toc474062181"/>
      <w:r w:rsidRPr="000B5DE5">
        <w:t>Drivvo – Zarządzeni pojazdami</w:t>
      </w:r>
      <w:bookmarkEnd w:id="15"/>
    </w:p>
    <w:p w14:paraId="3E5A74E6" w14:textId="77777777" w:rsidR="00AB3E79" w:rsidRPr="000B5DE5" w:rsidRDefault="00AB3E79" w:rsidP="00AB3E79">
      <w:pPr>
        <w:pStyle w:val="NrNagwek3"/>
      </w:pPr>
      <w:bookmarkStart w:id="16" w:name="_Toc474062182"/>
      <w:r w:rsidRPr="000B5DE5">
        <w:t>Opis funkcji</w:t>
      </w:r>
      <w:bookmarkEnd w:id="16"/>
    </w:p>
    <w:p w14:paraId="318CA42A" w14:textId="377C0015" w:rsidR="00AB3E79" w:rsidRPr="000B5DE5" w:rsidRDefault="00AB3E79" w:rsidP="00AB3E79">
      <w:pPr>
        <w:pStyle w:val="Tekstwiodcy"/>
      </w:pPr>
      <w:r w:rsidRPr="000B5DE5">
        <w:t>Jest to aplikacja oparta na stylu aplikacji Material Art promowanym przez twórcę systemu Android, czyli firmę Google. Zawiera następujące funkcjonalności:</w:t>
      </w:r>
    </w:p>
    <w:p w14:paraId="2DE8C783" w14:textId="1586BF15" w:rsidR="00AB3E79" w:rsidRPr="000B5DE5" w:rsidRDefault="00AB3E79" w:rsidP="00AB3E79">
      <w:pPr>
        <w:pStyle w:val="Tekstwiodcy"/>
        <w:numPr>
          <w:ilvl w:val="0"/>
          <w:numId w:val="9"/>
        </w:numPr>
      </w:pPr>
      <w:r w:rsidRPr="000B5DE5">
        <w:t xml:space="preserve">Wgląd w </w:t>
      </w:r>
      <w:r w:rsidR="006C78B3" w:rsidRPr="000B5DE5">
        <w:t>raporty</w:t>
      </w:r>
      <w:r w:rsidRPr="000B5DE5">
        <w:t xml:space="preserve"> liczbowe i wykresy</w:t>
      </w:r>
      <w:r w:rsidR="006C78B3" w:rsidRPr="000B5DE5">
        <w:t xml:space="preserve"> ogólne oraz</w:t>
      </w:r>
      <w:r w:rsidRPr="000B5DE5">
        <w:t xml:space="preserve"> osobno</w:t>
      </w:r>
      <w:r w:rsidR="006C78B3" w:rsidRPr="000B5DE5">
        <w:t xml:space="preserve"> dla</w:t>
      </w:r>
      <w:r w:rsidRPr="000B5DE5">
        <w:t xml:space="preserve"> tankowań</w:t>
      </w:r>
      <w:r w:rsidR="004919BB" w:rsidRPr="000B5DE5">
        <w:t>, wydatków i usług</w:t>
      </w:r>
      <w:r w:rsidRPr="000B5DE5">
        <w:t>.</w:t>
      </w:r>
    </w:p>
    <w:p w14:paraId="257142F1" w14:textId="22DB1399" w:rsidR="00AB3E79" w:rsidRPr="000B5DE5" w:rsidRDefault="00AB3E79" w:rsidP="00184605">
      <w:pPr>
        <w:pStyle w:val="Tekstwiodcy"/>
        <w:numPr>
          <w:ilvl w:val="0"/>
          <w:numId w:val="9"/>
        </w:numPr>
      </w:pPr>
      <w:r w:rsidRPr="000B5DE5">
        <w:t>Wgląd</w:t>
      </w:r>
      <w:r w:rsidR="006C78B3" w:rsidRPr="000B5DE5">
        <w:t xml:space="preserve"> w historię ogólną oraz osobno w historię</w:t>
      </w:r>
      <w:r w:rsidRPr="000B5DE5">
        <w:t xml:space="preserve"> tankowań</w:t>
      </w:r>
      <w:r w:rsidR="006C78B3" w:rsidRPr="000B5DE5">
        <w:t>,</w:t>
      </w:r>
      <w:r w:rsidRPr="000B5DE5">
        <w:t xml:space="preserve"> </w:t>
      </w:r>
      <w:r w:rsidR="006C78B3" w:rsidRPr="000B5DE5">
        <w:t>wydatków i usług</w:t>
      </w:r>
      <w:r w:rsidRPr="000B5DE5">
        <w:t>.</w:t>
      </w:r>
    </w:p>
    <w:p w14:paraId="0521DCF0" w14:textId="0EB51B7F" w:rsidR="00AB3E79" w:rsidRPr="000B5DE5" w:rsidRDefault="00AB3E79" w:rsidP="00AB3E79">
      <w:pPr>
        <w:pStyle w:val="Tekstwiodcy"/>
        <w:numPr>
          <w:ilvl w:val="0"/>
          <w:numId w:val="9"/>
        </w:numPr>
      </w:pPr>
      <w:r w:rsidRPr="000B5DE5">
        <w:t xml:space="preserve">Import i Eksport automatyczny </w:t>
      </w:r>
      <w:r w:rsidR="006C78B3" w:rsidRPr="000B5DE5">
        <w:t>poprzez synchronizację za pomocą konta Google, Facebook lub konta własnego Drivvo</w:t>
      </w:r>
      <w:r w:rsidRPr="000B5DE5">
        <w:t>.</w:t>
      </w:r>
    </w:p>
    <w:p w14:paraId="7F259E4D" w14:textId="69CEEE91" w:rsidR="00AB3E79" w:rsidRPr="000B5DE5" w:rsidRDefault="006C78B3" w:rsidP="00AB3E79">
      <w:pPr>
        <w:pStyle w:val="Tekstwiodcy"/>
        <w:numPr>
          <w:ilvl w:val="0"/>
          <w:numId w:val="9"/>
        </w:numPr>
      </w:pPr>
      <w:r w:rsidRPr="000B5DE5">
        <w:t>Zbieranie danych na temat podróży</w:t>
      </w:r>
      <w:r w:rsidR="00AB3E79" w:rsidRPr="000B5DE5">
        <w:t>.</w:t>
      </w:r>
    </w:p>
    <w:p w14:paraId="2623F19B" w14:textId="7B632996" w:rsidR="00AB3E79" w:rsidRPr="000B5DE5" w:rsidRDefault="00AB3E79" w:rsidP="00184605">
      <w:pPr>
        <w:pStyle w:val="Tekstwiodcy"/>
        <w:numPr>
          <w:ilvl w:val="0"/>
          <w:numId w:val="9"/>
        </w:numPr>
      </w:pPr>
      <w:r w:rsidRPr="000B5DE5">
        <w:t>Możliwość wyboru jednostek miar i waluty, języka, formatu daty, motywu kolorystycznego.</w:t>
      </w:r>
    </w:p>
    <w:p w14:paraId="4BF88520" w14:textId="0E50DC20" w:rsidR="00AB3E79" w:rsidRPr="000B5DE5" w:rsidRDefault="006C78B3" w:rsidP="00AB3E79">
      <w:pPr>
        <w:pStyle w:val="Tekstwiodcy"/>
        <w:numPr>
          <w:ilvl w:val="0"/>
          <w:numId w:val="9"/>
        </w:numPr>
      </w:pPr>
      <w:r w:rsidRPr="000B5DE5">
        <w:t>Przypomnienia dla wydatków lub usług</w:t>
      </w:r>
      <w:r w:rsidR="00AB3E79" w:rsidRPr="000B5DE5">
        <w:t>.</w:t>
      </w:r>
    </w:p>
    <w:p w14:paraId="57AA84A9" w14:textId="19CE267E" w:rsidR="004919BB" w:rsidRPr="006C1490" w:rsidRDefault="00AB3E79" w:rsidP="006C1490">
      <w:pPr>
        <w:pStyle w:val="Tekstwiodcy"/>
        <w:numPr>
          <w:ilvl w:val="0"/>
          <w:numId w:val="9"/>
        </w:numPr>
      </w:pPr>
      <w:r w:rsidRPr="000B5DE5">
        <w:t>Możliwość dodawania wielu pojazdów i wyboru dla każdego osobnej formy zasilania samochodu, ilości źródeł, a także jednostek odległości, pojemności i średniego spalania.</w:t>
      </w:r>
    </w:p>
    <w:p w14:paraId="4A22F98B" w14:textId="77777777" w:rsidR="006C1490" w:rsidRDefault="006C1490">
      <w:pPr>
        <w:spacing w:after="200" w:line="276" w:lineRule="auto"/>
        <w:jc w:val="left"/>
        <w:rPr>
          <w:rFonts w:eastAsiaTheme="majorEastAsia" w:cstheme="majorBidi"/>
          <w:b/>
          <w:bCs/>
          <w:sz w:val="29"/>
        </w:rPr>
      </w:pPr>
      <w:r>
        <w:br w:type="page"/>
      </w:r>
    </w:p>
    <w:p w14:paraId="3C3626D0" w14:textId="02BDE5BB" w:rsidR="004919BB" w:rsidRPr="000B5DE5" w:rsidRDefault="004919BB" w:rsidP="004919BB">
      <w:pPr>
        <w:pStyle w:val="NrNagwek3"/>
      </w:pPr>
      <w:bookmarkStart w:id="17" w:name="_Toc474062183"/>
      <w:r w:rsidRPr="000B5DE5">
        <w:lastRenderedPageBreak/>
        <w:t>Przykładowe widoki</w:t>
      </w:r>
      <w:bookmarkEnd w:id="17"/>
    </w:p>
    <w:p w14:paraId="5C0CE7C3" w14:textId="2369BC11" w:rsidR="007A1368" w:rsidRPr="000B5DE5" w:rsidRDefault="007A1368" w:rsidP="006C1490">
      <w:pPr>
        <w:pStyle w:val="Tekstwiodcy"/>
        <w:ind w:firstLine="0"/>
        <w:sectPr w:rsidR="007A1368" w:rsidRPr="000B5DE5" w:rsidSect="00AC2DAE">
          <w:footerReference w:type="default" r:id="rId12"/>
          <w:type w:val="continuous"/>
          <w:pgSz w:w="11906" w:h="16838"/>
          <w:pgMar w:top="1417" w:right="1417" w:bottom="1417" w:left="1417" w:header="708" w:footer="708" w:gutter="0"/>
          <w:pgNumType w:start="11"/>
          <w:cols w:space="708"/>
          <w:docGrid w:linePitch="360"/>
        </w:sectPr>
      </w:pPr>
    </w:p>
    <w:p w14:paraId="150435F5" w14:textId="137F19D3" w:rsidR="004919BB" w:rsidRPr="000B5DE5" w:rsidRDefault="004919BB" w:rsidP="006C1490">
      <w:pPr>
        <w:pStyle w:val="Tekstwiodcy"/>
        <w:ind w:firstLine="0"/>
        <w:jc w:val="center"/>
      </w:pPr>
      <w:r w:rsidRPr="000B5DE5">
        <w:rPr>
          <w:noProof/>
          <w:lang w:eastAsia="pl-PL"/>
        </w:rPr>
        <w:drawing>
          <wp:inline distT="0" distB="0" distL="0" distR="0" wp14:anchorId="3725EE5D" wp14:editId="2FD68420">
            <wp:extent cx="1621267" cy="28656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1267" cy="2865600"/>
                    </a:xfrm>
                    <a:prstGeom prst="rect">
                      <a:avLst/>
                    </a:prstGeom>
                  </pic:spPr>
                </pic:pic>
              </a:graphicData>
            </a:graphic>
          </wp:inline>
        </w:drawing>
      </w:r>
    </w:p>
    <w:p w14:paraId="3D158042" w14:textId="30E0F0B8" w:rsidR="004919BB" w:rsidRPr="000B5DE5" w:rsidRDefault="004919BB" w:rsidP="006C1490">
      <w:pPr>
        <w:pStyle w:val="Legenda"/>
        <w:jc w:val="center"/>
      </w:pPr>
      <w:bookmarkStart w:id="18" w:name="_Toc474062249"/>
      <w:r w:rsidRPr="000B5DE5">
        <w:t xml:space="preserve">Rysunek </w:t>
      </w:r>
      <w:fldSimple w:instr=" SEQ Rysunek \* ARABIC ">
        <w:r w:rsidR="006C1490">
          <w:rPr>
            <w:noProof/>
          </w:rPr>
          <w:t>3</w:t>
        </w:r>
      </w:fldSimple>
      <w:r w:rsidR="006C1490">
        <w:t xml:space="preserve"> Widok menu bocznego</w:t>
      </w:r>
      <w:bookmarkEnd w:id="18"/>
    </w:p>
    <w:p w14:paraId="4A6FC4D2" w14:textId="77777777" w:rsidR="004919BB" w:rsidRPr="000B5DE5" w:rsidRDefault="004919BB" w:rsidP="006C1490">
      <w:pPr>
        <w:keepNext/>
        <w:spacing w:after="200" w:line="276" w:lineRule="auto"/>
        <w:jc w:val="center"/>
      </w:pPr>
      <w:r w:rsidRPr="000B5DE5">
        <w:rPr>
          <w:noProof/>
          <w:lang w:eastAsia="pl-PL"/>
        </w:rPr>
        <w:drawing>
          <wp:inline distT="0" distB="0" distL="0" distR="0" wp14:anchorId="7F61BE72" wp14:editId="633D607C">
            <wp:extent cx="1614166" cy="286560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4166" cy="2865600"/>
                    </a:xfrm>
                    <a:prstGeom prst="rect">
                      <a:avLst/>
                    </a:prstGeom>
                  </pic:spPr>
                </pic:pic>
              </a:graphicData>
            </a:graphic>
          </wp:inline>
        </w:drawing>
      </w:r>
    </w:p>
    <w:p w14:paraId="12FA0416" w14:textId="462AF1A2" w:rsidR="004919BB" w:rsidRPr="000B5DE5" w:rsidRDefault="004919BB" w:rsidP="006C1490">
      <w:pPr>
        <w:pStyle w:val="Legenda"/>
        <w:jc w:val="center"/>
      </w:pPr>
      <w:bookmarkStart w:id="19" w:name="_Toc474062250"/>
      <w:r w:rsidRPr="000B5DE5">
        <w:t xml:space="preserve">Rysunek </w:t>
      </w:r>
      <w:fldSimple w:instr=" SEQ Rysunek \* ARABIC ">
        <w:r w:rsidR="006C1490">
          <w:rPr>
            <w:noProof/>
          </w:rPr>
          <w:t>4</w:t>
        </w:r>
      </w:fldSimple>
      <w:r w:rsidRPr="000B5DE5">
        <w:t xml:space="preserve"> Widok Historii</w:t>
      </w:r>
      <w:bookmarkEnd w:id="19"/>
    </w:p>
    <w:p w14:paraId="1C981188" w14:textId="77777777" w:rsidR="004919BB" w:rsidRPr="000B5DE5" w:rsidRDefault="004919BB" w:rsidP="006C1490">
      <w:pPr>
        <w:pStyle w:val="Legenda"/>
        <w:jc w:val="center"/>
        <w:sectPr w:rsidR="004919BB" w:rsidRPr="000B5DE5" w:rsidSect="004919BB">
          <w:type w:val="continuous"/>
          <w:pgSz w:w="11906" w:h="16838"/>
          <w:pgMar w:top="1417" w:right="1417" w:bottom="1417" w:left="1417" w:header="708" w:footer="708" w:gutter="0"/>
          <w:pgNumType w:start="12"/>
          <w:cols w:num="2" w:space="708"/>
          <w:docGrid w:linePitch="360"/>
        </w:sectPr>
      </w:pPr>
    </w:p>
    <w:p w14:paraId="7316E2E5" w14:textId="18CF1707" w:rsidR="00184605" w:rsidRPr="000B5DE5" w:rsidRDefault="00184605" w:rsidP="00184605">
      <w:pPr>
        <w:pStyle w:val="NrNagwek2"/>
      </w:pPr>
      <w:bookmarkStart w:id="20" w:name="_Toc474062184"/>
      <w:r w:rsidRPr="000B5DE5">
        <w:t>Zużycie paliwa - Fuel Manager</w:t>
      </w:r>
      <w:bookmarkEnd w:id="20"/>
    </w:p>
    <w:p w14:paraId="6BF43793" w14:textId="77777777" w:rsidR="00184605" w:rsidRPr="000B5DE5" w:rsidRDefault="00184605" w:rsidP="00184605">
      <w:pPr>
        <w:pStyle w:val="NrNagwek3"/>
      </w:pPr>
      <w:bookmarkStart w:id="21" w:name="_Toc474062185"/>
      <w:r w:rsidRPr="000B5DE5">
        <w:t>Opis funkcji</w:t>
      </w:r>
      <w:bookmarkEnd w:id="21"/>
    </w:p>
    <w:p w14:paraId="5BB32129" w14:textId="7FBDF7DD" w:rsidR="00184605" w:rsidRPr="000B5DE5" w:rsidRDefault="00184605" w:rsidP="00184605">
      <w:pPr>
        <w:pStyle w:val="Tekstwiodcy"/>
      </w:pPr>
      <w:r w:rsidRPr="000B5DE5">
        <w:t>Jest to aplikacja oparta na stylu aplikacji Material Art promowanym przez twórcę systemu Android, czyli firmę Google. Zawiera następujące funkcjonalności:</w:t>
      </w:r>
    </w:p>
    <w:p w14:paraId="035C2368" w14:textId="1793B067" w:rsidR="00184605" w:rsidRPr="000B5DE5" w:rsidRDefault="00184605" w:rsidP="00184605">
      <w:pPr>
        <w:pStyle w:val="Tekstwiodcy"/>
        <w:numPr>
          <w:ilvl w:val="0"/>
          <w:numId w:val="10"/>
        </w:numPr>
      </w:pPr>
      <w:r w:rsidRPr="000B5DE5">
        <w:t>Wgląd w raporty liczbowe i wykresy ogólne.</w:t>
      </w:r>
    </w:p>
    <w:p w14:paraId="4C5B14E4" w14:textId="77777777" w:rsidR="00184605" w:rsidRPr="000B5DE5" w:rsidRDefault="00184605" w:rsidP="00184605">
      <w:pPr>
        <w:pStyle w:val="Tekstwiodcy"/>
        <w:numPr>
          <w:ilvl w:val="0"/>
          <w:numId w:val="10"/>
        </w:numPr>
      </w:pPr>
      <w:r w:rsidRPr="000B5DE5">
        <w:t>Wgląd w historię wydatków</w:t>
      </w:r>
    </w:p>
    <w:p w14:paraId="6DEBAF70" w14:textId="6D7D0401" w:rsidR="00184605" w:rsidRPr="000B5DE5" w:rsidRDefault="00184605" w:rsidP="00184605">
      <w:pPr>
        <w:pStyle w:val="Tekstwiodcy"/>
        <w:numPr>
          <w:ilvl w:val="0"/>
          <w:numId w:val="10"/>
        </w:numPr>
      </w:pPr>
      <w:r w:rsidRPr="000B5DE5">
        <w:t>Funkcja kalkulatora podróży.</w:t>
      </w:r>
    </w:p>
    <w:p w14:paraId="700F98D7" w14:textId="1F5D6DA8" w:rsidR="00184605" w:rsidRPr="000B5DE5" w:rsidRDefault="00184605" w:rsidP="00184605">
      <w:pPr>
        <w:pStyle w:val="Tekstwiodcy"/>
        <w:numPr>
          <w:ilvl w:val="0"/>
          <w:numId w:val="10"/>
        </w:numPr>
      </w:pPr>
      <w:r w:rsidRPr="000B5DE5">
        <w:t>Szacowanie ilości paliwa pozostałego w baku.</w:t>
      </w:r>
    </w:p>
    <w:p w14:paraId="3EF8E23C" w14:textId="61EE5B05" w:rsidR="00184605" w:rsidRPr="000B5DE5" w:rsidRDefault="00184605" w:rsidP="00184605">
      <w:pPr>
        <w:pStyle w:val="Tekstwiodcy"/>
        <w:numPr>
          <w:ilvl w:val="0"/>
          <w:numId w:val="10"/>
        </w:numPr>
      </w:pPr>
      <w:r w:rsidRPr="000B5DE5">
        <w:t>Import i Eksport automatyczny poprzez synchronizację za pomocą konta Google, Facebook lub konta własnego Drivvo.</w:t>
      </w:r>
    </w:p>
    <w:p w14:paraId="1CAD4333" w14:textId="2668B6B2" w:rsidR="00184605" w:rsidRPr="000B5DE5" w:rsidRDefault="00184605" w:rsidP="00184605">
      <w:pPr>
        <w:pStyle w:val="Tekstwiodcy"/>
        <w:numPr>
          <w:ilvl w:val="0"/>
          <w:numId w:val="10"/>
        </w:numPr>
      </w:pPr>
      <w:r w:rsidRPr="000B5DE5">
        <w:t>Możliwość wyboru jednostek miar i waluty, języka, formatu daty, motywu kolorystycznego.</w:t>
      </w:r>
    </w:p>
    <w:p w14:paraId="3DF7AC15" w14:textId="77777777" w:rsidR="00184605" w:rsidRPr="000B5DE5" w:rsidRDefault="00184605" w:rsidP="00184605">
      <w:pPr>
        <w:pStyle w:val="Tekstwiodcy"/>
        <w:numPr>
          <w:ilvl w:val="0"/>
          <w:numId w:val="10"/>
        </w:numPr>
      </w:pPr>
      <w:r w:rsidRPr="000B5DE5">
        <w:t>Możliwość dodawania wielu pojazdów i wyboru dla każdego osobnej formy zasilania samochodu, ilości źródeł, a także jednostek odległości, pojemności i średniego spalania.</w:t>
      </w:r>
    </w:p>
    <w:p w14:paraId="35DAD897" w14:textId="4C67B50F" w:rsidR="00184605" w:rsidRPr="000B5DE5" w:rsidRDefault="00184605" w:rsidP="00184605">
      <w:pPr>
        <w:pStyle w:val="Tekstwiodcy"/>
      </w:pPr>
    </w:p>
    <w:p w14:paraId="262805BB" w14:textId="4863EFF1" w:rsidR="00184605" w:rsidRPr="000B5DE5" w:rsidRDefault="00184605" w:rsidP="006559C6">
      <w:pPr>
        <w:pStyle w:val="Tekstwiodcy"/>
        <w:ind w:firstLine="0"/>
      </w:pPr>
    </w:p>
    <w:p w14:paraId="26A8708A" w14:textId="4C84833D" w:rsidR="00184605" w:rsidRPr="000B5DE5" w:rsidRDefault="00184605" w:rsidP="00184605">
      <w:pPr>
        <w:pStyle w:val="NrNagwek3"/>
        <w:sectPr w:rsidR="00184605" w:rsidRPr="000B5DE5" w:rsidSect="00AC2DAE">
          <w:type w:val="continuous"/>
          <w:pgSz w:w="11906" w:h="16838"/>
          <w:pgMar w:top="1417" w:right="1417" w:bottom="1417" w:left="1417" w:header="708" w:footer="708" w:gutter="0"/>
          <w:cols w:space="708"/>
          <w:docGrid w:linePitch="360"/>
        </w:sectPr>
      </w:pPr>
      <w:bookmarkStart w:id="22" w:name="_Toc474062186"/>
      <w:r w:rsidRPr="000B5DE5">
        <w:lastRenderedPageBreak/>
        <w:t>Przykładowe w</w:t>
      </w:r>
      <w:r w:rsidR="006559C6">
        <w:t>idok</w:t>
      </w:r>
      <w:bookmarkEnd w:id="22"/>
    </w:p>
    <w:p w14:paraId="0BF90353" w14:textId="77777777" w:rsidR="00857478" w:rsidRPr="000B5DE5" w:rsidRDefault="00184605" w:rsidP="006559C6">
      <w:pPr>
        <w:pStyle w:val="Tekstwiodcy"/>
        <w:keepNext/>
        <w:ind w:firstLine="0"/>
        <w:jc w:val="center"/>
      </w:pPr>
      <w:r w:rsidRPr="000B5DE5">
        <w:rPr>
          <w:noProof/>
          <w:lang w:eastAsia="pl-PL"/>
        </w:rPr>
        <w:drawing>
          <wp:inline distT="0" distB="0" distL="0" distR="0" wp14:anchorId="0935F18D" wp14:editId="4CD957AF">
            <wp:extent cx="1620483" cy="28656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0483" cy="2865600"/>
                    </a:xfrm>
                    <a:prstGeom prst="rect">
                      <a:avLst/>
                    </a:prstGeom>
                  </pic:spPr>
                </pic:pic>
              </a:graphicData>
            </a:graphic>
          </wp:inline>
        </w:drawing>
      </w:r>
    </w:p>
    <w:p w14:paraId="20D62AAF" w14:textId="572C3CD4" w:rsidR="00857478" w:rsidRPr="000B5DE5" w:rsidRDefault="00857478" w:rsidP="006559C6">
      <w:pPr>
        <w:pStyle w:val="Legenda"/>
        <w:jc w:val="center"/>
      </w:pPr>
      <w:bookmarkStart w:id="23" w:name="_Toc474062251"/>
      <w:r w:rsidRPr="000B5DE5">
        <w:t xml:space="preserve">Rysunek </w:t>
      </w:r>
      <w:fldSimple w:instr=" SEQ Rysunek \* ARABIC ">
        <w:r w:rsidR="006C1490">
          <w:rPr>
            <w:noProof/>
          </w:rPr>
          <w:t>5</w:t>
        </w:r>
      </w:fldSimple>
      <w:r w:rsidR="006559C6">
        <w:t xml:space="preserve"> Widok ekranu głównego</w:t>
      </w:r>
      <w:bookmarkEnd w:id="23"/>
    </w:p>
    <w:p w14:paraId="45A9F854" w14:textId="77777777" w:rsidR="00857478" w:rsidRPr="000B5DE5" w:rsidRDefault="00184605" w:rsidP="006559C6">
      <w:pPr>
        <w:pStyle w:val="Tekstwiodcy"/>
        <w:keepNext/>
        <w:ind w:firstLine="0"/>
        <w:jc w:val="center"/>
      </w:pPr>
      <w:r w:rsidRPr="000B5DE5">
        <w:rPr>
          <w:noProof/>
          <w:lang w:eastAsia="pl-PL"/>
        </w:rPr>
        <w:drawing>
          <wp:inline distT="0" distB="0" distL="0" distR="0" wp14:anchorId="4312931C" wp14:editId="23B3B690">
            <wp:extent cx="1615322" cy="28656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5322" cy="2865600"/>
                    </a:xfrm>
                    <a:prstGeom prst="rect">
                      <a:avLst/>
                    </a:prstGeom>
                  </pic:spPr>
                </pic:pic>
              </a:graphicData>
            </a:graphic>
          </wp:inline>
        </w:drawing>
      </w:r>
    </w:p>
    <w:p w14:paraId="360172E9" w14:textId="16C2A647" w:rsidR="00184605" w:rsidRPr="000B5DE5" w:rsidRDefault="00857478" w:rsidP="006559C6">
      <w:pPr>
        <w:pStyle w:val="Legenda"/>
        <w:jc w:val="center"/>
      </w:pPr>
      <w:bookmarkStart w:id="24" w:name="_Toc474062252"/>
      <w:r w:rsidRPr="000B5DE5">
        <w:t xml:space="preserve">Rysunek </w:t>
      </w:r>
      <w:fldSimple w:instr=" SEQ Rysunek \* ARABIC ">
        <w:r w:rsidR="006C1490">
          <w:rPr>
            <w:noProof/>
          </w:rPr>
          <w:t>6</w:t>
        </w:r>
      </w:fldSimple>
      <w:r w:rsidRPr="000B5DE5">
        <w:t xml:space="preserve"> Widok menu bocznego</w:t>
      </w:r>
      <w:bookmarkEnd w:id="24"/>
    </w:p>
    <w:p w14:paraId="3077B563" w14:textId="5DBB92D0" w:rsidR="00184605" w:rsidRPr="000B5DE5" w:rsidRDefault="00184605" w:rsidP="006559C6">
      <w:pPr>
        <w:pStyle w:val="Tekstwiodcy"/>
        <w:ind w:firstLine="0"/>
        <w:sectPr w:rsidR="00184605" w:rsidRPr="000B5DE5" w:rsidSect="00184605">
          <w:type w:val="continuous"/>
          <w:pgSz w:w="11906" w:h="16838"/>
          <w:pgMar w:top="1417" w:right="1417" w:bottom="1417" w:left="1417" w:header="708" w:footer="708" w:gutter="0"/>
          <w:pgNumType w:start="12"/>
          <w:cols w:num="2" w:space="708"/>
          <w:docGrid w:linePitch="360"/>
        </w:sectPr>
      </w:pPr>
    </w:p>
    <w:p w14:paraId="60C049B9" w14:textId="41936829" w:rsidR="00AB3E79" w:rsidRPr="000B5DE5" w:rsidRDefault="00AB3E79">
      <w:pPr>
        <w:spacing w:after="200" w:line="276" w:lineRule="auto"/>
        <w:jc w:val="left"/>
        <w:rPr>
          <w:rFonts w:eastAsiaTheme="majorEastAsia" w:cstheme="majorBidi"/>
          <w:b/>
          <w:bCs/>
          <w:sz w:val="60"/>
          <w:szCs w:val="28"/>
        </w:rPr>
      </w:pPr>
      <w:r w:rsidRPr="000B5DE5">
        <w:br w:type="page"/>
      </w:r>
    </w:p>
    <w:p w14:paraId="1774B555" w14:textId="6A1C74F8" w:rsidR="00F73A4A" w:rsidRPr="000B5DE5" w:rsidRDefault="00C46484" w:rsidP="00181D60">
      <w:pPr>
        <w:pStyle w:val="NrNagwek1"/>
      </w:pPr>
      <w:bookmarkStart w:id="25" w:name="_Toc474062187"/>
      <w:r w:rsidRPr="000B5DE5">
        <w:lastRenderedPageBreak/>
        <w:t>Wymagania funkcjonalne i </w:t>
      </w:r>
      <w:r w:rsidR="00CA10EF" w:rsidRPr="000B5DE5">
        <w:t>niefunkcjonalne</w:t>
      </w:r>
      <w:bookmarkEnd w:id="25"/>
    </w:p>
    <w:p w14:paraId="735D4522" w14:textId="0066FEBC" w:rsidR="00C46484" w:rsidRPr="000B5DE5" w:rsidRDefault="00C46484" w:rsidP="00C46484">
      <w:pPr>
        <w:pStyle w:val="NrNagwek2"/>
      </w:pPr>
      <w:bookmarkStart w:id="26" w:name="_Toc474062188"/>
      <w:r w:rsidRPr="000B5DE5">
        <w:t>Wymagania funkcjonalne</w:t>
      </w:r>
      <w:bookmarkEnd w:id="26"/>
    </w:p>
    <w:p w14:paraId="22F96F0C" w14:textId="77777777" w:rsidR="00EF00E1" w:rsidRPr="000B5DE5" w:rsidRDefault="00464D65" w:rsidP="00C50878">
      <w:pPr>
        <w:pStyle w:val="Tekstwiodcy"/>
      </w:pPr>
      <w:r w:rsidRPr="000B5DE5">
        <w:t>Aplikacja</w:t>
      </w:r>
      <w:r w:rsidR="00EF00E1" w:rsidRPr="000B5DE5">
        <w:t xml:space="preserve"> realizowana w ramach projektu będzie posiadała następujące funkcjonalności:</w:t>
      </w:r>
    </w:p>
    <w:p w14:paraId="2A976604" w14:textId="311E0654" w:rsidR="00011A41" w:rsidRPr="000B5DE5" w:rsidRDefault="0003719A" w:rsidP="00857478">
      <w:pPr>
        <w:pStyle w:val="Tekstwiodcy"/>
        <w:numPr>
          <w:ilvl w:val="0"/>
          <w:numId w:val="8"/>
        </w:numPr>
      </w:pPr>
      <w:r w:rsidRPr="000B5DE5">
        <w:t>Zbieranie danych o kosztach</w:t>
      </w:r>
      <w:r w:rsidR="00857478" w:rsidRPr="000B5DE5">
        <w:t xml:space="preserve"> związanych z eksploatacją </w:t>
      </w:r>
      <w:r w:rsidR="00464D65" w:rsidRPr="000B5DE5">
        <w:t>pojazdu</w:t>
      </w:r>
      <w:r w:rsidR="00857478" w:rsidRPr="000B5DE5">
        <w:t xml:space="preserve"> użytkownika</w:t>
      </w:r>
      <w:r w:rsidR="00464D65" w:rsidRPr="000B5DE5">
        <w:t xml:space="preserve">, </w:t>
      </w:r>
      <w:r w:rsidR="00EF00E1" w:rsidRPr="000B5DE5">
        <w:t>dan</w:t>
      </w:r>
      <w:r w:rsidRPr="000B5DE5">
        <w:t>ych</w:t>
      </w:r>
      <w:r w:rsidR="00857478" w:rsidRPr="000B5DE5">
        <w:t xml:space="preserve"> samego użytkownika</w:t>
      </w:r>
      <w:r w:rsidR="00011A41" w:rsidRPr="000B5DE5">
        <w:t>.</w:t>
      </w:r>
    </w:p>
    <w:p w14:paraId="5F6E0F82" w14:textId="14A9C365" w:rsidR="00011A41" w:rsidRPr="000B5DE5" w:rsidRDefault="00011A41" w:rsidP="00EF00E1">
      <w:pPr>
        <w:pStyle w:val="Tekstwiodcy"/>
        <w:numPr>
          <w:ilvl w:val="0"/>
          <w:numId w:val="8"/>
        </w:numPr>
      </w:pPr>
      <w:r w:rsidRPr="000B5DE5">
        <w:t>Analiza danych</w:t>
      </w:r>
      <w:r w:rsidR="00464D65" w:rsidRPr="000B5DE5">
        <w:t xml:space="preserve"> dotyczące kosztów i wyświetlan</w:t>
      </w:r>
      <w:r w:rsidRPr="000B5DE5">
        <w:t>i</w:t>
      </w:r>
      <w:r w:rsidR="00857478" w:rsidRPr="000B5DE5">
        <w:t>e podstawowych statystyk oraz wykresu na ekranie głównym</w:t>
      </w:r>
      <w:r w:rsidRPr="000B5DE5">
        <w:t>.</w:t>
      </w:r>
    </w:p>
    <w:p w14:paraId="5FA114A1" w14:textId="77777777" w:rsidR="00011A41" w:rsidRPr="000B5DE5" w:rsidRDefault="00011A41" w:rsidP="00EF00E1">
      <w:pPr>
        <w:pStyle w:val="Tekstwiodcy"/>
        <w:numPr>
          <w:ilvl w:val="0"/>
          <w:numId w:val="8"/>
        </w:numPr>
      </w:pPr>
      <w:r w:rsidRPr="000B5DE5">
        <w:t>Przeglądanie i edycja dodanych kosztów.</w:t>
      </w:r>
    </w:p>
    <w:p w14:paraId="76BA204C" w14:textId="658B05D8" w:rsidR="00011A41" w:rsidRPr="000B5DE5" w:rsidRDefault="00EF00E1" w:rsidP="00EF00E1">
      <w:pPr>
        <w:pStyle w:val="Tekstwiodcy"/>
        <w:numPr>
          <w:ilvl w:val="0"/>
          <w:numId w:val="8"/>
        </w:numPr>
      </w:pPr>
      <w:r w:rsidRPr="000B5DE5">
        <w:t>Eksportu</w:t>
      </w:r>
      <w:r w:rsidR="00011A41" w:rsidRPr="000B5DE5">
        <w:t xml:space="preserve"> do pliku stanu całej bazy danych w dowolnym momencie.</w:t>
      </w:r>
    </w:p>
    <w:p w14:paraId="25E47067" w14:textId="773DEB64" w:rsidR="00011A41" w:rsidRPr="000B5DE5" w:rsidRDefault="00011A41" w:rsidP="00EF00E1">
      <w:pPr>
        <w:pStyle w:val="Tekstwiodcy"/>
        <w:numPr>
          <w:ilvl w:val="0"/>
          <w:numId w:val="8"/>
        </w:numPr>
      </w:pPr>
      <w:r w:rsidRPr="000B5DE5">
        <w:t>Import stanu bazy danych i zastąpienie obecnego.</w:t>
      </w:r>
    </w:p>
    <w:p w14:paraId="13257A97" w14:textId="31367614" w:rsidR="00C50878" w:rsidRPr="000B5DE5" w:rsidRDefault="003069EB" w:rsidP="003D2030">
      <w:pPr>
        <w:pStyle w:val="NrNagwek2"/>
      </w:pPr>
      <w:bookmarkStart w:id="27" w:name="_Toc474062189"/>
      <w:r w:rsidRPr="000B5DE5">
        <w:t>Wymagania niefunkcjonalne</w:t>
      </w:r>
      <w:bookmarkEnd w:id="27"/>
    </w:p>
    <w:p w14:paraId="08FF92CF" w14:textId="77A8DF0E" w:rsidR="00C50878" w:rsidRPr="000B5DE5" w:rsidRDefault="003069EB" w:rsidP="00C50878">
      <w:pPr>
        <w:pStyle w:val="NrNagwek3"/>
      </w:pPr>
      <w:bookmarkStart w:id="28" w:name="_Toc474062190"/>
      <w:r w:rsidRPr="000B5DE5">
        <w:t>Wymagania efektywnościowe i niezawodnościowe</w:t>
      </w:r>
      <w:bookmarkEnd w:id="28"/>
    </w:p>
    <w:p w14:paraId="28DBBEE2" w14:textId="77777777" w:rsidR="00C06E9D" w:rsidRPr="000B5DE5" w:rsidRDefault="00C06E9D" w:rsidP="00C50878">
      <w:pPr>
        <w:pStyle w:val="Tekstwiodcy"/>
      </w:pPr>
      <w:r w:rsidRPr="000B5DE5">
        <w:t>Główne założenia efektywnościowe i niezawodnościowe aplikacji mobilnej realizowanej w ramach projektu:</w:t>
      </w:r>
    </w:p>
    <w:p w14:paraId="03598BD7" w14:textId="77777777" w:rsidR="00C06E9D" w:rsidRPr="000B5DE5" w:rsidRDefault="00C06E9D" w:rsidP="00C06E9D">
      <w:pPr>
        <w:pStyle w:val="Tekstwiodcy"/>
        <w:numPr>
          <w:ilvl w:val="0"/>
          <w:numId w:val="6"/>
        </w:numPr>
      </w:pPr>
      <w:r w:rsidRPr="000B5DE5">
        <w:t>Przystosowanie do wyświetlania na smartfonach</w:t>
      </w:r>
      <w:r w:rsidR="005D1AD2" w:rsidRPr="000B5DE5">
        <w:t xml:space="preserve"> z systemem mobilnym Android w wersji 4.1 (API 16) i wyższej. Aplikacja nie</w:t>
      </w:r>
      <w:r w:rsidRPr="000B5DE5">
        <w:t xml:space="preserve"> będzie</w:t>
      </w:r>
      <w:r w:rsidR="005D1AD2" w:rsidRPr="000B5DE5">
        <w:t xml:space="preserve"> przystosowana do wyświetlania na tabletach, więc uruchomienie </w:t>
      </w:r>
      <w:r w:rsidRPr="000B5DE5">
        <w:t xml:space="preserve">na urządzeniu tego typu </w:t>
      </w:r>
      <w:r w:rsidR="005D1AD2" w:rsidRPr="000B5DE5">
        <w:t xml:space="preserve">może spowodować nieestetyczne </w:t>
      </w:r>
      <w:r w:rsidRPr="000B5DE5">
        <w:t xml:space="preserve">lub nieczytelne </w:t>
      </w:r>
      <w:r w:rsidR="005D1AD2" w:rsidRPr="000B5DE5">
        <w:t>przeskalowanie elementów</w:t>
      </w:r>
      <w:r w:rsidRPr="000B5DE5">
        <w:t xml:space="preserve"> – dotyczy szczególnie tabletów z domyślnym trybem poziomym.</w:t>
      </w:r>
    </w:p>
    <w:p w14:paraId="54A89278" w14:textId="203E71B3" w:rsidR="00C06E9D" w:rsidRPr="000B5DE5" w:rsidRDefault="00C06E9D" w:rsidP="00C06E9D">
      <w:pPr>
        <w:pStyle w:val="Tekstwiodcy"/>
        <w:numPr>
          <w:ilvl w:val="0"/>
          <w:numId w:val="6"/>
        </w:numPr>
      </w:pPr>
      <w:r w:rsidRPr="000B5DE5">
        <w:t>Prostota i intuicyjność widoków aplikacji umożliwiające sprawne zapoznanie się z aplikacją i wygodne korzystanie z niej.</w:t>
      </w:r>
    </w:p>
    <w:p w14:paraId="2C3B7AB5" w14:textId="535C0C35" w:rsidR="00C06E9D" w:rsidRPr="000B5DE5" w:rsidRDefault="00C06E9D" w:rsidP="00C06E9D">
      <w:pPr>
        <w:pStyle w:val="Tekstwiodcy"/>
        <w:numPr>
          <w:ilvl w:val="0"/>
          <w:numId w:val="6"/>
        </w:numPr>
      </w:pPr>
      <w:r w:rsidRPr="000B5DE5">
        <w:t>Uruchomienie aplikacji powinno trwać możliwie krótko - nie dłużej niż 10 sekund.</w:t>
      </w:r>
    </w:p>
    <w:p w14:paraId="0D4D3868" w14:textId="67F1B8CF" w:rsidR="00C06E9D" w:rsidRPr="000B5DE5" w:rsidRDefault="004F3531" w:rsidP="00C06E9D">
      <w:pPr>
        <w:pStyle w:val="Tekstwiodcy"/>
        <w:numPr>
          <w:ilvl w:val="0"/>
          <w:numId w:val="6"/>
        </w:numPr>
      </w:pPr>
      <w:r w:rsidRPr="000B5DE5">
        <w:t>Przechodzenie pomiędzy widokami powinno być płynne i szybkie.</w:t>
      </w:r>
    </w:p>
    <w:p w14:paraId="6FA912A5" w14:textId="268361CE" w:rsidR="000D3893" w:rsidRPr="000B5DE5" w:rsidRDefault="000D3893" w:rsidP="000D3893">
      <w:pPr>
        <w:pStyle w:val="Tekstwiodcy"/>
        <w:numPr>
          <w:ilvl w:val="0"/>
          <w:numId w:val="6"/>
        </w:numPr>
      </w:pPr>
      <w:r w:rsidRPr="000B5DE5">
        <w:t>Import i eksport powinien odbywać się szybko i bez błędów.</w:t>
      </w:r>
    </w:p>
    <w:p w14:paraId="236208D1" w14:textId="6F489CE8" w:rsidR="003069EB" w:rsidRPr="000B5DE5" w:rsidRDefault="003069EB" w:rsidP="003069EB">
      <w:pPr>
        <w:pStyle w:val="NrNagwek3"/>
      </w:pPr>
      <w:bookmarkStart w:id="29" w:name="_Toc474062191"/>
      <w:r w:rsidRPr="000B5DE5">
        <w:lastRenderedPageBreak/>
        <w:t>Wymagania dotyczące bezpieczeństwa</w:t>
      </w:r>
      <w:bookmarkEnd w:id="29"/>
    </w:p>
    <w:p w14:paraId="25BAB76F" w14:textId="786A766E" w:rsidR="00F36E49" w:rsidRPr="000B5DE5" w:rsidRDefault="000D3893" w:rsidP="000D3893">
      <w:pPr>
        <w:pStyle w:val="Tekstwiodcy"/>
      </w:pPr>
      <w:r w:rsidRPr="000B5DE5">
        <w:t>Aplikacja ze względu na przechowywane dane będzie posiadał</w:t>
      </w:r>
      <w:r w:rsidR="00CB4B99" w:rsidRPr="000B5DE5">
        <w:t>a</w:t>
      </w:r>
      <w:r w:rsidRPr="000B5DE5">
        <w:t xml:space="preserve"> szyfrowaną bazę danych. Wejście do aplikacji nie będzie wymagało hasła, ale użytkownik może wykorzystać zewnętrzne aplikacji do hasłowania dostępu do aplikacji oraz szyfrowane odblokowanie telefonu.</w:t>
      </w:r>
    </w:p>
    <w:p w14:paraId="20171C09" w14:textId="7B521F0E" w:rsidR="000D3893" w:rsidRPr="000B5DE5" w:rsidRDefault="000D3893" w:rsidP="000D3893">
      <w:pPr>
        <w:pStyle w:val="Tekstwiodcy"/>
      </w:pPr>
      <w:r w:rsidRPr="000B5DE5">
        <w:t>Aplikacja nie będzie nigdzie wysyłać danych podawanych przez użytkownika.</w:t>
      </w:r>
      <w:r w:rsidR="00CB4B99" w:rsidRPr="000B5DE5">
        <w:t xml:space="preserve"> Eksport i Import odbywa się wyłącznie lokalnie.</w:t>
      </w:r>
    </w:p>
    <w:p w14:paraId="071BD873" w14:textId="77777777" w:rsidR="003069EB" w:rsidRPr="000B5DE5" w:rsidRDefault="003069EB">
      <w:pPr>
        <w:spacing w:after="200" w:line="276" w:lineRule="auto"/>
        <w:jc w:val="left"/>
        <w:rPr>
          <w:rFonts w:eastAsiaTheme="majorEastAsia" w:cstheme="majorBidi"/>
          <w:b/>
          <w:bCs/>
          <w:sz w:val="60"/>
          <w:szCs w:val="28"/>
        </w:rPr>
      </w:pPr>
      <w:r w:rsidRPr="000B5DE5">
        <w:br w:type="page"/>
      </w:r>
    </w:p>
    <w:p w14:paraId="524B63F5" w14:textId="4953F546" w:rsidR="00C46484" w:rsidRPr="000B5DE5" w:rsidRDefault="009E7FCF" w:rsidP="003069EB">
      <w:pPr>
        <w:pStyle w:val="NrNagwek1"/>
      </w:pPr>
      <w:bookmarkStart w:id="30" w:name="_Toc474062192"/>
      <w:r w:rsidRPr="000B5DE5">
        <w:lastRenderedPageBreak/>
        <w:t>Użyte</w:t>
      </w:r>
      <w:r w:rsidR="00C46484" w:rsidRPr="000B5DE5">
        <w:t xml:space="preserve"> technologi</w:t>
      </w:r>
      <w:r w:rsidRPr="000B5DE5">
        <w:t>e i narzędzia</w:t>
      </w:r>
      <w:bookmarkEnd w:id="30"/>
    </w:p>
    <w:p w14:paraId="1A17E8C8" w14:textId="77777777" w:rsidR="000D3893" w:rsidRPr="000B5DE5" w:rsidRDefault="000D3893" w:rsidP="000D3893">
      <w:pPr>
        <w:pStyle w:val="NrNagwek2"/>
      </w:pPr>
      <w:bookmarkStart w:id="31" w:name="_Toc474062193"/>
      <w:r w:rsidRPr="000B5DE5">
        <w:t>Android Studio</w:t>
      </w:r>
      <w:bookmarkEnd w:id="31"/>
    </w:p>
    <w:p w14:paraId="224A001F" w14:textId="3F03DAC8" w:rsidR="000D3893" w:rsidRPr="000B5DE5" w:rsidRDefault="000D3893" w:rsidP="000D3893">
      <w:pPr>
        <w:pStyle w:val="Tekstwiodcy"/>
      </w:pPr>
      <w:r w:rsidRPr="000B5DE5">
        <w:t>Zintegrowane środowisko programowania służące do tworzenia aplikacji mobilnych na system Android</w:t>
      </w:r>
      <w:r w:rsidR="003576DB" w:rsidRPr="000B5DE5">
        <w:t xml:space="preserve"> stworzone przez Google</w:t>
      </w:r>
      <w:r w:rsidRPr="000B5DE5">
        <w:t>, oparte na popularnej platformie o nazwie IntelliJ. Środowisko udostępnia wbudowane</w:t>
      </w:r>
      <w:r w:rsidR="003576DB" w:rsidRPr="000B5DE5">
        <w:t xml:space="preserve"> i wspierające tworzenie aplikacji</w:t>
      </w:r>
      <w:r w:rsidRPr="000B5DE5">
        <w:t xml:space="preserve"> narzędzia takie jakie jak </w:t>
      </w:r>
      <w:r w:rsidR="003576DB" w:rsidRPr="000B5DE5">
        <w:t>graficzny edytor widoków</w:t>
      </w:r>
      <w:r w:rsidRPr="000B5DE5">
        <w:t>, zintegrowany emulator urządzeń mobilnych, z których domyślnie są dostępne</w:t>
      </w:r>
      <w:r w:rsidR="003576DB" w:rsidRPr="000B5DE5">
        <w:t xml:space="preserve"> emulatory urządzeń serii Nexus z</w:t>
      </w:r>
      <w:r w:rsidRPr="000B5DE5">
        <w:t xml:space="preserve"> moż</w:t>
      </w:r>
      <w:r w:rsidR="003576DB" w:rsidRPr="000B5DE5">
        <w:t>liwością</w:t>
      </w:r>
      <w:r w:rsidRPr="000B5DE5">
        <w:t xml:space="preserve"> pobrania emulatora dowolnego urządzenia z wybranym systemem</w:t>
      </w:r>
      <w:r w:rsidR="003576DB" w:rsidRPr="000B5DE5">
        <w:t>, debbuger, a także lista ToDo do planowania realizacji projektu</w:t>
      </w:r>
      <w:r w:rsidRPr="000B5DE5">
        <w:t>. Jest to jedno z najbardziej popularnych środowisk służących do programowania na system Android. Wybrałem to środowisko ze względu na jego popularność oraz wsparcie podczas programowania.</w:t>
      </w:r>
    </w:p>
    <w:p w14:paraId="0BF37956" w14:textId="77777777" w:rsidR="000D3893" w:rsidRPr="000B5DE5" w:rsidRDefault="000D3893" w:rsidP="000D3893">
      <w:pPr>
        <w:pStyle w:val="NrNagwek2"/>
      </w:pPr>
      <w:bookmarkStart w:id="32" w:name="_Toc474062194"/>
      <w:r w:rsidRPr="000B5DE5">
        <w:t>Papyrus</w:t>
      </w:r>
      <w:bookmarkEnd w:id="32"/>
    </w:p>
    <w:p w14:paraId="16828414" w14:textId="77777777" w:rsidR="000D3893" w:rsidRPr="000B5DE5" w:rsidRDefault="000D3893" w:rsidP="000D3893">
      <w:pPr>
        <w:pStyle w:val="Tekstwiodcy"/>
      </w:pPr>
      <w:r w:rsidRPr="000B5DE5">
        <w:t>Środowisko służące do tworzenia diagramów UML oparte na środowisku programistycznym Eclipse. Wybrałem to środowisko ze względu na znajomość środowiska Eclipse oraz ze względu na czytelność. Podczas projektowania korzystałem z wersji Papyrus Neon (4.6.0).</w:t>
      </w:r>
    </w:p>
    <w:p w14:paraId="415D85D7" w14:textId="46B78D30" w:rsidR="009E7FCF" w:rsidRPr="000B5DE5" w:rsidRDefault="009E7FCF" w:rsidP="000D3893">
      <w:pPr>
        <w:pStyle w:val="NrNagwek2"/>
      </w:pPr>
      <w:bookmarkStart w:id="33" w:name="_Toc474062195"/>
      <w:r w:rsidRPr="000B5DE5">
        <w:t>SQLite</w:t>
      </w:r>
      <w:bookmarkEnd w:id="33"/>
    </w:p>
    <w:p w14:paraId="0AB03F69" w14:textId="46969AF9" w:rsidR="003D2030" w:rsidRPr="000B5DE5" w:rsidRDefault="00857478" w:rsidP="003D2030">
      <w:pPr>
        <w:pStyle w:val="Tekstwiodcy"/>
      </w:pPr>
      <w:r w:rsidRPr="000B5DE5">
        <w:t xml:space="preserve">Technologia bazodanowa przechowująca dane w jednym odpowiednio sformatowanym pliku. Biblioteki służące do obsługi SQLite zostały dołączone do API już od jego pierwszej wersji </w:t>
      </w:r>
    </w:p>
    <w:p w14:paraId="6923C5E4" w14:textId="6C52D90C" w:rsidR="000D3893" w:rsidRPr="000B5DE5" w:rsidRDefault="00DA717B" w:rsidP="000D3893">
      <w:pPr>
        <w:pStyle w:val="NrNagwek2"/>
      </w:pPr>
      <w:bookmarkStart w:id="34" w:name="_Toc474062196"/>
      <w:r w:rsidRPr="000B5DE5">
        <w:t>MPAndroidChart</w:t>
      </w:r>
      <w:bookmarkEnd w:id="34"/>
    </w:p>
    <w:p w14:paraId="31467FFA" w14:textId="13F58F0C" w:rsidR="00C46484" w:rsidRPr="000B5DE5" w:rsidRDefault="000D3893" w:rsidP="00CB4B99">
      <w:pPr>
        <w:pStyle w:val="Tekstwiodcy"/>
        <w:rPr>
          <w:rFonts w:eastAsiaTheme="majorEastAsia" w:cstheme="majorBidi"/>
          <w:b/>
          <w:bCs/>
          <w:sz w:val="60"/>
          <w:szCs w:val="28"/>
        </w:rPr>
      </w:pPr>
      <w:r w:rsidRPr="000B5DE5">
        <w:t>Biblioteka zawierająca gotowe klasy umożliwiające wygodne tworzenie estetycznych wykresów różnego typu tworzona przez Philippa Jahode. Wybrałem tę bibliotekę ze względu na wygląd wykresów, czytelną dokumentację oraz popularność. Podczas implementacji aplikacji korzystałem z wersji</w:t>
      </w:r>
      <w:r w:rsidR="00DA717B" w:rsidRPr="000B5DE5">
        <w:t xml:space="preserve"> biblioteki</w:t>
      </w:r>
      <w:r w:rsidRPr="000B5DE5">
        <w:t xml:space="preserve"> MPAndroidChart v2.1.6</w:t>
      </w:r>
      <w:r w:rsidR="00DA717B" w:rsidRPr="000B5DE5">
        <w:t>.</w:t>
      </w:r>
      <w:r w:rsidR="00C46484" w:rsidRPr="000B5DE5">
        <w:br w:type="page"/>
      </w:r>
    </w:p>
    <w:p w14:paraId="6FC63EF2" w14:textId="28EE6252" w:rsidR="00C50878" w:rsidRPr="000B5DE5" w:rsidRDefault="00C46484" w:rsidP="005D08CE">
      <w:pPr>
        <w:pStyle w:val="NrNagwek1"/>
      </w:pPr>
      <w:bookmarkStart w:id="35" w:name="_Toc474062197"/>
      <w:r w:rsidRPr="000B5DE5">
        <w:lastRenderedPageBreak/>
        <w:t>Pr</w:t>
      </w:r>
      <w:r w:rsidR="003069EB" w:rsidRPr="000B5DE5">
        <w:t>ojekt</w:t>
      </w:r>
      <w:bookmarkEnd w:id="35"/>
    </w:p>
    <w:p w14:paraId="11AF6C71" w14:textId="0CEAE572" w:rsidR="005D08CE" w:rsidRPr="000B5DE5" w:rsidRDefault="005D08CE" w:rsidP="005D08CE">
      <w:pPr>
        <w:pStyle w:val="NrNagwek2"/>
      </w:pPr>
      <w:bookmarkStart w:id="36" w:name="_Toc474062198"/>
      <w:r w:rsidRPr="000B5DE5">
        <w:t>Diagram i opis przypadków użycia</w:t>
      </w:r>
      <w:bookmarkEnd w:id="36"/>
    </w:p>
    <w:p w14:paraId="11DFD41D" w14:textId="5DD82F7E" w:rsidR="005D08CE" w:rsidRPr="000B5DE5" w:rsidRDefault="005D08CE" w:rsidP="005D08CE">
      <w:pPr>
        <w:pStyle w:val="Tekstwiodcy"/>
      </w:pPr>
      <w:r w:rsidRPr="000B5DE5">
        <w:t xml:space="preserve">Funkcje aplikacji zostały zaprojektowane i przedstawione na poniższym diagramie przypadków użycia. Opis widocznych przypadków użycia znajduje się w dalszej części podrozdziału </w:t>
      </w:r>
      <w:r w:rsidR="0029699C" w:rsidRPr="000B5DE5">
        <w:t>w osobnych tabelach</w:t>
      </w:r>
      <w:r w:rsidRPr="000B5DE5">
        <w:t>.</w:t>
      </w:r>
    </w:p>
    <w:p w14:paraId="49A2E77D" w14:textId="77777777" w:rsidR="003D2030" w:rsidRPr="000B5DE5" w:rsidRDefault="003D2030" w:rsidP="005D08CE">
      <w:pPr>
        <w:pStyle w:val="Tekstwiodcy"/>
      </w:pPr>
    </w:p>
    <w:p w14:paraId="52D924B1" w14:textId="77777777" w:rsidR="005D08CE" w:rsidRPr="000B5DE5" w:rsidRDefault="005D08CE" w:rsidP="005D08CE">
      <w:pPr>
        <w:pStyle w:val="Tekstwiodcy"/>
        <w:keepNext/>
        <w:ind w:firstLine="0"/>
        <w:jc w:val="center"/>
      </w:pPr>
      <w:r w:rsidRPr="000B5DE5">
        <w:rPr>
          <w:noProof/>
          <w:lang w:eastAsia="pl-PL"/>
        </w:rPr>
        <w:drawing>
          <wp:inline distT="0" distB="0" distL="0" distR="0" wp14:anchorId="1C35CE64" wp14:editId="72C1770D">
            <wp:extent cx="5547510" cy="4869712"/>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uba_HP\workspace-papyrus\CarCost\Diagram_og_lny.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58532" cy="4879387"/>
                    </a:xfrm>
                    <a:prstGeom prst="rect">
                      <a:avLst/>
                    </a:prstGeom>
                    <a:noFill/>
                    <a:ln>
                      <a:noFill/>
                    </a:ln>
                  </pic:spPr>
                </pic:pic>
              </a:graphicData>
            </a:graphic>
          </wp:inline>
        </w:drawing>
      </w:r>
    </w:p>
    <w:p w14:paraId="6F617111" w14:textId="4C53C408" w:rsidR="005D08CE" w:rsidRPr="000B5DE5" w:rsidRDefault="005D08CE" w:rsidP="005D08CE">
      <w:pPr>
        <w:pStyle w:val="Legenda"/>
        <w:jc w:val="center"/>
      </w:pPr>
      <w:bookmarkStart w:id="37" w:name="_Toc474062253"/>
      <w:r w:rsidRPr="000B5DE5">
        <w:t xml:space="preserve">Rysunek </w:t>
      </w:r>
      <w:fldSimple w:instr=" SEQ Rysunek \* ARABIC ">
        <w:r w:rsidR="006C1490">
          <w:rPr>
            <w:noProof/>
          </w:rPr>
          <w:t>7</w:t>
        </w:r>
      </w:fldSimple>
      <w:r w:rsidRPr="000B5DE5">
        <w:t xml:space="preserve"> Diagram przypadków użycia</w:t>
      </w:r>
      <w:bookmarkEnd w:id="37"/>
    </w:p>
    <w:p w14:paraId="20BA1314" w14:textId="77777777" w:rsidR="005D08CE" w:rsidRPr="000B5DE5" w:rsidRDefault="005D08CE">
      <w:pPr>
        <w:spacing w:after="200" w:line="276" w:lineRule="auto"/>
        <w:jc w:val="left"/>
      </w:pPr>
      <w:r w:rsidRPr="000B5DE5">
        <w:br w:type="page"/>
      </w:r>
    </w:p>
    <w:p w14:paraId="235749AC" w14:textId="23261132" w:rsidR="00CB4B99" w:rsidRPr="000B5DE5" w:rsidRDefault="00CB4B99" w:rsidP="00CB4B99">
      <w:pPr>
        <w:pStyle w:val="Legenda"/>
        <w:keepNext/>
      </w:pPr>
      <w:bookmarkStart w:id="38" w:name="_Toc474062273"/>
      <w:r w:rsidRPr="000B5DE5">
        <w:lastRenderedPageBreak/>
        <w:t xml:space="preserve">Tabela </w:t>
      </w:r>
      <w:fldSimple w:instr=" SEQ Tabela \* ARABIC ">
        <w:r w:rsidR="008E5120" w:rsidRPr="000B5DE5">
          <w:rPr>
            <w:noProof/>
          </w:rPr>
          <w:t>1</w:t>
        </w:r>
      </w:fldSimple>
      <w:r w:rsidRPr="000B5DE5">
        <w:t xml:space="preserve"> Utwórz konto</w:t>
      </w:r>
      <w:bookmarkEnd w:id="38"/>
    </w:p>
    <w:tbl>
      <w:tblPr>
        <w:tblStyle w:val="Tabela-Siatka"/>
        <w:tblW w:w="0" w:type="auto"/>
        <w:tblLook w:val="04A0" w:firstRow="1" w:lastRow="0" w:firstColumn="1" w:lastColumn="0" w:noHBand="0" w:noVBand="1"/>
      </w:tblPr>
      <w:tblGrid>
        <w:gridCol w:w="3964"/>
        <w:gridCol w:w="5098"/>
      </w:tblGrid>
      <w:tr w:rsidR="005D08CE" w:rsidRPr="000B5DE5" w14:paraId="19A287DA" w14:textId="77777777" w:rsidTr="003576DB">
        <w:tc>
          <w:tcPr>
            <w:tcW w:w="3964" w:type="dxa"/>
            <w:tcBorders>
              <w:top w:val="single" w:sz="4" w:space="0" w:color="auto"/>
              <w:left w:val="single" w:sz="4" w:space="0" w:color="auto"/>
              <w:bottom w:val="single" w:sz="4" w:space="0" w:color="auto"/>
              <w:right w:val="single" w:sz="4" w:space="0" w:color="auto"/>
            </w:tcBorders>
          </w:tcPr>
          <w:p w14:paraId="6DAC5BB2" w14:textId="77777777" w:rsidR="005D08CE" w:rsidRPr="000B5DE5" w:rsidRDefault="005D08CE" w:rsidP="003576DB">
            <w:pPr>
              <w:pStyle w:val="Bezodstpw"/>
            </w:pPr>
            <w:r w:rsidRPr="000B5DE5">
              <w:t>Kontekst zdaniowy</w:t>
            </w:r>
          </w:p>
        </w:tc>
        <w:tc>
          <w:tcPr>
            <w:tcW w:w="5098" w:type="dxa"/>
            <w:tcBorders>
              <w:top w:val="single" w:sz="4" w:space="0" w:color="auto"/>
              <w:left w:val="single" w:sz="4" w:space="0" w:color="auto"/>
              <w:bottom w:val="single" w:sz="4" w:space="0" w:color="auto"/>
              <w:right w:val="single" w:sz="4" w:space="0" w:color="auto"/>
            </w:tcBorders>
          </w:tcPr>
          <w:p w14:paraId="0846A7DD" w14:textId="77777777" w:rsidR="005D08CE" w:rsidRPr="000B5DE5" w:rsidRDefault="005D08CE" w:rsidP="003576DB">
            <w:pPr>
              <w:pStyle w:val="Bezodstpw"/>
            </w:pPr>
            <w:r w:rsidRPr="000B5DE5">
              <w:t>Pierwsze uruchomienie aplikacji i utworzenie bazy danych.</w:t>
            </w:r>
          </w:p>
        </w:tc>
      </w:tr>
      <w:tr w:rsidR="005D08CE" w:rsidRPr="000B5DE5" w14:paraId="28A9616B" w14:textId="77777777" w:rsidTr="003576DB">
        <w:tc>
          <w:tcPr>
            <w:tcW w:w="3964" w:type="dxa"/>
            <w:tcBorders>
              <w:top w:val="single" w:sz="4" w:space="0" w:color="auto"/>
              <w:left w:val="single" w:sz="4" w:space="0" w:color="auto"/>
              <w:bottom w:val="single" w:sz="4" w:space="0" w:color="auto"/>
              <w:right w:val="single" w:sz="4" w:space="0" w:color="auto"/>
            </w:tcBorders>
          </w:tcPr>
          <w:p w14:paraId="0B428360" w14:textId="77777777" w:rsidR="005D08CE" w:rsidRPr="000B5DE5" w:rsidRDefault="005D08CE" w:rsidP="003576DB">
            <w:pPr>
              <w:pStyle w:val="Bezodstpw"/>
            </w:pPr>
            <w:r w:rsidRPr="000B5DE5">
              <w:t>Warunki wstępne</w:t>
            </w:r>
          </w:p>
        </w:tc>
        <w:tc>
          <w:tcPr>
            <w:tcW w:w="5098" w:type="dxa"/>
            <w:tcBorders>
              <w:top w:val="single" w:sz="4" w:space="0" w:color="auto"/>
              <w:left w:val="single" w:sz="4" w:space="0" w:color="auto"/>
              <w:bottom w:val="single" w:sz="4" w:space="0" w:color="auto"/>
              <w:right w:val="single" w:sz="4" w:space="0" w:color="auto"/>
            </w:tcBorders>
          </w:tcPr>
          <w:p w14:paraId="11B6B0CD" w14:textId="77777777" w:rsidR="005D08CE" w:rsidRPr="000B5DE5" w:rsidRDefault="005D08CE" w:rsidP="003576DB">
            <w:pPr>
              <w:pStyle w:val="Bezodstpw"/>
            </w:pPr>
            <w:r w:rsidRPr="000B5DE5">
              <w:t>Aplikacja nie została wcześniej uruchomiona lub nie istnieje baza danych aplikacji.</w:t>
            </w:r>
          </w:p>
        </w:tc>
      </w:tr>
      <w:tr w:rsidR="005D08CE" w:rsidRPr="000B5DE5" w14:paraId="0F5DBE27" w14:textId="77777777" w:rsidTr="003576DB">
        <w:tc>
          <w:tcPr>
            <w:tcW w:w="3964" w:type="dxa"/>
            <w:tcBorders>
              <w:top w:val="single" w:sz="4" w:space="0" w:color="auto"/>
              <w:left w:val="single" w:sz="4" w:space="0" w:color="auto"/>
              <w:bottom w:val="single" w:sz="4" w:space="0" w:color="auto"/>
              <w:right w:val="single" w:sz="4" w:space="0" w:color="auto"/>
            </w:tcBorders>
          </w:tcPr>
          <w:p w14:paraId="050B2183" w14:textId="77777777" w:rsidR="005D08CE" w:rsidRPr="000B5DE5" w:rsidRDefault="005D08CE" w:rsidP="003576DB">
            <w:pPr>
              <w:pStyle w:val="Bezodstpw"/>
            </w:pPr>
            <w:r w:rsidRPr="000B5DE5">
              <w:t>Warunek pomyślnego zakończenia</w:t>
            </w:r>
          </w:p>
        </w:tc>
        <w:tc>
          <w:tcPr>
            <w:tcW w:w="5098" w:type="dxa"/>
            <w:tcBorders>
              <w:top w:val="single" w:sz="4" w:space="0" w:color="auto"/>
              <w:left w:val="single" w:sz="4" w:space="0" w:color="auto"/>
              <w:bottom w:val="single" w:sz="4" w:space="0" w:color="auto"/>
              <w:right w:val="single" w:sz="4" w:space="0" w:color="auto"/>
            </w:tcBorders>
          </w:tcPr>
          <w:p w14:paraId="171157B0" w14:textId="77777777" w:rsidR="005D08CE" w:rsidRPr="000B5DE5" w:rsidRDefault="005D08CE" w:rsidP="003576DB">
            <w:pPr>
              <w:pStyle w:val="Bezodstpw"/>
            </w:pPr>
            <w:r w:rsidRPr="000B5DE5">
              <w:t>Utworzenie całej bazy danych przygotowanej pod dodawanie pojazdów wraz danymi użytkownika.</w:t>
            </w:r>
          </w:p>
        </w:tc>
      </w:tr>
      <w:tr w:rsidR="005D08CE" w:rsidRPr="000B5DE5" w14:paraId="413C3E40" w14:textId="77777777" w:rsidTr="003576DB">
        <w:tc>
          <w:tcPr>
            <w:tcW w:w="3964" w:type="dxa"/>
            <w:tcBorders>
              <w:top w:val="single" w:sz="4" w:space="0" w:color="auto"/>
              <w:left w:val="single" w:sz="4" w:space="0" w:color="auto"/>
              <w:bottom w:val="single" w:sz="4" w:space="0" w:color="auto"/>
              <w:right w:val="single" w:sz="4" w:space="0" w:color="auto"/>
            </w:tcBorders>
          </w:tcPr>
          <w:p w14:paraId="1A548F06" w14:textId="77777777" w:rsidR="005D08CE" w:rsidRPr="000B5DE5" w:rsidRDefault="005D08CE" w:rsidP="003576DB">
            <w:pPr>
              <w:pStyle w:val="Bezodstpw"/>
            </w:pPr>
            <w:r w:rsidRPr="000B5DE5">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14:paraId="38FF9D24" w14:textId="77777777" w:rsidR="005D08CE" w:rsidRPr="000B5DE5" w:rsidRDefault="005D08CE" w:rsidP="003576DB">
            <w:pPr>
              <w:pStyle w:val="Bezodstpw"/>
            </w:pPr>
            <w:r w:rsidRPr="000B5DE5">
              <w:t>Nieutworzenie bazy danych.</w:t>
            </w:r>
          </w:p>
        </w:tc>
      </w:tr>
      <w:tr w:rsidR="005D08CE" w:rsidRPr="000B5DE5" w14:paraId="55C6D108" w14:textId="77777777" w:rsidTr="003576DB">
        <w:tc>
          <w:tcPr>
            <w:tcW w:w="3964" w:type="dxa"/>
            <w:tcBorders>
              <w:top w:val="single" w:sz="4" w:space="0" w:color="auto"/>
              <w:left w:val="single" w:sz="4" w:space="0" w:color="auto"/>
              <w:bottom w:val="single" w:sz="4" w:space="0" w:color="auto"/>
              <w:right w:val="single" w:sz="4" w:space="0" w:color="auto"/>
            </w:tcBorders>
          </w:tcPr>
          <w:p w14:paraId="3F2D04BA" w14:textId="77777777" w:rsidR="005D08CE" w:rsidRPr="000B5DE5" w:rsidRDefault="005D08CE" w:rsidP="003576DB">
            <w:pPr>
              <w:pStyle w:val="Bezodstpw"/>
            </w:pPr>
            <w:r w:rsidRPr="000B5DE5">
              <w:t xml:space="preserve">Aktor </w:t>
            </w:r>
          </w:p>
        </w:tc>
        <w:tc>
          <w:tcPr>
            <w:tcW w:w="5098" w:type="dxa"/>
            <w:tcBorders>
              <w:top w:val="single" w:sz="4" w:space="0" w:color="auto"/>
              <w:left w:val="single" w:sz="4" w:space="0" w:color="auto"/>
              <w:bottom w:val="single" w:sz="4" w:space="0" w:color="auto"/>
              <w:right w:val="single" w:sz="4" w:space="0" w:color="auto"/>
            </w:tcBorders>
          </w:tcPr>
          <w:p w14:paraId="3D1B277E" w14:textId="77777777" w:rsidR="005D08CE" w:rsidRPr="000B5DE5" w:rsidRDefault="005D08CE" w:rsidP="003576DB">
            <w:pPr>
              <w:pStyle w:val="Bezodstpw"/>
            </w:pPr>
            <w:r w:rsidRPr="000B5DE5">
              <w:t>Użytkownik.</w:t>
            </w:r>
          </w:p>
        </w:tc>
      </w:tr>
      <w:tr w:rsidR="005D08CE" w:rsidRPr="000B5DE5" w14:paraId="20C72A46" w14:textId="77777777" w:rsidTr="003576DB">
        <w:tc>
          <w:tcPr>
            <w:tcW w:w="3964" w:type="dxa"/>
            <w:tcBorders>
              <w:top w:val="single" w:sz="4" w:space="0" w:color="auto"/>
              <w:left w:val="single" w:sz="4" w:space="0" w:color="auto"/>
              <w:bottom w:val="single" w:sz="4" w:space="0" w:color="auto"/>
              <w:right w:val="single" w:sz="4" w:space="0" w:color="auto"/>
            </w:tcBorders>
          </w:tcPr>
          <w:p w14:paraId="474E0BF4" w14:textId="77777777" w:rsidR="005D08CE" w:rsidRPr="000B5DE5" w:rsidRDefault="005D08CE" w:rsidP="003576DB">
            <w:pPr>
              <w:pStyle w:val="Bezodstpw"/>
            </w:pPr>
            <w:r w:rsidRPr="000B5DE5">
              <w:t>Wyzwalacz</w:t>
            </w:r>
          </w:p>
        </w:tc>
        <w:tc>
          <w:tcPr>
            <w:tcW w:w="5098" w:type="dxa"/>
            <w:tcBorders>
              <w:top w:val="single" w:sz="4" w:space="0" w:color="auto"/>
              <w:left w:val="single" w:sz="4" w:space="0" w:color="auto"/>
              <w:bottom w:val="single" w:sz="4" w:space="0" w:color="auto"/>
              <w:right w:val="single" w:sz="4" w:space="0" w:color="auto"/>
            </w:tcBorders>
          </w:tcPr>
          <w:p w14:paraId="182D66A3" w14:textId="77777777" w:rsidR="005D08CE" w:rsidRPr="000B5DE5" w:rsidRDefault="005D08CE" w:rsidP="003576DB">
            <w:pPr>
              <w:pStyle w:val="Bezodstpw"/>
            </w:pPr>
            <w:r w:rsidRPr="000B5DE5">
              <w:t>Wybór utworzenia nowego użytkownika przy pierwszym uruchomieniu aplikacji.</w:t>
            </w:r>
          </w:p>
        </w:tc>
      </w:tr>
      <w:tr w:rsidR="005D08CE" w:rsidRPr="000B5DE5" w14:paraId="05CCB4C5" w14:textId="77777777" w:rsidTr="003576DB">
        <w:tc>
          <w:tcPr>
            <w:tcW w:w="3964" w:type="dxa"/>
            <w:tcBorders>
              <w:top w:val="single" w:sz="4" w:space="0" w:color="auto"/>
              <w:left w:val="single" w:sz="4" w:space="0" w:color="auto"/>
              <w:bottom w:val="single" w:sz="4" w:space="0" w:color="auto"/>
              <w:right w:val="single" w:sz="4" w:space="0" w:color="auto"/>
            </w:tcBorders>
          </w:tcPr>
          <w:p w14:paraId="13AD759B" w14:textId="77777777" w:rsidR="005D08CE" w:rsidRPr="000B5DE5" w:rsidRDefault="005D08CE" w:rsidP="003576DB">
            <w:pPr>
              <w:pStyle w:val="Bezodstpw"/>
            </w:pPr>
            <w:r w:rsidRPr="000B5DE5">
              <w:t>Główny przebieg</w:t>
            </w:r>
          </w:p>
        </w:tc>
        <w:tc>
          <w:tcPr>
            <w:tcW w:w="5098" w:type="dxa"/>
            <w:tcBorders>
              <w:top w:val="single" w:sz="4" w:space="0" w:color="auto"/>
              <w:left w:val="single" w:sz="4" w:space="0" w:color="auto"/>
              <w:bottom w:val="single" w:sz="4" w:space="0" w:color="auto"/>
              <w:right w:val="single" w:sz="4" w:space="0" w:color="auto"/>
            </w:tcBorders>
          </w:tcPr>
          <w:p w14:paraId="00857B4D" w14:textId="77777777" w:rsidR="005D08CE" w:rsidRPr="000B5DE5" w:rsidRDefault="005D08CE" w:rsidP="003576DB">
            <w:pPr>
              <w:pStyle w:val="Bezodstpw"/>
            </w:pPr>
            <w:r w:rsidRPr="000B5DE5">
              <w:t>1. Użytkownik wybiera opcję: utworzenie nowego konta przy pierwszym uruchomieniu aplikacji nowego pojazdu przy pierwszym uruchomieniu aplikacji.</w:t>
            </w:r>
          </w:p>
          <w:p w14:paraId="1BD7F119" w14:textId="77777777" w:rsidR="005D08CE" w:rsidRPr="000B5DE5" w:rsidRDefault="005D08CE" w:rsidP="003576DB">
            <w:pPr>
              <w:pStyle w:val="Bezodstpw"/>
            </w:pPr>
            <w:r w:rsidRPr="000B5DE5">
              <w:t>2. Użytkownik wpisuje swój nick i zatwierdza.</w:t>
            </w:r>
          </w:p>
          <w:p w14:paraId="4649016F" w14:textId="77777777" w:rsidR="005D08CE" w:rsidRPr="000B5DE5" w:rsidRDefault="005D08CE" w:rsidP="003576DB">
            <w:pPr>
              <w:pStyle w:val="Bezodstpw"/>
            </w:pPr>
            <w:r w:rsidRPr="000B5DE5">
              <w:t>3. Baza danych zostaje utworzona.</w:t>
            </w:r>
          </w:p>
          <w:p w14:paraId="79C8CAE3" w14:textId="77777777" w:rsidR="005D08CE" w:rsidRPr="000B5DE5" w:rsidRDefault="005D08CE" w:rsidP="003576DB">
            <w:pPr>
              <w:pStyle w:val="Bezodstpw"/>
            </w:pPr>
            <w:r w:rsidRPr="000B5DE5">
              <w:t>4. Opcjonalnie: Przejście do dodawania pojazdu.</w:t>
            </w:r>
          </w:p>
          <w:p w14:paraId="271C5A9B" w14:textId="77777777" w:rsidR="005D08CE" w:rsidRPr="000B5DE5" w:rsidRDefault="005D08CE" w:rsidP="003576DB">
            <w:pPr>
              <w:pStyle w:val="Bezodstpw"/>
            </w:pPr>
            <w:r w:rsidRPr="000B5DE5">
              <w:t xml:space="preserve">5. Przejście do przypadku użycia </w:t>
            </w:r>
            <w:r w:rsidRPr="000B5DE5">
              <w:rPr>
                <w:b/>
              </w:rPr>
              <w:t xml:space="preserve">Uruchom samouczek </w:t>
            </w:r>
            <w:r w:rsidRPr="000B5DE5">
              <w:t>dla widoku głównego.</w:t>
            </w:r>
          </w:p>
        </w:tc>
      </w:tr>
      <w:tr w:rsidR="005D08CE" w:rsidRPr="000B5DE5" w14:paraId="2638301E" w14:textId="77777777" w:rsidTr="003576DB">
        <w:tc>
          <w:tcPr>
            <w:tcW w:w="3964" w:type="dxa"/>
            <w:tcBorders>
              <w:top w:val="single" w:sz="4" w:space="0" w:color="auto"/>
              <w:left w:val="single" w:sz="4" w:space="0" w:color="auto"/>
              <w:bottom w:val="single" w:sz="4" w:space="0" w:color="auto"/>
              <w:right w:val="single" w:sz="4" w:space="0" w:color="auto"/>
            </w:tcBorders>
          </w:tcPr>
          <w:p w14:paraId="193F8F7C" w14:textId="77777777" w:rsidR="005D08CE" w:rsidRPr="000B5DE5" w:rsidRDefault="005D08CE" w:rsidP="003576DB">
            <w:pPr>
              <w:pStyle w:val="Bezodstpw"/>
            </w:pPr>
            <w:r w:rsidRPr="000B5DE5">
              <w:t>Rozszerzenie</w:t>
            </w:r>
          </w:p>
        </w:tc>
        <w:tc>
          <w:tcPr>
            <w:tcW w:w="5098" w:type="dxa"/>
            <w:tcBorders>
              <w:top w:val="single" w:sz="4" w:space="0" w:color="auto"/>
              <w:left w:val="single" w:sz="4" w:space="0" w:color="auto"/>
              <w:bottom w:val="single" w:sz="4" w:space="0" w:color="auto"/>
              <w:right w:val="single" w:sz="4" w:space="0" w:color="auto"/>
            </w:tcBorders>
          </w:tcPr>
          <w:p w14:paraId="36703814" w14:textId="77777777" w:rsidR="005D08CE" w:rsidRPr="000B5DE5" w:rsidRDefault="005D08CE" w:rsidP="003576DB">
            <w:pPr>
              <w:pStyle w:val="Bezodstpw"/>
            </w:pPr>
            <w:r w:rsidRPr="000B5DE5">
              <w:t>4. Po utworzeniu bazy jest możliwość dodania nowego pojazdu (</w:t>
            </w:r>
            <w:r w:rsidRPr="000B5DE5">
              <w:rPr>
                <w:b/>
              </w:rPr>
              <w:t>Extend::Dodaj pojazd</w:t>
            </w:r>
            <w:r w:rsidRPr="000B5DE5">
              <w:t>).</w:t>
            </w:r>
          </w:p>
          <w:p w14:paraId="0A241B4E" w14:textId="77777777" w:rsidR="005D08CE" w:rsidRPr="000B5DE5" w:rsidRDefault="005D08CE" w:rsidP="003576DB">
            <w:pPr>
              <w:pStyle w:val="Bezodstpw"/>
            </w:pPr>
            <w:r w:rsidRPr="000B5DE5">
              <w:t>5. (</w:t>
            </w:r>
            <w:r w:rsidRPr="000B5DE5">
              <w:rPr>
                <w:b/>
              </w:rPr>
              <w:t>Extend::Uruchom samouczek</w:t>
            </w:r>
            <w:r w:rsidRPr="000B5DE5">
              <w:t>).</w:t>
            </w:r>
          </w:p>
        </w:tc>
      </w:tr>
    </w:tbl>
    <w:p w14:paraId="549AABE4" w14:textId="77777777" w:rsidR="005D08CE" w:rsidRPr="000B5DE5" w:rsidRDefault="005D08CE" w:rsidP="005D08CE">
      <w:pPr>
        <w:pStyle w:val="Tekstwiodcy"/>
        <w:tabs>
          <w:tab w:val="left" w:pos="3734"/>
        </w:tabs>
      </w:pPr>
      <w:r w:rsidRPr="000B5DE5">
        <w:tab/>
      </w:r>
    </w:p>
    <w:p w14:paraId="4CC11E1F" w14:textId="2D57B859" w:rsidR="005D08CE" w:rsidRPr="000B5DE5" w:rsidRDefault="005D08CE" w:rsidP="00CB4B99">
      <w:pPr>
        <w:pStyle w:val="Tekstwiodcy"/>
        <w:ind w:firstLine="0"/>
      </w:pPr>
    </w:p>
    <w:p w14:paraId="724CA47F" w14:textId="08AE85EA" w:rsidR="00CB4B99" w:rsidRPr="000B5DE5" w:rsidRDefault="00CB4B99" w:rsidP="00CB4B99">
      <w:pPr>
        <w:pStyle w:val="Legenda"/>
        <w:keepNext/>
      </w:pPr>
      <w:bookmarkStart w:id="39" w:name="_Toc474062274"/>
      <w:r w:rsidRPr="000B5DE5">
        <w:t xml:space="preserve">Tabela </w:t>
      </w:r>
      <w:fldSimple w:instr=" SEQ Tabela \* ARABIC ">
        <w:r w:rsidR="008E5120" w:rsidRPr="000B5DE5">
          <w:rPr>
            <w:noProof/>
          </w:rPr>
          <w:t>2</w:t>
        </w:r>
      </w:fldSimple>
      <w:r w:rsidRPr="000B5DE5">
        <w:t xml:space="preserve"> Dodaj pojazd</w:t>
      </w:r>
      <w:bookmarkEnd w:id="39"/>
    </w:p>
    <w:tbl>
      <w:tblPr>
        <w:tblStyle w:val="Tabela-Siatka"/>
        <w:tblW w:w="0" w:type="auto"/>
        <w:tblLook w:val="04A0" w:firstRow="1" w:lastRow="0" w:firstColumn="1" w:lastColumn="0" w:noHBand="0" w:noVBand="1"/>
      </w:tblPr>
      <w:tblGrid>
        <w:gridCol w:w="3964"/>
        <w:gridCol w:w="5098"/>
      </w:tblGrid>
      <w:tr w:rsidR="005D08CE" w:rsidRPr="000B5DE5" w14:paraId="2FB256F0" w14:textId="77777777" w:rsidTr="003576DB">
        <w:tc>
          <w:tcPr>
            <w:tcW w:w="3964" w:type="dxa"/>
            <w:tcBorders>
              <w:top w:val="single" w:sz="4" w:space="0" w:color="auto"/>
              <w:left w:val="single" w:sz="4" w:space="0" w:color="auto"/>
              <w:bottom w:val="single" w:sz="4" w:space="0" w:color="auto"/>
              <w:right w:val="single" w:sz="4" w:space="0" w:color="auto"/>
            </w:tcBorders>
          </w:tcPr>
          <w:p w14:paraId="27AD725D" w14:textId="77777777" w:rsidR="005D08CE" w:rsidRPr="000B5DE5" w:rsidRDefault="005D08CE" w:rsidP="003576DB">
            <w:pPr>
              <w:pStyle w:val="Bezodstpw"/>
            </w:pPr>
            <w:r w:rsidRPr="000B5DE5">
              <w:t>Kontekst zdaniowy</w:t>
            </w:r>
          </w:p>
        </w:tc>
        <w:tc>
          <w:tcPr>
            <w:tcW w:w="5098" w:type="dxa"/>
            <w:tcBorders>
              <w:top w:val="single" w:sz="4" w:space="0" w:color="auto"/>
              <w:left w:val="single" w:sz="4" w:space="0" w:color="auto"/>
              <w:bottom w:val="single" w:sz="4" w:space="0" w:color="auto"/>
              <w:right w:val="single" w:sz="4" w:space="0" w:color="auto"/>
            </w:tcBorders>
          </w:tcPr>
          <w:p w14:paraId="4409313A" w14:textId="77777777" w:rsidR="005D08CE" w:rsidRPr="000B5DE5" w:rsidRDefault="005D08CE" w:rsidP="003576DB">
            <w:pPr>
              <w:pStyle w:val="Bezodstpw"/>
            </w:pPr>
            <w:r w:rsidRPr="000B5DE5">
              <w:t>Dodanie nowego pojazdu, dla którego będzie prowadzona kontrola kosztów.</w:t>
            </w:r>
          </w:p>
        </w:tc>
      </w:tr>
      <w:tr w:rsidR="005D08CE" w:rsidRPr="000B5DE5" w14:paraId="4F81E884" w14:textId="77777777" w:rsidTr="003576DB">
        <w:tc>
          <w:tcPr>
            <w:tcW w:w="3964" w:type="dxa"/>
            <w:tcBorders>
              <w:top w:val="single" w:sz="4" w:space="0" w:color="auto"/>
              <w:left w:val="single" w:sz="4" w:space="0" w:color="auto"/>
              <w:bottom w:val="single" w:sz="4" w:space="0" w:color="auto"/>
              <w:right w:val="single" w:sz="4" w:space="0" w:color="auto"/>
            </w:tcBorders>
          </w:tcPr>
          <w:p w14:paraId="67BDF8FF" w14:textId="77777777" w:rsidR="005D08CE" w:rsidRPr="000B5DE5" w:rsidRDefault="005D08CE" w:rsidP="003576DB">
            <w:pPr>
              <w:pStyle w:val="Bezodstpw"/>
            </w:pPr>
            <w:r w:rsidRPr="000B5DE5">
              <w:t>Warunki wstępne</w:t>
            </w:r>
          </w:p>
        </w:tc>
        <w:tc>
          <w:tcPr>
            <w:tcW w:w="5098" w:type="dxa"/>
            <w:tcBorders>
              <w:top w:val="single" w:sz="4" w:space="0" w:color="auto"/>
              <w:left w:val="single" w:sz="4" w:space="0" w:color="auto"/>
              <w:bottom w:val="single" w:sz="4" w:space="0" w:color="auto"/>
              <w:right w:val="single" w:sz="4" w:space="0" w:color="auto"/>
            </w:tcBorders>
          </w:tcPr>
          <w:p w14:paraId="7E06373C" w14:textId="77777777" w:rsidR="005D08CE" w:rsidRPr="000B5DE5" w:rsidRDefault="005D08CE" w:rsidP="003576DB">
            <w:pPr>
              <w:pStyle w:val="Bezodstpw"/>
            </w:pPr>
            <w:r w:rsidRPr="000B5DE5">
              <w:t>Baza danych jest utworzona.</w:t>
            </w:r>
          </w:p>
        </w:tc>
      </w:tr>
      <w:tr w:rsidR="005D08CE" w:rsidRPr="000B5DE5" w14:paraId="41F095E2" w14:textId="77777777" w:rsidTr="003576DB">
        <w:tc>
          <w:tcPr>
            <w:tcW w:w="3964" w:type="dxa"/>
            <w:tcBorders>
              <w:top w:val="single" w:sz="4" w:space="0" w:color="auto"/>
              <w:left w:val="single" w:sz="4" w:space="0" w:color="auto"/>
              <w:bottom w:val="single" w:sz="4" w:space="0" w:color="auto"/>
              <w:right w:val="single" w:sz="4" w:space="0" w:color="auto"/>
            </w:tcBorders>
          </w:tcPr>
          <w:p w14:paraId="45C1E333" w14:textId="77777777" w:rsidR="005D08CE" w:rsidRPr="000B5DE5" w:rsidRDefault="005D08CE" w:rsidP="003576DB">
            <w:pPr>
              <w:pStyle w:val="Bezodstpw"/>
            </w:pPr>
            <w:r w:rsidRPr="000B5DE5">
              <w:t>Warunek pomyślnego zakończenia</w:t>
            </w:r>
          </w:p>
        </w:tc>
        <w:tc>
          <w:tcPr>
            <w:tcW w:w="5098" w:type="dxa"/>
            <w:tcBorders>
              <w:top w:val="single" w:sz="4" w:space="0" w:color="auto"/>
              <w:left w:val="single" w:sz="4" w:space="0" w:color="auto"/>
              <w:bottom w:val="single" w:sz="4" w:space="0" w:color="auto"/>
              <w:right w:val="single" w:sz="4" w:space="0" w:color="auto"/>
            </w:tcBorders>
          </w:tcPr>
          <w:p w14:paraId="3A35EDCD" w14:textId="77777777" w:rsidR="005D08CE" w:rsidRPr="000B5DE5" w:rsidRDefault="005D08CE" w:rsidP="003576DB">
            <w:pPr>
              <w:pStyle w:val="Bezodstpw"/>
            </w:pPr>
            <w:r w:rsidRPr="000B5DE5">
              <w:t>Dodanie pojazdu do bazy.</w:t>
            </w:r>
          </w:p>
        </w:tc>
      </w:tr>
      <w:tr w:rsidR="005D08CE" w:rsidRPr="000B5DE5" w14:paraId="69657A2B" w14:textId="77777777" w:rsidTr="003576DB">
        <w:tc>
          <w:tcPr>
            <w:tcW w:w="3964" w:type="dxa"/>
            <w:tcBorders>
              <w:top w:val="single" w:sz="4" w:space="0" w:color="auto"/>
              <w:left w:val="single" w:sz="4" w:space="0" w:color="auto"/>
              <w:bottom w:val="single" w:sz="4" w:space="0" w:color="auto"/>
              <w:right w:val="single" w:sz="4" w:space="0" w:color="auto"/>
            </w:tcBorders>
          </w:tcPr>
          <w:p w14:paraId="45B2D2B9" w14:textId="77777777" w:rsidR="005D08CE" w:rsidRPr="000B5DE5" w:rsidRDefault="005D08CE" w:rsidP="003576DB">
            <w:pPr>
              <w:pStyle w:val="Bezodstpw"/>
            </w:pPr>
            <w:r w:rsidRPr="000B5DE5">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14:paraId="784AD1F4" w14:textId="77777777" w:rsidR="005D08CE" w:rsidRPr="000B5DE5" w:rsidRDefault="005D08CE" w:rsidP="003576DB">
            <w:pPr>
              <w:pStyle w:val="Bezodstpw"/>
            </w:pPr>
            <w:r w:rsidRPr="000B5DE5">
              <w:t>Niedodanie pojazdu do bazy.</w:t>
            </w:r>
          </w:p>
        </w:tc>
      </w:tr>
      <w:tr w:rsidR="005D08CE" w:rsidRPr="000B5DE5" w14:paraId="4372EAD1" w14:textId="77777777" w:rsidTr="003576DB">
        <w:tc>
          <w:tcPr>
            <w:tcW w:w="3964" w:type="dxa"/>
            <w:tcBorders>
              <w:top w:val="single" w:sz="4" w:space="0" w:color="auto"/>
              <w:left w:val="single" w:sz="4" w:space="0" w:color="auto"/>
              <w:bottom w:val="single" w:sz="4" w:space="0" w:color="auto"/>
              <w:right w:val="single" w:sz="4" w:space="0" w:color="auto"/>
            </w:tcBorders>
          </w:tcPr>
          <w:p w14:paraId="750CBFA0" w14:textId="77777777" w:rsidR="005D08CE" w:rsidRPr="000B5DE5" w:rsidRDefault="005D08CE" w:rsidP="003576DB">
            <w:pPr>
              <w:pStyle w:val="Bezodstpw"/>
            </w:pPr>
            <w:r w:rsidRPr="000B5DE5">
              <w:t xml:space="preserve">Aktor </w:t>
            </w:r>
          </w:p>
        </w:tc>
        <w:tc>
          <w:tcPr>
            <w:tcW w:w="5098" w:type="dxa"/>
            <w:tcBorders>
              <w:top w:val="single" w:sz="4" w:space="0" w:color="auto"/>
              <w:left w:val="single" w:sz="4" w:space="0" w:color="auto"/>
              <w:bottom w:val="single" w:sz="4" w:space="0" w:color="auto"/>
              <w:right w:val="single" w:sz="4" w:space="0" w:color="auto"/>
            </w:tcBorders>
          </w:tcPr>
          <w:p w14:paraId="05204E92" w14:textId="77777777" w:rsidR="005D08CE" w:rsidRPr="000B5DE5" w:rsidRDefault="005D08CE" w:rsidP="003576DB">
            <w:pPr>
              <w:pStyle w:val="Bezodstpw"/>
            </w:pPr>
            <w:r w:rsidRPr="000B5DE5">
              <w:t>Użytkownik.</w:t>
            </w:r>
          </w:p>
        </w:tc>
      </w:tr>
      <w:tr w:rsidR="005D08CE" w:rsidRPr="000B5DE5" w14:paraId="76A030FC" w14:textId="77777777" w:rsidTr="003576DB">
        <w:tc>
          <w:tcPr>
            <w:tcW w:w="3964" w:type="dxa"/>
            <w:tcBorders>
              <w:top w:val="single" w:sz="4" w:space="0" w:color="auto"/>
              <w:left w:val="single" w:sz="4" w:space="0" w:color="auto"/>
              <w:bottom w:val="single" w:sz="4" w:space="0" w:color="auto"/>
              <w:right w:val="single" w:sz="4" w:space="0" w:color="auto"/>
            </w:tcBorders>
          </w:tcPr>
          <w:p w14:paraId="2AA71B1C" w14:textId="77777777" w:rsidR="005D08CE" w:rsidRPr="000B5DE5" w:rsidRDefault="005D08CE" w:rsidP="003576DB">
            <w:pPr>
              <w:pStyle w:val="Bezodstpw"/>
            </w:pPr>
            <w:r w:rsidRPr="000B5DE5">
              <w:t>Wyzwalacz</w:t>
            </w:r>
          </w:p>
        </w:tc>
        <w:tc>
          <w:tcPr>
            <w:tcW w:w="5098" w:type="dxa"/>
            <w:tcBorders>
              <w:top w:val="single" w:sz="4" w:space="0" w:color="auto"/>
              <w:left w:val="single" w:sz="4" w:space="0" w:color="auto"/>
              <w:bottom w:val="single" w:sz="4" w:space="0" w:color="auto"/>
              <w:right w:val="single" w:sz="4" w:space="0" w:color="auto"/>
            </w:tcBorders>
          </w:tcPr>
          <w:p w14:paraId="67C7CA13" w14:textId="77777777" w:rsidR="005D08CE" w:rsidRPr="000B5DE5" w:rsidRDefault="005D08CE" w:rsidP="003576DB">
            <w:pPr>
              <w:pStyle w:val="Bezodstpw"/>
            </w:pPr>
            <w:r w:rsidRPr="000B5DE5">
              <w:t>Potwierdzenie chęci dodania pojazdu po utworzeniu konta lub wybranie przycisku dodania nowego pojazdu w zakładce Pojazdy.</w:t>
            </w:r>
          </w:p>
        </w:tc>
      </w:tr>
      <w:tr w:rsidR="005D08CE" w:rsidRPr="000B5DE5" w14:paraId="2619F2BA" w14:textId="77777777" w:rsidTr="003576DB">
        <w:tc>
          <w:tcPr>
            <w:tcW w:w="3964" w:type="dxa"/>
            <w:tcBorders>
              <w:top w:val="single" w:sz="4" w:space="0" w:color="auto"/>
              <w:left w:val="single" w:sz="4" w:space="0" w:color="auto"/>
              <w:bottom w:val="single" w:sz="4" w:space="0" w:color="auto"/>
              <w:right w:val="single" w:sz="4" w:space="0" w:color="auto"/>
            </w:tcBorders>
          </w:tcPr>
          <w:p w14:paraId="7A843DF0" w14:textId="77777777" w:rsidR="005D08CE" w:rsidRPr="000B5DE5" w:rsidRDefault="005D08CE" w:rsidP="003576DB">
            <w:pPr>
              <w:pStyle w:val="Bezodstpw"/>
            </w:pPr>
            <w:r w:rsidRPr="000B5DE5">
              <w:t>Główny przebieg</w:t>
            </w:r>
          </w:p>
        </w:tc>
        <w:tc>
          <w:tcPr>
            <w:tcW w:w="5098" w:type="dxa"/>
            <w:tcBorders>
              <w:top w:val="single" w:sz="4" w:space="0" w:color="auto"/>
              <w:left w:val="single" w:sz="4" w:space="0" w:color="auto"/>
              <w:bottom w:val="single" w:sz="4" w:space="0" w:color="auto"/>
              <w:right w:val="single" w:sz="4" w:space="0" w:color="auto"/>
            </w:tcBorders>
          </w:tcPr>
          <w:p w14:paraId="3E490CE9" w14:textId="77777777" w:rsidR="005D08CE" w:rsidRPr="000B5DE5" w:rsidRDefault="005D08CE" w:rsidP="003576DB">
            <w:pPr>
              <w:pStyle w:val="Bezodstpw"/>
            </w:pPr>
            <w:r w:rsidRPr="000B5DE5">
              <w:t>1. Użytkownik wybiera dodanie nowego pojazdu przy pierwszym uruchomieniu aplikacji lub wybiera przycisk dodania nowego pojazdu w zakładce Pojazdy.</w:t>
            </w:r>
          </w:p>
          <w:p w14:paraId="13810FB4" w14:textId="77777777" w:rsidR="005D08CE" w:rsidRPr="000B5DE5" w:rsidRDefault="005D08CE" w:rsidP="003576DB">
            <w:pPr>
              <w:pStyle w:val="Bezodstpw"/>
            </w:pPr>
            <w:r w:rsidRPr="000B5DE5">
              <w:t>2. Użytkownik wpisuje wymagane dane pojazdu: markę, model, rodzaj paliwa/paliw i zatwierdza.</w:t>
            </w:r>
          </w:p>
          <w:p w14:paraId="594423B0" w14:textId="77777777" w:rsidR="005D08CE" w:rsidRPr="000B5DE5" w:rsidRDefault="005D08CE" w:rsidP="003576DB">
            <w:pPr>
              <w:pStyle w:val="Bezodstpw"/>
            </w:pPr>
            <w:r w:rsidRPr="000B5DE5">
              <w:t>3. Pojazd zostaje dodany do tabeli pojazdy.</w:t>
            </w:r>
          </w:p>
        </w:tc>
      </w:tr>
      <w:tr w:rsidR="005D08CE" w:rsidRPr="000B5DE5" w14:paraId="768F8CC1" w14:textId="77777777" w:rsidTr="003576DB">
        <w:tc>
          <w:tcPr>
            <w:tcW w:w="3964" w:type="dxa"/>
            <w:tcBorders>
              <w:top w:val="single" w:sz="4" w:space="0" w:color="auto"/>
              <w:left w:val="single" w:sz="4" w:space="0" w:color="auto"/>
              <w:bottom w:val="single" w:sz="4" w:space="0" w:color="auto"/>
              <w:right w:val="single" w:sz="4" w:space="0" w:color="auto"/>
            </w:tcBorders>
          </w:tcPr>
          <w:p w14:paraId="4C81909A" w14:textId="77777777" w:rsidR="005D08CE" w:rsidRPr="000B5DE5" w:rsidRDefault="005D08CE" w:rsidP="003576DB">
            <w:pPr>
              <w:pStyle w:val="Bezodstpw"/>
            </w:pPr>
            <w:r w:rsidRPr="000B5DE5">
              <w:t>Rozszerzenie</w:t>
            </w:r>
          </w:p>
        </w:tc>
        <w:tc>
          <w:tcPr>
            <w:tcW w:w="5098" w:type="dxa"/>
            <w:tcBorders>
              <w:top w:val="single" w:sz="4" w:space="0" w:color="auto"/>
              <w:left w:val="single" w:sz="4" w:space="0" w:color="auto"/>
              <w:bottom w:val="single" w:sz="4" w:space="0" w:color="auto"/>
              <w:right w:val="single" w:sz="4" w:space="0" w:color="auto"/>
            </w:tcBorders>
          </w:tcPr>
          <w:p w14:paraId="21954548" w14:textId="77777777" w:rsidR="005D08CE" w:rsidRPr="000B5DE5" w:rsidRDefault="005D08CE" w:rsidP="003576DB">
            <w:pPr>
              <w:pStyle w:val="Bezodstpw"/>
            </w:pPr>
            <w:r w:rsidRPr="000B5DE5">
              <w:t>Brak.</w:t>
            </w:r>
          </w:p>
        </w:tc>
      </w:tr>
    </w:tbl>
    <w:p w14:paraId="7C17D1C1" w14:textId="77777777" w:rsidR="005D08CE" w:rsidRPr="000B5DE5" w:rsidRDefault="005D08CE" w:rsidP="005D08CE">
      <w:pPr>
        <w:pStyle w:val="Tekstwiodcy"/>
      </w:pPr>
    </w:p>
    <w:p w14:paraId="553C8A23" w14:textId="27BDB6CC" w:rsidR="005D08CE" w:rsidRPr="000B5DE5" w:rsidRDefault="005D08CE" w:rsidP="00CB4B99">
      <w:pPr>
        <w:spacing w:after="200" w:line="276" w:lineRule="auto"/>
        <w:jc w:val="left"/>
        <w:rPr>
          <w:rFonts w:eastAsiaTheme="majorEastAsia" w:cstheme="majorBidi"/>
          <w:b/>
          <w:bCs/>
          <w:iCs/>
        </w:rPr>
      </w:pPr>
      <w:r w:rsidRPr="000B5DE5">
        <w:br w:type="page"/>
      </w:r>
    </w:p>
    <w:p w14:paraId="2EE30C7B" w14:textId="4EB0BE2D" w:rsidR="00E32DE7" w:rsidRPr="000B5DE5" w:rsidRDefault="00E32DE7" w:rsidP="00E32DE7">
      <w:pPr>
        <w:pStyle w:val="Legenda"/>
        <w:keepNext/>
      </w:pPr>
      <w:bookmarkStart w:id="40" w:name="_Toc474062275"/>
      <w:r w:rsidRPr="000B5DE5">
        <w:lastRenderedPageBreak/>
        <w:t xml:space="preserve">Tabela </w:t>
      </w:r>
      <w:fldSimple w:instr=" SEQ Tabela \* ARABIC ">
        <w:r w:rsidR="008E5120" w:rsidRPr="000B5DE5">
          <w:rPr>
            <w:noProof/>
          </w:rPr>
          <w:t>3</w:t>
        </w:r>
      </w:fldSimple>
      <w:r w:rsidRPr="000B5DE5">
        <w:t xml:space="preserve"> Dodaj koszt</w:t>
      </w:r>
      <w:bookmarkEnd w:id="40"/>
    </w:p>
    <w:tbl>
      <w:tblPr>
        <w:tblStyle w:val="Tabela-Siatka"/>
        <w:tblW w:w="0" w:type="auto"/>
        <w:tblLook w:val="04A0" w:firstRow="1" w:lastRow="0" w:firstColumn="1" w:lastColumn="0" w:noHBand="0" w:noVBand="1"/>
      </w:tblPr>
      <w:tblGrid>
        <w:gridCol w:w="3964"/>
        <w:gridCol w:w="5098"/>
      </w:tblGrid>
      <w:tr w:rsidR="005D08CE" w:rsidRPr="000B5DE5" w14:paraId="0530DB0A" w14:textId="77777777" w:rsidTr="003576DB">
        <w:tc>
          <w:tcPr>
            <w:tcW w:w="3964" w:type="dxa"/>
            <w:tcBorders>
              <w:top w:val="single" w:sz="4" w:space="0" w:color="auto"/>
              <w:left w:val="single" w:sz="4" w:space="0" w:color="auto"/>
              <w:bottom w:val="single" w:sz="4" w:space="0" w:color="auto"/>
              <w:right w:val="single" w:sz="4" w:space="0" w:color="auto"/>
            </w:tcBorders>
          </w:tcPr>
          <w:p w14:paraId="45C9C114" w14:textId="77777777" w:rsidR="005D08CE" w:rsidRPr="000B5DE5" w:rsidRDefault="005D08CE" w:rsidP="003576DB">
            <w:pPr>
              <w:pStyle w:val="Bezodstpw"/>
            </w:pPr>
            <w:r w:rsidRPr="000B5DE5">
              <w:t>Kontekst zdaniowy</w:t>
            </w:r>
          </w:p>
        </w:tc>
        <w:tc>
          <w:tcPr>
            <w:tcW w:w="5098" w:type="dxa"/>
            <w:tcBorders>
              <w:top w:val="single" w:sz="4" w:space="0" w:color="auto"/>
              <w:left w:val="single" w:sz="4" w:space="0" w:color="auto"/>
              <w:bottom w:val="single" w:sz="4" w:space="0" w:color="auto"/>
              <w:right w:val="single" w:sz="4" w:space="0" w:color="auto"/>
            </w:tcBorders>
          </w:tcPr>
          <w:p w14:paraId="6800E3D2" w14:textId="77777777" w:rsidR="005D08CE" w:rsidRPr="000B5DE5" w:rsidRDefault="005D08CE" w:rsidP="003576DB">
            <w:pPr>
              <w:pStyle w:val="Bezodstpw"/>
            </w:pPr>
            <w:r w:rsidRPr="000B5DE5">
              <w:t>Dodanie nowego kosztu poniesionego z tytułu eksploatacji pojazdu.</w:t>
            </w:r>
          </w:p>
        </w:tc>
      </w:tr>
      <w:tr w:rsidR="005D08CE" w:rsidRPr="000B5DE5" w14:paraId="73B4D1B4" w14:textId="77777777" w:rsidTr="003576DB">
        <w:tc>
          <w:tcPr>
            <w:tcW w:w="3964" w:type="dxa"/>
            <w:tcBorders>
              <w:top w:val="single" w:sz="4" w:space="0" w:color="auto"/>
              <w:left w:val="single" w:sz="4" w:space="0" w:color="auto"/>
              <w:bottom w:val="single" w:sz="4" w:space="0" w:color="auto"/>
              <w:right w:val="single" w:sz="4" w:space="0" w:color="auto"/>
            </w:tcBorders>
          </w:tcPr>
          <w:p w14:paraId="3E4FC9C0" w14:textId="77777777" w:rsidR="005D08CE" w:rsidRPr="000B5DE5" w:rsidRDefault="005D08CE" w:rsidP="003576DB">
            <w:pPr>
              <w:pStyle w:val="Bezodstpw"/>
            </w:pPr>
            <w:r w:rsidRPr="000B5DE5">
              <w:t>Warunki wstępne</w:t>
            </w:r>
          </w:p>
        </w:tc>
        <w:tc>
          <w:tcPr>
            <w:tcW w:w="5098" w:type="dxa"/>
            <w:tcBorders>
              <w:top w:val="single" w:sz="4" w:space="0" w:color="auto"/>
              <w:left w:val="single" w:sz="4" w:space="0" w:color="auto"/>
              <w:bottom w:val="single" w:sz="4" w:space="0" w:color="auto"/>
              <w:right w:val="single" w:sz="4" w:space="0" w:color="auto"/>
            </w:tcBorders>
          </w:tcPr>
          <w:p w14:paraId="15FBB0A8" w14:textId="77777777" w:rsidR="005D08CE" w:rsidRPr="000B5DE5" w:rsidRDefault="005D08CE" w:rsidP="003576DB">
            <w:pPr>
              <w:pStyle w:val="Bezodstpw"/>
            </w:pPr>
            <w:r w:rsidRPr="000B5DE5">
              <w:t>Baza danych została założona.</w:t>
            </w:r>
          </w:p>
        </w:tc>
      </w:tr>
      <w:tr w:rsidR="005D08CE" w:rsidRPr="000B5DE5" w14:paraId="038BA134" w14:textId="77777777" w:rsidTr="003576DB">
        <w:tc>
          <w:tcPr>
            <w:tcW w:w="3964" w:type="dxa"/>
            <w:tcBorders>
              <w:top w:val="single" w:sz="4" w:space="0" w:color="auto"/>
              <w:left w:val="single" w:sz="4" w:space="0" w:color="auto"/>
              <w:bottom w:val="single" w:sz="4" w:space="0" w:color="auto"/>
              <w:right w:val="single" w:sz="4" w:space="0" w:color="auto"/>
            </w:tcBorders>
          </w:tcPr>
          <w:p w14:paraId="7ADDDAD3" w14:textId="77777777" w:rsidR="005D08CE" w:rsidRPr="000B5DE5" w:rsidRDefault="005D08CE" w:rsidP="003576DB">
            <w:pPr>
              <w:pStyle w:val="Bezodstpw"/>
            </w:pPr>
            <w:r w:rsidRPr="000B5DE5">
              <w:t>Warunek pomyślnego zakończenia</w:t>
            </w:r>
          </w:p>
        </w:tc>
        <w:tc>
          <w:tcPr>
            <w:tcW w:w="5098" w:type="dxa"/>
            <w:tcBorders>
              <w:top w:val="single" w:sz="4" w:space="0" w:color="auto"/>
              <w:left w:val="single" w:sz="4" w:space="0" w:color="auto"/>
              <w:bottom w:val="single" w:sz="4" w:space="0" w:color="auto"/>
              <w:right w:val="single" w:sz="4" w:space="0" w:color="auto"/>
            </w:tcBorders>
          </w:tcPr>
          <w:p w14:paraId="2C20DB59" w14:textId="77777777" w:rsidR="005D08CE" w:rsidRPr="000B5DE5" w:rsidRDefault="005D08CE" w:rsidP="003576DB">
            <w:pPr>
              <w:pStyle w:val="Bezodstpw"/>
            </w:pPr>
            <w:r w:rsidRPr="000B5DE5">
              <w:t>Dodanie kosztu do bazy danych.</w:t>
            </w:r>
          </w:p>
        </w:tc>
      </w:tr>
      <w:tr w:rsidR="005D08CE" w:rsidRPr="000B5DE5" w14:paraId="0F49065B" w14:textId="77777777" w:rsidTr="003576DB">
        <w:tc>
          <w:tcPr>
            <w:tcW w:w="3964" w:type="dxa"/>
            <w:tcBorders>
              <w:top w:val="single" w:sz="4" w:space="0" w:color="auto"/>
              <w:left w:val="single" w:sz="4" w:space="0" w:color="auto"/>
              <w:bottom w:val="single" w:sz="4" w:space="0" w:color="auto"/>
              <w:right w:val="single" w:sz="4" w:space="0" w:color="auto"/>
            </w:tcBorders>
          </w:tcPr>
          <w:p w14:paraId="1EB40064" w14:textId="77777777" w:rsidR="005D08CE" w:rsidRPr="000B5DE5" w:rsidRDefault="005D08CE" w:rsidP="003576DB">
            <w:pPr>
              <w:pStyle w:val="Bezodstpw"/>
            </w:pPr>
            <w:r w:rsidRPr="000B5DE5">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14:paraId="7A7FAE27" w14:textId="77777777" w:rsidR="005D08CE" w:rsidRPr="000B5DE5" w:rsidRDefault="005D08CE" w:rsidP="003576DB">
            <w:pPr>
              <w:pStyle w:val="Bezodstpw"/>
            </w:pPr>
            <w:r w:rsidRPr="000B5DE5">
              <w:t>Niedodanie kosztu do bazy danych.</w:t>
            </w:r>
          </w:p>
        </w:tc>
      </w:tr>
      <w:tr w:rsidR="005D08CE" w:rsidRPr="000B5DE5" w14:paraId="213C35E9" w14:textId="77777777" w:rsidTr="003576DB">
        <w:tc>
          <w:tcPr>
            <w:tcW w:w="3964" w:type="dxa"/>
            <w:tcBorders>
              <w:top w:val="single" w:sz="4" w:space="0" w:color="auto"/>
              <w:left w:val="single" w:sz="4" w:space="0" w:color="auto"/>
              <w:bottom w:val="single" w:sz="4" w:space="0" w:color="auto"/>
              <w:right w:val="single" w:sz="4" w:space="0" w:color="auto"/>
            </w:tcBorders>
          </w:tcPr>
          <w:p w14:paraId="7F859205" w14:textId="77777777" w:rsidR="005D08CE" w:rsidRPr="000B5DE5" w:rsidRDefault="005D08CE" w:rsidP="003576DB">
            <w:pPr>
              <w:pStyle w:val="Bezodstpw"/>
            </w:pPr>
            <w:r w:rsidRPr="000B5DE5">
              <w:t xml:space="preserve">Aktor </w:t>
            </w:r>
          </w:p>
        </w:tc>
        <w:tc>
          <w:tcPr>
            <w:tcW w:w="5098" w:type="dxa"/>
            <w:tcBorders>
              <w:top w:val="single" w:sz="4" w:space="0" w:color="auto"/>
              <w:left w:val="single" w:sz="4" w:space="0" w:color="auto"/>
              <w:bottom w:val="single" w:sz="4" w:space="0" w:color="auto"/>
              <w:right w:val="single" w:sz="4" w:space="0" w:color="auto"/>
            </w:tcBorders>
          </w:tcPr>
          <w:p w14:paraId="423FB62A" w14:textId="77777777" w:rsidR="005D08CE" w:rsidRPr="000B5DE5" w:rsidRDefault="005D08CE" w:rsidP="003576DB">
            <w:pPr>
              <w:pStyle w:val="Bezodstpw"/>
            </w:pPr>
            <w:r w:rsidRPr="000B5DE5">
              <w:t>Użytkownik.</w:t>
            </w:r>
          </w:p>
        </w:tc>
      </w:tr>
      <w:tr w:rsidR="005D08CE" w:rsidRPr="000B5DE5" w14:paraId="45E9EF67" w14:textId="77777777" w:rsidTr="003576DB">
        <w:tc>
          <w:tcPr>
            <w:tcW w:w="3964" w:type="dxa"/>
            <w:tcBorders>
              <w:top w:val="single" w:sz="4" w:space="0" w:color="auto"/>
              <w:left w:val="single" w:sz="4" w:space="0" w:color="auto"/>
              <w:bottom w:val="single" w:sz="4" w:space="0" w:color="auto"/>
              <w:right w:val="single" w:sz="4" w:space="0" w:color="auto"/>
            </w:tcBorders>
          </w:tcPr>
          <w:p w14:paraId="1DECFE85" w14:textId="77777777" w:rsidR="005D08CE" w:rsidRPr="000B5DE5" w:rsidRDefault="005D08CE" w:rsidP="003576DB">
            <w:pPr>
              <w:pStyle w:val="Bezodstpw"/>
            </w:pPr>
            <w:r w:rsidRPr="000B5DE5">
              <w:t>Wyzwalacz</w:t>
            </w:r>
          </w:p>
        </w:tc>
        <w:tc>
          <w:tcPr>
            <w:tcW w:w="5098" w:type="dxa"/>
            <w:tcBorders>
              <w:top w:val="single" w:sz="4" w:space="0" w:color="auto"/>
              <w:left w:val="single" w:sz="4" w:space="0" w:color="auto"/>
              <w:bottom w:val="single" w:sz="4" w:space="0" w:color="auto"/>
              <w:right w:val="single" w:sz="4" w:space="0" w:color="auto"/>
            </w:tcBorders>
          </w:tcPr>
          <w:p w14:paraId="27ECE3BF" w14:textId="77777777" w:rsidR="005D08CE" w:rsidRPr="000B5DE5" w:rsidRDefault="005D08CE" w:rsidP="003576DB">
            <w:pPr>
              <w:pStyle w:val="Bezodstpw"/>
            </w:pPr>
            <w:r w:rsidRPr="000B5DE5">
              <w:t>Krótkie lub długie kliknięcie przycisku „plus” widocznego w głównym widoku.</w:t>
            </w:r>
          </w:p>
        </w:tc>
      </w:tr>
      <w:tr w:rsidR="005D08CE" w:rsidRPr="000B5DE5" w14:paraId="4F185C36" w14:textId="77777777" w:rsidTr="003576DB">
        <w:tc>
          <w:tcPr>
            <w:tcW w:w="3964" w:type="dxa"/>
            <w:tcBorders>
              <w:top w:val="single" w:sz="4" w:space="0" w:color="auto"/>
              <w:left w:val="single" w:sz="4" w:space="0" w:color="auto"/>
              <w:bottom w:val="single" w:sz="4" w:space="0" w:color="auto"/>
              <w:right w:val="single" w:sz="4" w:space="0" w:color="auto"/>
            </w:tcBorders>
          </w:tcPr>
          <w:p w14:paraId="3A92142A" w14:textId="77777777" w:rsidR="005D08CE" w:rsidRPr="000B5DE5" w:rsidRDefault="005D08CE" w:rsidP="003576DB">
            <w:pPr>
              <w:pStyle w:val="Bezodstpw"/>
            </w:pPr>
            <w:r w:rsidRPr="000B5DE5">
              <w:t>Główny przebieg</w:t>
            </w:r>
          </w:p>
        </w:tc>
        <w:tc>
          <w:tcPr>
            <w:tcW w:w="5098" w:type="dxa"/>
            <w:tcBorders>
              <w:top w:val="single" w:sz="4" w:space="0" w:color="auto"/>
              <w:left w:val="single" w:sz="4" w:space="0" w:color="auto"/>
              <w:bottom w:val="single" w:sz="4" w:space="0" w:color="auto"/>
              <w:right w:val="single" w:sz="4" w:space="0" w:color="auto"/>
            </w:tcBorders>
          </w:tcPr>
          <w:p w14:paraId="111C6F9E" w14:textId="4B918A46" w:rsidR="005D08CE" w:rsidRPr="000B5DE5" w:rsidRDefault="003B0753" w:rsidP="003576DB">
            <w:pPr>
              <w:pStyle w:val="Bezodstpw"/>
            </w:pPr>
            <w:r>
              <w:t>1</w:t>
            </w:r>
            <w:r w:rsidR="005D08CE" w:rsidRPr="000B5DE5">
              <w:t>. Użytko</w:t>
            </w:r>
            <w:r>
              <w:t>wnik krótko klika przycisk plus</w:t>
            </w:r>
            <w:r w:rsidR="00273A41">
              <w:t>.</w:t>
            </w:r>
          </w:p>
          <w:p w14:paraId="0AF2CA82" w14:textId="6544936E" w:rsidR="005D08CE" w:rsidRPr="000B5DE5" w:rsidRDefault="003B0753" w:rsidP="003576DB">
            <w:pPr>
              <w:pStyle w:val="Bezodstpw"/>
            </w:pPr>
            <w:r>
              <w:t>2. P</w:t>
            </w:r>
            <w:r w:rsidRPr="000B5DE5">
              <w:t>rze</w:t>
            </w:r>
            <w:r>
              <w:t>jście do ekranu dodawania tankowania</w:t>
            </w:r>
            <w:r w:rsidR="00273A41">
              <w:t>.</w:t>
            </w:r>
          </w:p>
          <w:p w14:paraId="1F4F82FE" w14:textId="649A2ABD" w:rsidR="005D08CE" w:rsidRDefault="00273A41" w:rsidP="003576DB">
            <w:pPr>
              <w:pStyle w:val="Bezodstpw"/>
            </w:pPr>
            <w:r>
              <w:t>3</w:t>
            </w:r>
            <w:r w:rsidR="005D08CE" w:rsidRPr="000B5DE5">
              <w:t>. Użytkownik wpisuje wymagane wartości parametrów kosztu w zależności od wybranej kategorii i zatwierdza dodanie kosztu.</w:t>
            </w:r>
          </w:p>
          <w:p w14:paraId="096684FB" w14:textId="5CA55ED3" w:rsidR="00273A41" w:rsidRPr="000B5DE5" w:rsidRDefault="00273A41" w:rsidP="003576DB">
            <w:pPr>
              <w:pStyle w:val="Bezodstpw"/>
            </w:pPr>
            <w:r>
              <w:t>4. Weryfikacja poprawności danych.</w:t>
            </w:r>
          </w:p>
          <w:p w14:paraId="76F88E3B" w14:textId="68D10E7E" w:rsidR="005D08CE" w:rsidRDefault="00273A41" w:rsidP="003576DB">
            <w:pPr>
              <w:pStyle w:val="Bezodstpw"/>
            </w:pPr>
            <w:r>
              <w:t>5</w:t>
            </w:r>
            <w:r w:rsidR="005D08CE" w:rsidRPr="000B5DE5">
              <w:t>.</w:t>
            </w:r>
            <w:r>
              <w:t xml:space="preserve"> (Dane poprawne) Dodanie tankowania </w:t>
            </w:r>
            <w:r w:rsidR="005D08CE" w:rsidRPr="000B5DE5">
              <w:t>do bazy.</w:t>
            </w:r>
          </w:p>
          <w:p w14:paraId="486112BB" w14:textId="0278B112" w:rsidR="00273A41" w:rsidRPr="000B5DE5" w:rsidRDefault="00273A41" w:rsidP="003576DB">
            <w:pPr>
              <w:pStyle w:val="Bezodstpw"/>
            </w:pPr>
            <w:r>
              <w:t>5. (Dane niepoprawne) Powrót do punktu 3.</w:t>
            </w:r>
          </w:p>
        </w:tc>
      </w:tr>
      <w:tr w:rsidR="003B0753" w:rsidRPr="000B5DE5" w14:paraId="66DA61AB" w14:textId="77777777" w:rsidTr="003576DB">
        <w:tc>
          <w:tcPr>
            <w:tcW w:w="3964" w:type="dxa"/>
            <w:tcBorders>
              <w:top w:val="single" w:sz="4" w:space="0" w:color="auto"/>
              <w:left w:val="single" w:sz="4" w:space="0" w:color="auto"/>
              <w:bottom w:val="single" w:sz="4" w:space="0" w:color="auto"/>
              <w:right w:val="single" w:sz="4" w:space="0" w:color="auto"/>
            </w:tcBorders>
          </w:tcPr>
          <w:p w14:paraId="7342DC18" w14:textId="53347B20" w:rsidR="003B0753" w:rsidRPr="000B5DE5" w:rsidRDefault="003B0753" w:rsidP="003B0753">
            <w:pPr>
              <w:pStyle w:val="Bezodstpw"/>
            </w:pPr>
            <w:r>
              <w:t>Alternatywny przebieg</w:t>
            </w:r>
          </w:p>
        </w:tc>
        <w:tc>
          <w:tcPr>
            <w:tcW w:w="5098" w:type="dxa"/>
            <w:tcBorders>
              <w:top w:val="single" w:sz="4" w:space="0" w:color="auto"/>
              <w:left w:val="single" w:sz="4" w:space="0" w:color="auto"/>
              <w:bottom w:val="single" w:sz="4" w:space="0" w:color="auto"/>
              <w:right w:val="single" w:sz="4" w:space="0" w:color="auto"/>
            </w:tcBorders>
          </w:tcPr>
          <w:p w14:paraId="3096BC69" w14:textId="668A8A33" w:rsidR="00273A41" w:rsidRPr="000B5DE5" w:rsidRDefault="003B0753" w:rsidP="00273A41">
            <w:pPr>
              <w:pStyle w:val="Bezodstpw"/>
            </w:pPr>
            <w:r>
              <w:t>1</w:t>
            </w:r>
            <w:r w:rsidRPr="000B5DE5">
              <w:t>. Użytk</w:t>
            </w:r>
            <w:r w:rsidR="00273A41">
              <w:t>ownik długo klika przycisk plus.</w:t>
            </w:r>
            <w:r w:rsidR="00273A41" w:rsidRPr="000B5DE5">
              <w:t xml:space="preserve"> </w:t>
            </w:r>
          </w:p>
          <w:p w14:paraId="6FECAD31" w14:textId="638F2149" w:rsidR="003B0753" w:rsidRPr="000B5DE5" w:rsidRDefault="00273A41" w:rsidP="003B0753">
            <w:pPr>
              <w:pStyle w:val="Bezodstpw"/>
            </w:pPr>
            <w:r>
              <w:t>2. P</w:t>
            </w:r>
            <w:r w:rsidRPr="000B5DE5">
              <w:t>rze</w:t>
            </w:r>
            <w:r>
              <w:t>jście do ekranu dodawania kosztu.</w:t>
            </w:r>
          </w:p>
          <w:p w14:paraId="68BE82AA" w14:textId="153DE1E1" w:rsidR="00273A41" w:rsidRDefault="00273A41" w:rsidP="00273A41">
            <w:pPr>
              <w:pStyle w:val="Bezodstpw"/>
            </w:pPr>
            <w:r>
              <w:t>3</w:t>
            </w:r>
            <w:r w:rsidR="003B0753" w:rsidRPr="000B5DE5">
              <w:t>. Użytkownik wpisuje wymagane wartości parametrów kosztu w zależności od wybranej kategorii i zatwierdza dodanie kosztu.</w:t>
            </w:r>
            <w:r>
              <w:t xml:space="preserve"> </w:t>
            </w:r>
          </w:p>
          <w:p w14:paraId="4BEB20BE" w14:textId="77777777" w:rsidR="00273A41" w:rsidRPr="000B5DE5" w:rsidRDefault="00273A41" w:rsidP="00273A41">
            <w:pPr>
              <w:pStyle w:val="Bezodstpw"/>
            </w:pPr>
            <w:r>
              <w:t>4. Weryfikacja poprawności danych</w:t>
            </w:r>
          </w:p>
          <w:p w14:paraId="165409B8" w14:textId="77777777" w:rsidR="00273A41" w:rsidRDefault="00273A41" w:rsidP="00273A41">
            <w:pPr>
              <w:pStyle w:val="Bezodstpw"/>
            </w:pPr>
            <w:r>
              <w:t>5</w:t>
            </w:r>
            <w:r w:rsidRPr="000B5DE5">
              <w:t>.</w:t>
            </w:r>
            <w:r>
              <w:t xml:space="preserve"> (Dane poprawne) Dodanie tankowania </w:t>
            </w:r>
            <w:r w:rsidRPr="000B5DE5">
              <w:t>do bazy.</w:t>
            </w:r>
          </w:p>
          <w:p w14:paraId="670285F8" w14:textId="31059284" w:rsidR="003B0753" w:rsidRDefault="00273A41" w:rsidP="00273A41">
            <w:pPr>
              <w:pStyle w:val="Bezodstpw"/>
            </w:pPr>
            <w:r>
              <w:t>5. (Dane niepoprawne) Powrót do punktu 3.</w:t>
            </w:r>
          </w:p>
        </w:tc>
      </w:tr>
    </w:tbl>
    <w:p w14:paraId="25360D21" w14:textId="77777777" w:rsidR="00F82BF9" w:rsidRDefault="00F82BF9" w:rsidP="00E32DE7">
      <w:pPr>
        <w:pStyle w:val="Legenda"/>
        <w:keepNext/>
      </w:pPr>
    </w:p>
    <w:p w14:paraId="6221C1D4" w14:textId="05E1097F" w:rsidR="00E32DE7" w:rsidRPr="000B5DE5" w:rsidRDefault="00E32DE7" w:rsidP="00E32DE7">
      <w:pPr>
        <w:pStyle w:val="Legenda"/>
        <w:keepNext/>
      </w:pPr>
      <w:bookmarkStart w:id="41" w:name="_Toc474062276"/>
      <w:r w:rsidRPr="000B5DE5">
        <w:t xml:space="preserve">Tabela </w:t>
      </w:r>
      <w:fldSimple w:instr=" SEQ Tabela \* ARABIC ">
        <w:r w:rsidR="008E5120" w:rsidRPr="000B5DE5">
          <w:rPr>
            <w:noProof/>
          </w:rPr>
          <w:t>4</w:t>
        </w:r>
      </w:fldSimple>
      <w:r w:rsidRPr="000B5DE5">
        <w:t xml:space="preserve"> Edytuj koszt</w:t>
      </w:r>
      <w:bookmarkEnd w:id="41"/>
    </w:p>
    <w:tbl>
      <w:tblPr>
        <w:tblStyle w:val="Tabela-Siatka"/>
        <w:tblW w:w="0" w:type="auto"/>
        <w:tblLook w:val="04A0" w:firstRow="1" w:lastRow="0" w:firstColumn="1" w:lastColumn="0" w:noHBand="0" w:noVBand="1"/>
      </w:tblPr>
      <w:tblGrid>
        <w:gridCol w:w="3964"/>
        <w:gridCol w:w="5098"/>
      </w:tblGrid>
      <w:tr w:rsidR="005D08CE" w:rsidRPr="000B5DE5" w14:paraId="4F4138C8" w14:textId="77777777" w:rsidTr="003576DB">
        <w:tc>
          <w:tcPr>
            <w:tcW w:w="3964" w:type="dxa"/>
            <w:tcBorders>
              <w:top w:val="single" w:sz="4" w:space="0" w:color="auto"/>
              <w:left w:val="single" w:sz="4" w:space="0" w:color="auto"/>
              <w:bottom w:val="single" w:sz="4" w:space="0" w:color="auto"/>
              <w:right w:val="single" w:sz="4" w:space="0" w:color="auto"/>
            </w:tcBorders>
          </w:tcPr>
          <w:p w14:paraId="715860A0" w14:textId="77777777" w:rsidR="005D08CE" w:rsidRPr="000B5DE5" w:rsidRDefault="005D08CE" w:rsidP="003576DB">
            <w:pPr>
              <w:pStyle w:val="Bezodstpw"/>
            </w:pPr>
            <w:r w:rsidRPr="000B5DE5">
              <w:t>Kontekst zdaniowy</w:t>
            </w:r>
          </w:p>
        </w:tc>
        <w:tc>
          <w:tcPr>
            <w:tcW w:w="5098" w:type="dxa"/>
            <w:tcBorders>
              <w:top w:val="single" w:sz="4" w:space="0" w:color="auto"/>
              <w:left w:val="single" w:sz="4" w:space="0" w:color="auto"/>
              <w:bottom w:val="single" w:sz="4" w:space="0" w:color="auto"/>
              <w:right w:val="single" w:sz="4" w:space="0" w:color="auto"/>
            </w:tcBorders>
          </w:tcPr>
          <w:p w14:paraId="667FC8A4" w14:textId="77777777" w:rsidR="005D08CE" w:rsidRPr="000B5DE5" w:rsidRDefault="005D08CE" w:rsidP="003576DB">
            <w:pPr>
              <w:pStyle w:val="Bezodstpw"/>
            </w:pPr>
            <w:r w:rsidRPr="000B5DE5">
              <w:t>Edycja parametrów wybranego kosztu.</w:t>
            </w:r>
          </w:p>
        </w:tc>
      </w:tr>
      <w:tr w:rsidR="005D08CE" w:rsidRPr="000B5DE5" w14:paraId="7B131E64" w14:textId="77777777" w:rsidTr="003576DB">
        <w:tc>
          <w:tcPr>
            <w:tcW w:w="3964" w:type="dxa"/>
            <w:tcBorders>
              <w:top w:val="single" w:sz="4" w:space="0" w:color="auto"/>
              <w:left w:val="single" w:sz="4" w:space="0" w:color="auto"/>
              <w:bottom w:val="single" w:sz="4" w:space="0" w:color="auto"/>
              <w:right w:val="single" w:sz="4" w:space="0" w:color="auto"/>
            </w:tcBorders>
          </w:tcPr>
          <w:p w14:paraId="142C3E81" w14:textId="77777777" w:rsidR="005D08CE" w:rsidRPr="000B5DE5" w:rsidRDefault="005D08CE" w:rsidP="003576DB">
            <w:pPr>
              <w:pStyle w:val="Bezodstpw"/>
            </w:pPr>
            <w:r w:rsidRPr="000B5DE5">
              <w:t>Warunki wstępne</w:t>
            </w:r>
          </w:p>
        </w:tc>
        <w:tc>
          <w:tcPr>
            <w:tcW w:w="5098" w:type="dxa"/>
            <w:tcBorders>
              <w:top w:val="single" w:sz="4" w:space="0" w:color="auto"/>
              <w:left w:val="single" w:sz="4" w:space="0" w:color="auto"/>
              <w:bottom w:val="single" w:sz="4" w:space="0" w:color="auto"/>
              <w:right w:val="single" w:sz="4" w:space="0" w:color="auto"/>
            </w:tcBorders>
          </w:tcPr>
          <w:p w14:paraId="00669948" w14:textId="77777777" w:rsidR="005D08CE" w:rsidRPr="000B5DE5" w:rsidRDefault="005D08CE" w:rsidP="003576DB">
            <w:pPr>
              <w:pStyle w:val="Bezodstpw"/>
            </w:pPr>
            <w:r w:rsidRPr="000B5DE5">
              <w:t>Baza danych została założona, koszt istnieje w bazie danych.</w:t>
            </w:r>
          </w:p>
        </w:tc>
      </w:tr>
      <w:tr w:rsidR="005D08CE" w:rsidRPr="000B5DE5" w14:paraId="1F991FA4" w14:textId="77777777" w:rsidTr="003576DB">
        <w:tc>
          <w:tcPr>
            <w:tcW w:w="3964" w:type="dxa"/>
            <w:tcBorders>
              <w:top w:val="single" w:sz="4" w:space="0" w:color="auto"/>
              <w:left w:val="single" w:sz="4" w:space="0" w:color="auto"/>
              <w:bottom w:val="single" w:sz="4" w:space="0" w:color="auto"/>
              <w:right w:val="single" w:sz="4" w:space="0" w:color="auto"/>
            </w:tcBorders>
          </w:tcPr>
          <w:p w14:paraId="2781EE39" w14:textId="77777777" w:rsidR="005D08CE" w:rsidRPr="000B5DE5" w:rsidRDefault="005D08CE" w:rsidP="003576DB">
            <w:pPr>
              <w:pStyle w:val="Bezodstpw"/>
            </w:pPr>
            <w:r w:rsidRPr="000B5DE5">
              <w:t>Warunek pomyślnego zakończenia</w:t>
            </w:r>
          </w:p>
        </w:tc>
        <w:tc>
          <w:tcPr>
            <w:tcW w:w="5098" w:type="dxa"/>
            <w:tcBorders>
              <w:top w:val="single" w:sz="4" w:space="0" w:color="auto"/>
              <w:left w:val="single" w:sz="4" w:space="0" w:color="auto"/>
              <w:bottom w:val="single" w:sz="4" w:space="0" w:color="auto"/>
              <w:right w:val="single" w:sz="4" w:space="0" w:color="auto"/>
            </w:tcBorders>
          </w:tcPr>
          <w:p w14:paraId="3E9CC75D" w14:textId="7364975D" w:rsidR="005D08CE" w:rsidRPr="000B5DE5" w:rsidRDefault="005D08CE" w:rsidP="003576DB">
            <w:pPr>
              <w:pStyle w:val="Bezodstpw"/>
            </w:pPr>
            <w:r w:rsidRPr="000B5DE5">
              <w:t>Zaktualizowanie parametrów kosztu w bazie</w:t>
            </w:r>
            <w:r w:rsidR="00F82BF9">
              <w:t>.</w:t>
            </w:r>
            <w:r w:rsidRPr="000B5DE5">
              <w:t xml:space="preserve"> </w:t>
            </w:r>
          </w:p>
        </w:tc>
      </w:tr>
      <w:tr w:rsidR="005D08CE" w:rsidRPr="000B5DE5" w14:paraId="70F9B087" w14:textId="77777777" w:rsidTr="003576DB">
        <w:tc>
          <w:tcPr>
            <w:tcW w:w="3964" w:type="dxa"/>
            <w:tcBorders>
              <w:top w:val="single" w:sz="4" w:space="0" w:color="auto"/>
              <w:left w:val="single" w:sz="4" w:space="0" w:color="auto"/>
              <w:bottom w:val="single" w:sz="4" w:space="0" w:color="auto"/>
              <w:right w:val="single" w:sz="4" w:space="0" w:color="auto"/>
            </w:tcBorders>
          </w:tcPr>
          <w:p w14:paraId="505F9CC9" w14:textId="77777777" w:rsidR="005D08CE" w:rsidRPr="000B5DE5" w:rsidRDefault="005D08CE" w:rsidP="003576DB">
            <w:pPr>
              <w:pStyle w:val="Bezodstpw"/>
            </w:pPr>
            <w:r w:rsidRPr="000B5DE5">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14:paraId="7F0EAC6C" w14:textId="4A850090" w:rsidR="005D08CE" w:rsidRPr="000B5DE5" w:rsidRDefault="005D08CE" w:rsidP="003576DB">
            <w:pPr>
              <w:pStyle w:val="Bezodstpw"/>
            </w:pPr>
            <w:r w:rsidRPr="000B5DE5">
              <w:t xml:space="preserve">Niezaktualizowanie </w:t>
            </w:r>
            <w:r w:rsidR="00F82BF9">
              <w:t>parametrów kosztu w bazie</w:t>
            </w:r>
            <w:r w:rsidRPr="000B5DE5">
              <w:t>.</w:t>
            </w:r>
          </w:p>
        </w:tc>
      </w:tr>
      <w:tr w:rsidR="005D08CE" w:rsidRPr="000B5DE5" w14:paraId="74DBAC56" w14:textId="77777777" w:rsidTr="003576DB">
        <w:tc>
          <w:tcPr>
            <w:tcW w:w="3964" w:type="dxa"/>
            <w:tcBorders>
              <w:top w:val="single" w:sz="4" w:space="0" w:color="auto"/>
              <w:left w:val="single" w:sz="4" w:space="0" w:color="auto"/>
              <w:bottom w:val="single" w:sz="4" w:space="0" w:color="auto"/>
              <w:right w:val="single" w:sz="4" w:space="0" w:color="auto"/>
            </w:tcBorders>
          </w:tcPr>
          <w:p w14:paraId="35F630A4" w14:textId="77777777" w:rsidR="005D08CE" w:rsidRPr="000B5DE5" w:rsidRDefault="005D08CE" w:rsidP="003576DB">
            <w:pPr>
              <w:pStyle w:val="Bezodstpw"/>
            </w:pPr>
            <w:r w:rsidRPr="000B5DE5">
              <w:t xml:space="preserve">Aktor </w:t>
            </w:r>
          </w:p>
        </w:tc>
        <w:tc>
          <w:tcPr>
            <w:tcW w:w="5098" w:type="dxa"/>
            <w:tcBorders>
              <w:top w:val="single" w:sz="4" w:space="0" w:color="auto"/>
              <w:left w:val="single" w:sz="4" w:space="0" w:color="auto"/>
              <w:bottom w:val="single" w:sz="4" w:space="0" w:color="auto"/>
              <w:right w:val="single" w:sz="4" w:space="0" w:color="auto"/>
            </w:tcBorders>
          </w:tcPr>
          <w:p w14:paraId="40B4D853" w14:textId="77777777" w:rsidR="005D08CE" w:rsidRPr="000B5DE5" w:rsidRDefault="005D08CE" w:rsidP="003576DB">
            <w:pPr>
              <w:pStyle w:val="Bezodstpw"/>
            </w:pPr>
            <w:r w:rsidRPr="000B5DE5">
              <w:t>Użytkownik.</w:t>
            </w:r>
          </w:p>
        </w:tc>
      </w:tr>
      <w:tr w:rsidR="005D08CE" w:rsidRPr="000B5DE5" w14:paraId="613CCAD5" w14:textId="77777777" w:rsidTr="003576DB">
        <w:tc>
          <w:tcPr>
            <w:tcW w:w="3964" w:type="dxa"/>
            <w:tcBorders>
              <w:top w:val="single" w:sz="4" w:space="0" w:color="auto"/>
              <w:left w:val="single" w:sz="4" w:space="0" w:color="auto"/>
              <w:bottom w:val="single" w:sz="4" w:space="0" w:color="auto"/>
              <w:right w:val="single" w:sz="4" w:space="0" w:color="auto"/>
            </w:tcBorders>
          </w:tcPr>
          <w:p w14:paraId="2A6F4452" w14:textId="77777777" w:rsidR="005D08CE" w:rsidRPr="000B5DE5" w:rsidRDefault="005D08CE" w:rsidP="003576DB">
            <w:pPr>
              <w:pStyle w:val="Bezodstpw"/>
            </w:pPr>
            <w:r w:rsidRPr="000B5DE5">
              <w:t>Wyzwalacz</w:t>
            </w:r>
          </w:p>
        </w:tc>
        <w:tc>
          <w:tcPr>
            <w:tcW w:w="5098" w:type="dxa"/>
            <w:tcBorders>
              <w:top w:val="single" w:sz="4" w:space="0" w:color="auto"/>
              <w:left w:val="single" w:sz="4" w:space="0" w:color="auto"/>
              <w:bottom w:val="single" w:sz="4" w:space="0" w:color="auto"/>
              <w:right w:val="single" w:sz="4" w:space="0" w:color="auto"/>
            </w:tcBorders>
          </w:tcPr>
          <w:p w14:paraId="099CD8FB" w14:textId="77777777" w:rsidR="005D08CE" w:rsidRPr="000B5DE5" w:rsidRDefault="005D08CE" w:rsidP="003576DB">
            <w:pPr>
              <w:pStyle w:val="Bezodstpw"/>
            </w:pPr>
            <w:r w:rsidRPr="000B5DE5">
              <w:t>Wybranie kosztu z listy wyświetlanej w zakładce Historia, a następnie kliknięcie przycisku edycji.</w:t>
            </w:r>
          </w:p>
        </w:tc>
      </w:tr>
      <w:tr w:rsidR="005D08CE" w:rsidRPr="000B5DE5" w14:paraId="61FE3D87" w14:textId="77777777" w:rsidTr="003576DB">
        <w:tc>
          <w:tcPr>
            <w:tcW w:w="3964" w:type="dxa"/>
            <w:tcBorders>
              <w:top w:val="single" w:sz="4" w:space="0" w:color="auto"/>
              <w:left w:val="single" w:sz="4" w:space="0" w:color="auto"/>
              <w:bottom w:val="single" w:sz="4" w:space="0" w:color="auto"/>
              <w:right w:val="single" w:sz="4" w:space="0" w:color="auto"/>
            </w:tcBorders>
          </w:tcPr>
          <w:p w14:paraId="743E2950" w14:textId="77777777" w:rsidR="005D08CE" w:rsidRPr="000B5DE5" w:rsidRDefault="005D08CE" w:rsidP="003576DB">
            <w:pPr>
              <w:pStyle w:val="Bezodstpw"/>
            </w:pPr>
            <w:r w:rsidRPr="000B5DE5">
              <w:t>Główny przebieg</w:t>
            </w:r>
          </w:p>
        </w:tc>
        <w:tc>
          <w:tcPr>
            <w:tcW w:w="5098" w:type="dxa"/>
            <w:tcBorders>
              <w:top w:val="single" w:sz="4" w:space="0" w:color="auto"/>
              <w:left w:val="single" w:sz="4" w:space="0" w:color="auto"/>
              <w:bottom w:val="single" w:sz="4" w:space="0" w:color="auto"/>
              <w:right w:val="single" w:sz="4" w:space="0" w:color="auto"/>
            </w:tcBorders>
          </w:tcPr>
          <w:p w14:paraId="0FC3DD66" w14:textId="0682C44A" w:rsidR="005D08CE" w:rsidRPr="000B5DE5" w:rsidRDefault="005D08CE" w:rsidP="003576DB">
            <w:pPr>
              <w:pStyle w:val="Bezodstpw"/>
            </w:pPr>
            <w:r w:rsidRPr="000B5DE5">
              <w:t>1. Użytkownik wybiera</w:t>
            </w:r>
            <w:r w:rsidR="00F82BF9">
              <w:t xml:space="preserve"> i klika</w:t>
            </w:r>
            <w:r w:rsidRPr="000B5DE5">
              <w:t xml:space="preserve"> </w:t>
            </w:r>
            <w:r w:rsidR="00F82BF9">
              <w:t xml:space="preserve">wybrany </w:t>
            </w:r>
            <w:r w:rsidRPr="000B5DE5">
              <w:t>ko</w:t>
            </w:r>
            <w:r w:rsidR="00F82BF9">
              <w:t>szt z listy</w:t>
            </w:r>
            <w:r w:rsidRPr="000B5DE5">
              <w:t xml:space="preserve"> w zakładce Historia</w:t>
            </w:r>
            <w:r w:rsidR="00F82BF9">
              <w:t>.</w:t>
            </w:r>
          </w:p>
          <w:p w14:paraId="681144EE" w14:textId="2BE06D6C" w:rsidR="005D08CE" w:rsidRPr="000B5DE5" w:rsidRDefault="005D08CE" w:rsidP="003576DB">
            <w:pPr>
              <w:pStyle w:val="Bezodstpw"/>
            </w:pPr>
            <w:r w:rsidRPr="000B5DE5">
              <w:t xml:space="preserve">2. Użytkownik zmienia wybrane wartości parametrów kosztu, które zależą od kategorii kosztu, a następnie </w:t>
            </w:r>
            <w:r w:rsidR="00F82BF9">
              <w:t>klika przycisk Zapisz</w:t>
            </w:r>
            <w:r w:rsidRPr="000B5DE5">
              <w:t>.</w:t>
            </w:r>
          </w:p>
          <w:p w14:paraId="798E451C" w14:textId="77777777" w:rsidR="005D08CE" w:rsidRPr="000B5DE5" w:rsidRDefault="005D08CE" w:rsidP="003576DB">
            <w:pPr>
              <w:pStyle w:val="Bezodstpw"/>
            </w:pPr>
            <w:r w:rsidRPr="000B5DE5">
              <w:t>3. Koszt zostaje zaktualizowany w bazie danych.</w:t>
            </w:r>
          </w:p>
        </w:tc>
      </w:tr>
      <w:tr w:rsidR="005D08CE" w:rsidRPr="000B5DE5" w14:paraId="084FA17F" w14:textId="77777777" w:rsidTr="003576DB">
        <w:tc>
          <w:tcPr>
            <w:tcW w:w="3964" w:type="dxa"/>
            <w:tcBorders>
              <w:top w:val="single" w:sz="4" w:space="0" w:color="auto"/>
              <w:left w:val="single" w:sz="4" w:space="0" w:color="auto"/>
              <w:bottom w:val="double" w:sz="4" w:space="0" w:color="auto"/>
              <w:right w:val="single" w:sz="4" w:space="0" w:color="auto"/>
            </w:tcBorders>
          </w:tcPr>
          <w:p w14:paraId="718B55B5" w14:textId="61999B1E" w:rsidR="005D08CE" w:rsidRPr="000B5DE5" w:rsidRDefault="00F82BF9" w:rsidP="003576DB">
            <w:pPr>
              <w:pStyle w:val="Bezodstpw"/>
            </w:pPr>
            <w:r>
              <w:t>Alternatywny przebieg</w:t>
            </w:r>
          </w:p>
        </w:tc>
        <w:tc>
          <w:tcPr>
            <w:tcW w:w="5098" w:type="dxa"/>
            <w:tcBorders>
              <w:top w:val="single" w:sz="4" w:space="0" w:color="auto"/>
              <w:left w:val="single" w:sz="4" w:space="0" w:color="auto"/>
              <w:bottom w:val="double" w:sz="4" w:space="0" w:color="auto"/>
              <w:right w:val="single" w:sz="4" w:space="0" w:color="auto"/>
            </w:tcBorders>
          </w:tcPr>
          <w:p w14:paraId="0963EFA7" w14:textId="1E867D3F" w:rsidR="005D08CE" w:rsidRPr="000B5DE5" w:rsidRDefault="00F82BF9" w:rsidP="003576DB">
            <w:pPr>
              <w:pStyle w:val="Bezodstpw"/>
            </w:pPr>
            <w:r>
              <w:t>2</w:t>
            </w:r>
            <w:r w:rsidR="005D08CE" w:rsidRPr="000B5DE5">
              <w:t xml:space="preserve">. Użytkownik zmienia wybrane wartości parametrów kosztu, które zależą od kategorii kosztu, ale </w:t>
            </w:r>
            <w:r>
              <w:t xml:space="preserve">nie zatwierdza zmian </w:t>
            </w:r>
            <w:r w:rsidR="005D08CE" w:rsidRPr="000B5DE5">
              <w:t>lub naciska przycisk wstecz.</w:t>
            </w:r>
          </w:p>
          <w:p w14:paraId="59ED868C" w14:textId="40BEDF3A" w:rsidR="005D08CE" w:rsidRPr="000B5DE5" w:rsidRDefault="00F82BF9" w:rsidP="003576DB">
            <w:pPr>
              <w:pStyle w:val="Bezodstpw"/>
            </w:pPr>
            <w:r>
              <w:t>3</w:t>
            </w:r>
            <w:r w:rsidR="005D08CE" w:rsidRPr="000B5DE5">
              <w:t>. Koszt nie zostaje zaktualizowany w bazie danych.</w:t>
            </w:r>
          </w:p>
        </w:tc>
      </w:tr>
    </w:tbl>
    <w:p w14:paraId="3355EEEA" w14:textId="77777777" w:rsidR="00F30FCE" w:rsidRPr="000B5DE5" w:rsidRDefault="00F30FCE">
      <w:pPr>
        <w:spacing w:after="200" w:line="276" w:lineRule="auto"/>
        <w:jc w:val="left"/>
      </w:pPr>
      <w:r w:rsidRPr="000B5DE5">
        <w:br w:type="page"/>
      </w:r>
    </w:p>
    <w:p w14:paraId="74F130FE" w14:textId="51A7B251" w:rsidR="00E32DE7" w:rsidRPr="000B5DE5" w:rsidRDefault="00E32DE7" w:rsidP="00E32DE7">
      <w:pPr>
        <w:pStyle w:val="Legenda"/>
        <w:keepNext/>
      </w:pPr>
      <w:bookmarkStart w:id="42" w:name="_Toc474062277"/>
      <w:r w:rsidRPr="000B5DE5">
        <w:lastRenderedPageBreak/>
        <w:t xml:space="preserve">Tabela </w:t>
      </w:r>
      <w:fldSimple w:instr=" SEQ Tabela \* ARABIC ">
        <w:r w:rsidR="008E5120" w:rsidRPr="000B5DE5">
          <w:rPr>
            <w:noProof/>
          </w:rPr>
          <w:t>5</w:t>
        </w:r>
      </w:fldSimple>
      <w:r w:rsidRPr="000B5DE5">
        <w:t xml:space="preserve"> Usuń koszt</w:t>
      </w:r>
      <w:bookmarkEnd w:id="42"/>
    </w:p>
    <w:tbl>
      <w:tblPr>
        <w:tblStyle w:val="Tabela-Siatka"/>
        <w:tblW w:w="0" w:type="auto"/>
        <w:tblLook w:val="04A0" w:firstRow="1" w:lastRow="0" w:firstColumn="1" w:lastColumn="0" w:noHBand="0" w:noVBand="1"/>
      </w:tblPr>
      <w:tblGrid>
        <w:gridCol w:w="3964"/>
        <w:gridCol w:w="5098"/>
      </w:tblGrid>
      <w:tr w:rsidR="005D08CE" w:rsidRPr="000B5DE5" w14:paraId="77CAD343" w14:textId="77777777" w:rsidTr="003576DB">
        <w:tc>
          <w:tcPr>
            <w:tcW w:w="3964" w:type="dxa"/>
            <w:tcBorders>
              <w:top w:val="single" w:sz="4" w:space="0" w:color="auto"/>
              <w:left w:val="single" w:sz="4" w:space="0" w:color="auto"/>
              <w:bottom w:val="single" w:sz="4" w:space="0" w:color="auto"/>
              <w:right w:val="single" w:sz="4" w:space="0" w:color="auto"/>
            </w:tcBorders>
          </w:tcPr>
          <w:p w14:paraId="06E46470" w14:textId="77777777" w:rsidR="005D08CE" w:rsidRPr="000B5DE5" w:rsidRDefault="005D08CE" w:rsidP="003576DB">
            <w:pPr>
              <w:pStyle w:val="Bezodstpw"/>
            </w:pPr>
            <w:r w:rsidRPr="000B5DE5">
              <w:t>Kontekst zdaniowy</w:t>
            </w:r>
          </w:p>
        </w:tc>
        <w:tc>
          <w:tcPr>
            <w:tcW w:w="5098" w:type="dxa"/>
            <w:tcBorders>
              <w:top w:val="single" w:sz="4" w:space="0" w:color="auto"/>
              <w:left w:val="single" w:sz="4" w:space="0" w:color="auto"/>
              <w:bottom w:val="single" w:sz="4" w:space="0" w:color="auto"/>
              <w:right w:val="single" w:sz="4" w:space="0" w:color="auto"/>
            </w:tcBorders>
          </w:tcPr>
          <w:p w14:paraId="02EDCC7F" w14:textId="77777777" w:rsidR="005D08CE" w:rsidRPr="000B5DE5" w:rsidRDefault="005D08CE" w:rsidP="003576DB">
            <w:pPr>
              <w:pStyle w:val="Bezodstpw"/>
            </w:pPr>
            <w:r w:rsidRPr="000B5DE5">
              <w:t>Usunięcie wybranego kosztu.</w:t>
            </w:r>
          </w:p>
        </w:tc>
      </w:tr>
      <w:tr w:rsidR="005D08CE" w:rsidRPr="000B5DE5" w14:paraId="7C284612" w14:textId="77777777" w:rsidTr="003576DB">
        <w:tc>
          <w:tcPr>
            <w:tcW w:w="3964" w:type="dxa"/>
            <w:tcBorders>
              <w:top w:val="single" w:sz="4" w:space="0" w:color="auto"/>
              <w:left w:val="single" w:sz="4" w:space="0" w:color="auto"/>
              <w:bottom w:val="single" w:sz="4" w:space="0" w:color="auto"/>
              <w:right w:val="single" w:sz="4" w:space="0" w:color="auto"/>
            </w:tcBorders>
          </w:tcPr>
          <w:p w14:paraId="3B17BB36" w14:textId="77777777" w:rsidR="005D08CE" w:rsidRPr="000B5DE5" w:rsidRDefault="005D08CE" w:rsidP="003576DB">
            <w:pPr>
              <w:pStyle w:val="Bezodstpw"/>
            </w:pPr>
            <w:r w:rsidRPr="000B5DE5">
              <w:t>Warunki wstępne</w:t>
            </w:r>
          </w:p>
        </w:tc>
        <w:tc>
          <w:tcPr>
            <w:tcW w:w="5098" w:type="dxa"/>
            <w:tcBorders>
              <w:top w:val="single" w:sz="4" w:space="0" w:color="auto"/>
              <w:left w:val="single" w:sz="4" w:space="0" w:color="auto"/>
              <w:bottom w:val="single" w:sz="4" w:space="0" w:color="auto"/>
              <w:right w:val="single" w:sz="4" w:space="0" w:color="auto"/>
            </w:tcBorders>
          </w:tcPr>
          <w:p w14:paraId="1875D991" w14:textId="77777777" w:rsidR="005D08CE" w:rsidRPr="000B5DE5" w:rsidRDefault="005D08CE" w:rsidP="003576DB">
            <w:pPr>
              <w:pStyle w:val="Bezodstpw"/>
            </w:pPr>
            <w:r w:rsidRPr="000B5DE5">
              <w:t>Koszt znajduje się w bazie danych.</w:t>
            </w:r>
          </w:p>
        </w:tc>
      </w:tr>
      <w:tr w:rsidR="005D08CE" w:rsidRPr="000B5DE5" w14:paraId="65351B23" w14:textId="77777777" w:rsidTr="003576DB">
        <w:tc>
          <w:tcPr>
            <w:tcW w:w="3964" w:type="dxa"/>
            <w:tcBorders>
              <w:top w:val="single" w:sz="4" w:space="0" w:color="auto"/>
              <w:left w:val="single" w:sz="4" w:space="0" w:color="auto"/>
              <w:bottom w:val="single" w:sz="4" w:space="0" w:color="auto"/>
              <w:right w:val="single" w:sz="4" w:space="0" w:color="auto"/>
            </w:tcBorders>
          </w:tcPr>
          <w:p w14:paraId="30151BCC" w14:textId="77777777" w:rsidR="005D08CE" w:rsidRPr="000B5DE5" w:rsidRDefault="005D08CE" w:rsidP="003576DB">
            <w:pPr>
              <w:pStyle w:val="Bezodstpw"/>
            </w:pPr>
            <w:r w:rsidRPr="000B5DE5">
              <w:t>Warunek pomyślnego zakończenia</w:t>
            </w:r>
          </w:p>
        </w:tc>
        <w:tc>
          <w:tcPr>
            <w:tcW w:w="5098" w:type="dxa"/>
            <w:tcBorders>
              <w:top w:val="single" w:sz="4" w:space="0" w:color="auto"/>
              <w:left w:val="single" w:sz="4" w:space="0" w:color="auto"/>
              <w:bottom w:val="single" w:sz="4" w:space="0" w:color="auto"/>
              <w:right w:val="single" w:sz="4" w:space="0" w:color="auto"/>
            </w:tcBorders>
          </w:tcPr>
          <w:p w14:paraId="34D8334F" w14:textId="77777777" w:rsidR="005D08CE" w:rsidRPr="000B5DE5" w:rsidRDefault="005D08CE" w:rsidP="003576DB">
            <w:pPr>
              <w:pStyle w:val="Bezodstpw"/>
            </w:pPr>
            <w:r w:rsidRPr="000B5DE5">
              <w:t>Usunięcie kosztu z bazy danych.</w:t>
            </w:r>
          </w:p>
        </w:tc>
      </w:tr>
      <w:tr w:rsidR="005D08CE" w:rsidRPr="000B5DE5" w14:paraId="405E6473" w14:textId="77777777" w:rsidTr="003576DB">
        <w:tc>
          <w:tcPr>
            <w:tcW w:w="3964" w:type="dxa"/>
            <w:tcBorders>
              <w:top w:val="single" w:sz="4" w:space="0" w:color="auto"/>
              <w:left w:val="single" w:sz="4" w:space="0" w:color="auto"/>
              <w:bottom w:val="single" w:sz="4" w:space="0" w:color="auto"/>
              <w:right w:val="single" w:sz="4" w:space="0" w:color="auto"/>
            </w:tcBorders>
          </w:tcPr>
          <w:p w14:paraId="415F0BD2" w14:textId="77777777" w:rsidR="005D08CE" w:rsidRPr="000B5DE5" w:rsidRDefault="005D08CE" w:rsidP="003576DB">
            <w:pPr>
              <w:pStyle w:val="Bezodstpw"/>
            </w:pPr>
            <w:r w:rsidRPr="000B5DE5">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14:paraId="765545A9" w14:textId="77777777" w:rsidR="005D08CE" w:rsidRPr="000B5DE5" w:rsidRDefault="005D08CE" w:rsidP="003576DB">
            <w:pPr>
              <w:pStyle w:val="Bezodstpw"/>
            </w:pPr>
            <w:r w:rsidRPr="000B5DE5">
              <w:t>Nieusunięcie kosztu z bazy danych.</w:t>
            </w:r>
          </w:p>
        </w:tc>
      </w:tr>
      <w:tr w:rsidR="005D08CE" w:rsidRPr="000B5DE5" w14:paraId="54658413" w14:textId="77777777" w:rsidTr="003576DB">
        <w:tc>
          <w:tcPr>
            <w:tcW w:w="3964" w:type="dxa"/>
            <w:tcBorders>
              <w:top w:val="single" w:sz="4" w:space="0" w:color="auto"/>
              <w:left w:val="single" w:sz="4" w:space="0" w:color="auto"/>
              <w:bottom w:val="single" w:sz="4" w:space="0" w:color="auto"/>
              <w:right w:val="single" w:sz="4" w:space="0" w:color="auto"/>
            </w:tcBorders>
          </w:tcPr>
          <w:p w14:paraId="00405397" w14:textId="77777777" w:rsidR="005D08CE" w:rsidRPr="000B5DE5" w:rsidRDefault="005D08CE" w:rsidP="003576DB">
            <w:pPr>
              <w:pStyle w:val="Bezodstpw"/>
            </w:pPr>
            <w:r w:rsidRPr="000B5DE5">
              <w:t xml:space="preserve">Aktor </w:t>
            </w:r>
          </w:p>
        </w:tc>
        <w:tc>
          <w:tcPr>
            <w:tcW w:w="5098" w:type="dxa"/>
            <w:tcBorders>
              <w:top w:val="single" w:sz="4" w:space="0" w:color="auto"/>
              <w:left w:val="single" w:sz="4" w:space="0" w:color="auto"/>
              <w:bottom w:val="single" w:sz="4" w:space="0" w:color="auto"/>
              <w:right w:val="single" w:sz="4" w:space="0" w:color="auto"/>
            </w:tcBorders>
          </w:tcPr>
          <w:p w14:paraId="3ED38A18" w14:textId="77777777" w:rsidR="005D08CE" w:rsidRPr="000B5DE5" w:rsidRDefault="005D08CE" w:rsidP="003576DB">
            <w:pPr>
              <w:pStyle w:val="Bezodstpw"/>
            </w:pPr>
            <w:r w:rsidRPr="000B5DE5">
              <w:t>Użytkownik.</w:t>
            </w:r>
          </w:p>
        </w:tc>
      </w:tr>
      <w:tr w:rsidR="005D08CE" w:rsidRPr="000B5DE5" w14:paraId="5D5058CA" w14:textId="77777777" w:rsidTr="003576DB">
        <w:tc>
          <w:tcPr>
            <w:tcW w:w="3964" w:type="dxa"/>
            <w:tcBorders>
              <w:top w:val="single" w:sz="4" w:space="0" w:color="auto"/>
              <w:left w:val="single" w:sz="4" w:space="0" w:color="auto"/>
              <w:bottom w:val="single" w:sz="4" w:space="0" w:color="auto"/>
              <w:right w:val="single" w:sz="4" w:space="0" w:color="auto"/>
            </w:tcBorders>
          </w:tcPr>
          <w:p w14:paraId="5588AE75" w14:textId="77777777" w:rsidR="005D08CE" w:rsidRPr="000B5DE5" w:rsidRDefault="005D08CE" w:rsidP="003576DB">
            <w:pPr>
              <w:pStyle w:val="Bezodstpw"/>
            </w:pPr>
            <w:r w:rsidRPr="000B5DE5">
              <w:t>Wyzwalacz</w:t>
            </w:r>
          </w:p>
        </w:tc>
        <w:tc>
          <w:tcPr>
            <w:tcW w:w="5098" w:type="dxa"/>
            <w:tcBorders>
              <w:top w:val="single" w:sz="4" w:space="0" w:color="auto"/>
              <w:left w:val="single" w:sz="4" w:space="0" w:color="auto"/>
              <w:bottom w:val="single" w:sz="4" w:space="0" w:color="auto"/>
              <w:right w:val="single" w:sz="4" w:space="0" w:color="auto"/>
            </w:tcBorders>
          </w:tcPr>
          <w:p w14:paraId="7799AB5F" w14:textId="77777777" w:rsidR="005D08CE" w:rsidRPr="000B5DE5" w:rsidRDefault="005D08CE" w:rsidP="003576DB">
            <w:pPr>
              <w:pStyle w:val="Bezodstpw"/>
            </w:pPr>
            <w:r w:rsidRPr="000B5DE5">
              <w:t>Wybranie kosztu z listy wyświetlanej w zakładce Historia, a następnie kliknięcie przycisku usuwania.</w:t>
            </w:r>
          </w:p>
        </w:tc>
      </w:tr>
      <w:tr w:rsidR="005D08CE" w:rsidRPr="000B5DE5" w14:paraId="6675E3DA" w14:textId="77777777" w:rsidTr="003576DB">
        <w:tc>
          <w:tcPr>
            <w:tcW w:w="3964" w:type="dxa"/>
            <w:tcBorders>
              <w:top w:val="single" w:sz="4" w:space="0" w:color="auto"/>
              <w:left w:val="single" w:sz="4" w:space="0" w:color="auto"/>
              <w:bottom w:val="single" w:sz="4" w:space="0" w:color="auto"/>
              <w:right w:val="single" w:sz="4" w:space="0" w:color="auto"/>
            </w:tcBorders>
          </w:tcPr>
          <w:p w14:paraId="6E6B3232" w14:textId="77777777" w:rsidR="005D08CE" w:rsidRPr="000B5DE5" w:rsidRDefault="005D08CE" w:rsidP="003576DB">
            <w:pPr>
              <w:pStyle w:val="Bezodstpw"/>
            </w:pPr>
            <w:r w:rsidRPr="000B5DE5">
              <w:t>Główny przebieg</w:t>
            </w:r>
          </w:p>
        </w:tc>
        <w:tc>
          <w:tcPr>
            <w:tcW w:w="5098" w:type="dxa"/>
            <w:tcBorders>
              <w:top w:val="single" w:sz="4" w:space="0" w:color="auto"/>
              <w:left w:val="single" w:sz="4" w:space="0" w:color="auto"/>
              <w:bottom w:val="single" w:sz="4" w:space="0" w:color="auto"/>
              <w:right w:val="single" w:sz="4" w:space="0" w:color="auto"/>
            </w:tcBorders>
          </w:tcPr>
          <w:p w14:paraId="217188D3" w14:textId="616B0122" w:rsidR="005D08CE" w:rsidRPr="000B5DE5" w:rsidRDefault="005D08CE" w:rsidP="003576DB">
            <w:pPr>
              <w:pStyle w:val="Bezodstpw"/>
            </w:pPr>
            <w:r w:rsidRPr="000B5DE5">
              <w:t xml:space="preserve">1. </w:t>
            </w:r>
            <w:r w:rsidR="00F82BF9" w:rsidRPr="000B5DE5">
              <w:t>Użytkownik wybiera</w:t>
            </w:r>
            <w:r w:rsidR="00F82BF9">
              <w:t xml:space="preserve"> i klika</w:t>
            </w:r>
            <w:r w:rsidR="00F82BF9" w:rsidRPr="000B5DE5">
              <w:t xml:space="preserve"> </w:t>
            </w:r>
            <w:r w:rsidR="00F82BF9">
              <w:t xml:space="preserve">wybrany </w:t>
            </w:r>
            <w:r w:rsidR="00F82BF9" w:rsidRPr="000B5DE5">
              <w:t>ko</w:t>
            </w:r>
            <w:r w:rsidR="00F82BF9">
              <w:t>szt z listy</w:t>
            </w:r>
            <w:r w:rsidR="00F82BF9" w:rsidRPr="000B5DE5">
              <w:t xml:space="preserve"> w zakładce Historia</w:t>
            </w:r>
            <w:r w:rsidR="00F82BF9">
              <w:t>.</w:t>
            </w:r>
          </w:p>
          <w:p w14:paraId="1B9AC66B" w14:textId="24ED1608" w:rsidR="005D08CE" w:rsidRPr="000B5DE5" w:rsidRDefault="005D08CE" w:rsidP="003576DB">
            <w:pPr>
              <w:pStyle w:val="Bezodstpw"/>
            </w:pPr>
            <w:r w:rsidRPr="000B5DE5">
              <w:t xml:space="preserve">2. Użytkownik </w:t>
            </w:r>
            <w:r w:rsidR="00F82BF9">
              <w:t>klika przycisk Usuń</w:t>
            </w:r>
            <w:r w:rsidRPr="000B5DE5">
              <w:t>.</w:t>
            </w:r>
          </w:p>
          <w:p w14:paraId="1BBAC074" w14:textId="77777777" w:rsidR="005D08CE" w:rsidRPr="000B5DE5" w:rsidRDefault="005D08CE" w:rsidP="003576DB">
            <w:pPr>
              <w:pStyle w:val="Bezodstpw"/>
            </w:pPr>
            <w:r w:rsidRPr="000B5DE5">
              <w:t>3. Koszt zostaje usunięty z bazy danych.</w:t>
            </w:r>
          </w:p>
        </w:tc>
      </w:tr>
      <w:tr w:rsidR="005D08CE" w:rsidRPr="000B5DE5" w14:paraId="6D9A1ECC" w14:textId="77777777" w:rsidTr="003576DB">
        <w:tc>
          <w:tcPr>
            <w:tcW w:w="3964" w:type="dxa"/>
            <w:tcBorders>
              <w:top w:val="single" w:sz="4" w:space="0" w:color="auto"/>
              <w:left w:val="single" w:sz="4" w:space="0" w:color="auto"/>
              <w:bottom w:val="single" w:sz="4" w:space="0" w:color="auto"/>
              <w:right w:val="single" w:sz="4" w:space="0" w:color="auto"/>
            </w:tcBorders>
          </w:tcPr>
          <w:p w14:paraId="53B3077F" w14:textId="6A1F9BAE" w:rsidR="005D08CE" w:rsidRPr="000B5DE5" w:rsidRDefault="00F82BF9" w:rsidP="003576DB">
            <w:pPr>
              <w:pStyle w:val="Bezodstpw"/>
            </w:pPr>
            <w:r>
              <w:t>Alternatywny przebieg</w:t>
            </w:r>
          </w:p>
        </w:tc>
        <w:tc>
          <w:tcPr>
            <w:tcW w:w="5098" w:type="dxa"/>
            <w:tcBorders>
              <w:top w:val="single" w:sz="4" w:space="0" w:color="auto"/>
              <w:left w:val="single" w:sz="4" w:space="0" w:color="auto"/>
              <w:bottom w:val="single" w:sz="4" w:space="0" w:color="auto"/>
              <w:right w:val="single" w:sz="4" w:space="0" w:color="auto"/>
            </w:tcBorders>
          </w:tcPr>
          <w:p w14:paraId="16338328" w14:textId="6FE0B4F3" w:rsidR="005D08CE" w:rsidRPr="000B5DE5" w:rsidRDefault="00F82BF9" w:rsidP="003576DB">
            <w:pPr>
              <w:pStyle w:val="Bezodstpw"/>
            </w:pPr>
            <w:r>
              <w:t>2</w:t>
            </w:r>
            <w:r w:rsidR="005D08CE" w:rsidRPr="000B5DE5">
              <w:t xml:space="preserve">. Użytkownik anuluje usuwanie kosztu </w:t>
            </w:r>
            <w:r>
              <w:t>poprzez przycisk wstecz.</w:t>
            </w:r>
          </w:p>
          <w:p w14:paraId="513B5E36" w14:textId="20BE26C5" w:rsidR="005D08CE" w:rsidRPr="000B5DE5" w:rsidRDefault="00F82BF9" w:rsidP="003576DB">
            <w:pPr>
              <w:pStyle w:val="Bezodstpw"/>
            </w:pPr>
            <w:r>
              <w:t>3</w:t>
            </w:r>
            <w:r w:rsidR="005D08CE" w:rsidRPr="000B5DE5">
              <w:t>. Koszt nie zostaje usunięty z bazy danych.</w:t>
            </w:r>
          </w:p>
        </w:tc>
      </w:tr>
    </w:tbl>
    <w:p w14:paraId="2761E206" w14:textId="551448FA" w:rsidR="005D08CE" w:rsidRPr="000B5DE5" w:rsidRDefault="005D08CE" w:rsidP="00E32DE7">
      <w:pPr>
        <w:pStyle w:val="Tekstwiodcy"/>
        <w:ind w:firstLine="0"/>
      </w:pPr>
    </w:p>
    <w:p w14:paraId="75A19A3A" w14:textId="58C0DA40" w:rsidR="008E5120" w:rsidRPr="000B5DE5" w:rsidRDefault="008E5120" w:rsidP="008E5120">
      <w:pPr>
        <w:pStyle w:val="Legenda"/>
        <w:keepNext/>
      </w:pPr>
      <w:bookmarkStart w:id="43" w:name="_Toc474062278"/>
      <w:r w:rsidRPr="000B5DE5">
        <w:t xml:space="preserve">Tabela </w:t>
      </w:r>
      <w:fldSimple w:instr=" SEQ Tabela \* ARABIC ">
        <w:r w:rsidRPr="000B5DE5">
          <w:rPr>
            <w:noProof/>
          </w:rPr>
          <w:t>6</w:t>
        </w:r>
      </w:fldSimple>
      <w:r w:rsidRPr="000B5DE5">
        <w:t xml:space="preserve"> Eksportuj dane</w:t>
      </w:r>
      <w:bookmarkEnd w:id="43"/>
    </w:p>
    <w:tbl>
      <w:tblPr>
        <w:tblStyle w:val="Tabela-Siatka"/>
        <w:tblW w:w="0" w:type="auto"/>
        <w:tblLook w:val="04A0" w:firstRow="1" w:lastRow="0" w:firstColumn="1" w:lastColumn="0" w:noHBand="0" w:noVBand="1"/>
      </w:tblPr>
      <w:tblGrid>
        <w:gridCol w:w="3964"/>
        <w:gridCol w:w="5098"/>
      </w:tblGrid>
      <w:tr w:rsidR="005D08CE" w:rsidRPr="000B5DE5" w14:paraId="5BE9353A" w14:textId="77777777" w:rsidTr="003576DB">
        <w:tc>
          <w:tcPr>
            <w:tcW w:w="3964" w:type="dxa"/>
            <w:tcBorders>
              <w:top w:val="single" w:sz="4" w:space="0" w:color="auto"/>
              <w:left w:val="single" w:sz="4" w:space="0" w:color="auto"/>
              <w:bottom w:val="single" w:sz="4" w:space="0" w:color="auto"/>
              <w:right w:val="single" w:sz="4" w:space="0" w:color="auto"/>
            </w:tcBorders>
          </w:tcPr>
          <w:p w14:paraId="7128CCC1" w14:textId="77777777" w:rsidR="005D08CE" w:rsidRPr="000B5DE5" w:rsidRDefault="005D08CE" w:rsidP="003576DB">
            <w:pPr>
              <w:pStyle w:val="Bezodstpw"/>
            </w:pPr>
            <w:r w:rsidRPr="000B5DE5">
              <w:t>Kontekst zdaniowy</w:t>
            </w:r>
          </w:p>
        </w:tc>
        <w:tc>
          <w:tcPr>
            <w:tcW w:w="5098" w:type="dxa"/>
            <w:tcBorders>
              <w:top w:val="single" w:sz="4" w:space="0" w:color="auto"/>
              <w:left w:val="single" w:sz="4" w:space="0" w:color="auto"/>
              <w:bottom w:val="single" w:sz="4" w:space="0" w:color="auto"/>
              <w:right w:val="single" w:sz="4" w:space="0" w:color="auto"/>
            </w:tcBorders>
          </w:tcPr>
          <w:p w14:paraId="4543FA61" w14:textId="1C648F11" w:rsidR="005D08CE" w:rsidRPr="000B5DE5" w:rsidRDefault="005D08CE" w:rsidP="003576DB">
            <w:pPr>
              <w:pStyle w:val="Bezodstpw"/>
            </w:pPr>
            <w:r w:rsidRPr="000B5DE5">
              <w:t xml:space="preserve">Eksport bazy danych do </w:t>
            </w:r>
            <w:r w:rsidR="003B0753">
              <w:t>pliku</w:t>
            </w:r>
            <w:r w:rsidRPr="000B5DE5">
              <w:t>.</w:t>
            </w:r>
          </w:p>
        </w:tc>
      </w:tr>
      <w:tr w:rsidR="005D08CE" w:rsidRPr="000B5DE5" w14:paraId="09478566" w14:textId="77777777" w:rsidTr="003576DB">
        <w:tc>
          <w:tcPr>
            <w:tcW w:w="3964" w:type="dxa"/>
            <w:tcBorders>
              <w:top w:val="single" w:sz="4" w:space="0" w:color="auto"/>
              <w:left w:val="single" w:sz="4" w:space="0" w:color="auto"/>
              <w:bottom w:val="single" w:sz="4" w:space="0" w:color="auto"/>
              <w:right w:val="single" w:sz="4" w:space="0" w:color="auto"/>
            </w:tcBorders>
          </w:tcPr>
          <w:p w14:paraId="1CABD1AE" w14:textId="77777777" w:rsidR="005D08CE" w:rsidRPr="000B5DE5" w:rsidRDefault="005D08CE" w:rsidP="003576DB">
            <w:pPr>
              <w:pStyle w:val="Bezodstpw"/>
            </w:pPr>
            <w:r w:rsidRPr="000B5DE5">
              <w:t>Warunki wstępne</w:t>
            </w:r>
          </w:p>
        </w:tc>
        <w:tc>
          <w:tcPr>
            <w:tcW w:w="5098" w:type="dxa"/>
            <w:tcBorders>
              <w:top w:val="single" w:sz="4" w:space="0" w:color="auto"/>
              <w:left w:val="single" w:sz="4" w:space="0" w:color="auto"/>
              <w:bottom w:val="single" w:sz="4" w:space="0" w:color="auto"/>
              <w:right w:val="single" w:sz="4" w:space="0" w:color="auto"/>
            </w:tcBorders>
          </w:tcPr>
          <w:p w14:paraId="0697D15D" w14:textId="77777777" w:rsidR="005D08CE" w:rsidRPr="000B5DE5" w:rsidRDefault="005D08CE" w:rsidP="003576DB">
            <w:pPr>
              <w:pStyle w:val="Bezodstpw"/>
            </w:pPr>
            <w:r w:rsidRPr="000B5DE5">
              <w:t>Baza danych istnieje.</w:t>
            </w:r>
          </w:p>
        </w:tc>
      </w:tr>
      <w:tr w:rsidR="005D08CE" w:rsidRPr="000B5DE5" w14:paraId="1A46F783" w14:textId="77777777" w:rsidTr="003576DB">
        <w:tc>
          <w:tcPr>
            <w:tcW w:w="3964" w:type="dxa"/>
            <w:tcBorders>
              <w:top w:val="single" w:sz="4" w:space="0" w:color="auto"/>
              <w:left w:val="single" w:sz="4" w:space="0" w:color="auto"/>
              <w:bottom w:val="single" w:sz="4" w:space="0" w:color="auto"/>
              <w:right w:val="single" w:sz="4" w:space="0" w:color="auto"/>
            </w:tcBorders>
          </w:tcPr>
          <w:p w14:paraId="17D55EC4" w14:textId="77777777" w:rsidR="005D08CE" w:rsidRPr="000B5DE5" w:rsidRDefault="005D08CE" w:rsidP="003576DB">
            <w:pPr>
              <w:pStyle w:val="Bezodstpw"/>
            </w:pPr>
            <w:r w:rsidRPr="000B5DE5">
              <w:t>Warunek pomyślnego zakończenia</w:t>
            </w:r>
          </w:p>
        </w:tc>
        <w:tc>
          <w:tcPr>
            <w:tcW w:w="5098" w:type="dxa"/>
            <w:tcBorders>
              <w:top w:val="single" w:sz="4" w:space="0" w:color="auto"/>
              <w:left w:val="single" w:sz="4" w:space="0" w:color="auto"/>
              <w:bottom w:val="single" w:sz="4" w:space="0" w:color="auto"/>
              <w:right w:val="single" w:sz="4" w:space="0" w:color="auto"/>
            </w:tcBorders>
          </w:tcPr>
          <w:p w14:paraId="6FA14E55" w14:textId="241FADC7" w:rsidR="005D08CE" w:rsidRPr="000B5DE5" w:rsidRDefault="003B0753" w:rsidP="003576DB">
            <w:pPr>
              <w:pStyle w:val="Bezodstpw"/>
            </w:pPr>
            <w:r>
              <w:t>Wyeksportowanie pliku bazy danych do pliku dostępnego lokalnie.</w:t>
            </w:r>
          </w:p>
        </w:tc>
      </w:tr>
      <w:tr w:rsidR="005D08CE" w:rsidRPr="000B5DE5" w14:paraId="475B2248" w14:textId="77777777" w:rsidTr="003576DB">
        <w:tc>
          <w:tcPr>
            <w:tcW w:w="3964" w:type="dxa"/>
            <w:tcBorders>
              <w:top w:val="single" w:sz="4" w:space="0" w:color="auto"/>
              <w:left w:val="single" w:sz="4" w:space="0" w:color="auto"/>
              <w:bottom w:val="single" w:sz="4" w:space="0" w:color="auto"/>
              <w:right w:val="single" w:sz="4" w:space="0" w:color="auto"/>
            </w:tcBorders>
          </w:tcPr>
          <w:p w14:paraId="2F920DF8" w14:textId="77777777" w:rsidR="005D08CE" w:rsidRPr="000B5DE5" w:rsidRDefault="005D08CE" w:rsidP="003576DB">
            <w:pPr>
              <w:pStyle w:val="Bezodstpw"/>
            </w:pPr>
            <w:r w:rsidRPr="000B5DE5">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14:paraId="112EB179" w14:textId="3DA9B597" w:rsidR="005D08CE" w:rsidRPr="000B5DE5" w:rsidRDefault="005D08CE" w:rsidP="003576DB">
            <w:pPr>
              <w:pStyle w:val="Bezodstpw"/>
            </w:pPr>
            <w:r w:rsidRPr="000B5DE5">
              <w:t>Niewyeksportowanie</w:t>
            </w:r>
            <w:r w:rsidR="00163A9B">
              <w:t xml:space="preserve"> </w:t>
            </w:r>
            <w:r w:rsidRPr="000B5DE5">
              <w:t>bazy</w:t>
            </w:r>
            <w:r w:rsidR="00163A9B">
              <w:t xml:space="preserve"> dnaych</w:t>
            </w:r>
            <w:r w:rsidR="003B0753">
              <w:t>.</w:t>
            </w:r>
          </w:p>
        </w:tc>
      </w:tr>
      <w:tr w:rsidR="005D08CE" w:rsidRPr="000B5DE5" w14:paraId="7CBFFF5C" w14:textId="77777777" w:rsidTr="003576DB">
        <w:tc>
          <w:tcPr>
            <w:tcW w:w="3964" w:type="dxa"/>
            <w:tcBorders>
              <w:top w:val="single" w:sz="4" w:space="0" w:color="auto"/>
              <w:left w:val="single" w:sz="4" w:space="0" w:color="auto"/>
              <w:bottom w:val="single" w:sz="4" w:space="0" w:color="auto"/>
              <w:right w:val="single" w:sz="4" w:space="0" w:color="auto"/>
            </w:tcBorders>
          </w:tcPr>
          <w:p w14:paraId="0E3F0E42" w14:textId="77777777" w:rsidR="005D08CE" w:rsidRPr="000B5DE5" w:rsidRDefault="005D08CE" w:rsidP="003576DB">
            <w:pPr>
              <w:pStyle w:val="Bezodstpw"/>
            </w:pPr>
            <w:r w:rsidRPr="000B5DE5">
              <w:t xml:space="preserve">Aktor </w:t>
            </w:r>
          </w:p>
        </w:tc>
        <w:tc>
          <w:tcPr>
            <w:tcW w:w="5098" w:type="dxa"/>
            <w:tcBorders>
              <w:top w:val="single" w:sz="4" w:space="0" w:color="auto"/>
              <w:left w:val="single" w:sz="4" w:space="0" w:color="auto"/>
              <w:bottom w:val="single" w:sz="4" w:space="0" w:color="auto"/>
              <w:right w:val="single" w:sz="4" w:space="0" w:color="auto"/>
            </w:tcBorders>
          </w:tcPr>
          <w:p w14:paraId="2412B53F" w14:textId="77777777" w:rsidR="005D08CE" w:rsidRPr="000B5DE5" w:rsidRDefault="005D08CE" w:rsidP="003576DB">
            <w:pPr>
              <w:pStyle w:val="Bezodstpw"/>
            </w:pPr>
            <w:r w:rsidRPr="000B5DE5">
              <w:t>Użytkownik.</w:t>
            </w:r>
          </w:p>
        </w:tc>
      </w:tr>
      <w:tr w:rsidR="005D08CE" w:rsidRPr="000B5DE5" w14:paraId="1137F4BA" w14:textId="77777777" w:rsidTr="003576DB">
        <w:tc>
          <w:tcPr>
            <w:tcW w:w="3964" w:type="dxa"/>
            <w:tcBorders>
              <w:top w:val="single" w:sz="4" w:space="0" w:color="auto"/>
              <w:left w:val="single" w:sz="4" w:space="0" w:color="auto"/>
              <w:bottom w:val="single" w:sz="4" w:space="0" w:color="auto"/>
              <w:right w:val="single" w:sz="4" w:space="0" w:color="auto"/>
            </w:tcBorders>
          </w:tcPr>
          <w:p w14:paraId="6CB46594" w14:textId="77777777" w:rsidR="005D08CE" w:rsidRPr="000B5DE5" w:rsidRDefault="005D08CE" w:rsidP="003576DB">
            <w:pPr>
              <w:pStyle w:val="Bezodstpw"/>
            </w:pPr>
            <w:r w:rsidRPr="000B5DE5">
              <w:t>Wyzwalacz</w:t>
            </w:r>
          </w:p>
        </w:tc>
        <w:tc>
          <w:tcPr>
            <w:tcW w:w="5098" w:type="dxa"/>
            <w:tcBorders>
              <w:top w:val="single" w:sz="4" w:space="0" w:color="auto"/>
              <w:left w:val="single" w:sz="4" w:space="0" w:color="auto"/>
              <w:bottom w:val="single" w:sz="4" w:space="0" w:color="auto"/>
              <w:right w:val="single" w:sz="4" w:space="0" w:color="auto"/>
            </w:tcBorders>
          </w:tcPr>
          <w:p w14:paraId="5FA9D407" w14:textId="77777777" w:rsidR="005D08CE" w:rsidRPr="000B5DE5" w:rsidRDefault="005D08CE" w:rsidP="003576DB">
            <w:pPr>
              <w:pStyle w:val="Bezodstpw"/>
            </w:pPr>
            <w:r w:rsidRPr="000B5DE5">
              <w:t>Wybranie przycisku Eksport w zakładce Import/Eksport.</w:t>
            </w:r>
          </w:p>
        </w:tc>
      </w:tr>
      <w:tr w:rsidR="005D08CE" w:rsidRPr="000B5DE5" w14:paraId="15FBFAD3" w14:textId="77777777" w:rsidTr="003576DB">
        <w:tc>
          <w:tcPr>
            <w:tcW w:w="3964" w:type="dxa"/>
            <w:tcBorders>
              <w:top w:val="single" w:sz="4" w:space="0" w:color="auto"/>
              <w:left w:val="single" w:sz="4" w:space="0" w:color="auto"/>
              <w:bottom w:val="single" w:sz="4" w:space="0" w:color="auto"/>
              <w:right w:val="single" w:sz="4" w:space="0" w:color="auto"/>
            </w:tcBorders>
          </w:tcPr>
          <w:p w14:paraId="2AB4316E" w14:textId="77777777" w:rsidR="005D08CE" w:rsidRPr="000B5DE5" w:rsidRDefault="005D08CE" w:rsidP="003576DB">
            <w:pPr>
              <w:pStyle w:val="Bezodstpw"/>
            </w:pPr>
            <w:r w:rsidRPr="000B5DE5">
              <w:t>Główny przebieg</w:t>
            </w:r>
          </w:p>
        </w:tc>
        <w:tc>
          <w:tcPr>
            <w:tcW w:w="5098" w:type="dxa"/>
            <w:tcBorders>
              <w:top w:val="single" w:sz="4" w:space="0" w:color="auto"/>
              <w:left w:val="single" w:sz="4" w:space="0" w:color="auto"/>
              <w:bottom w:val="single" w:sz="4" w:space="0" w:color="auto"/>
              <w:right w:val="single" w:sz="4" w:space="0" w:color="auto"/>
            </w:tcBorders>
          </w:tcPr>
          <w:p w14:paraId="1E893C6C" w14:textId="77777777" w:rsidR="003B0753" w:rsidRDefault="005D08CE" w:rsidP="003B0753">
            <w:pPr>
              <w:pStyle w:val="Bezodstpw"/>
            </w:pPr>
            <w:r w:rsidRPr="000B5DE5">
              <w:t>1. Użytkownik wybiera przycisku Eksport w zakładce Import/Eksport.</w:t>
            </w:r>
          </w:p>
          <w:p w14:paraId="6E3C2FA0" w14:textId="4FC89574" w:rsidR="005D08CE" w:rsidRPr="000B5DE5" w:rsidRDefault="003B0753" w:rsidP="003B0753">
            <w:pPr>
              <w:pStyle w:val="Bezodstpw"/>
            </w:pPr>
            <w:r>
              <w:t>2</w:t>
            </w:r>
            <w:r w:rsidR="005D08CE" w:rsidRPr="000B5DE5">
              <w:t xml:space="preserve">. Baza danych zostaje wyeksportowana </w:t>
            </w:r>
            <w:r w:rsidR="00F82BF9">
              <w:t>do pliku dostępnego lokalnie</w:t>
            </w:r>
            <w:r w:rsidR="005D08CE" w:rsidRPr="000B5DE5">
              <w:t>.</w:t>
            </w:r>
          </w:p>
        </w:tc>
      </w:tr>
      <w:tr w:rsidR="005D08CE" w:rsidRPr="000B5DE5" w14:paraId="4BCDEFE0" w14:textId="77777777" w:rsidTr="008E5120">
        <w:tc>
          <w:tcPr>
            <w:tcW w:w="3964" w:type="dxa"/>
            <w:tcBorders>
              <w:top w:val="single" w:sz="4" w:space="0" w:color="auto"/>
              <w:left w:val="single" w:sz="4" w:space="0" w:color="auto"/>
              <w:bottom w:val="single" w:sz="4" w:space="0" w:color="auto"/>
              <w:right w:val="single" w:sz="4" w:space="0" w:color="auto"/>
            </w:tcBorders>
          </w:tcPr>
          <w:p w14:paraId="7ED22121" w14:textId="77777777" w:rsidR="005D08CE" w:rsidRPr="000B5DE5" w:rsidRDefault="005D08CE" w:rsidP="003576DB">
            <w:pPr>
              <w:pStyle w:val="Bezodstpw"/>
            </w:pPr>
            <w:r w:rsidRPr="000B5DE5">
              <w:t>Rozszerzenie</w:t>
            </w:r>
          </w:p>
        </w:tc>
        <w:tc>
          <w:tcPr>
            <w:tcW w:w="5098" w:type="dxa"/>
            <w:tcBorders>
              <w:top w:val="single" w:sz="4" w:space="0" w:color="auto"/>
              <w:left w:val="single" w:sz="4" w:space="0" w:color="auto"/>
              <w:bottom w:val="single" w:sz="4" w:space="0" w:color="auto"/>
              <w:right w:val="single" w:sz="4" w:space="0" w:color="auto"/>
            </w:tcBorders>
          </w:tcPr>
          <w:p w14:paraId="6C1DBC4E" w14:textId="7C2B16A4" w:rsidR="005D08CE" w:rsidRPr="000B5DE5" w:rsidRDefault="003B0753" w:rsidP="003576DB">
            <w:pPr>
              <w:pStyle w:val="Bezodstpw"/>
            </w:pPr>
            <w:r>
              <w:t>Brak</w:t>
            </w:r>
          </w:p>
        </w:tc>
      </w:tr>
    </w:tbl>
    <w:p w14:paraId="367841D0" w14:textId="77777777" w:rsidR="005D08CE" w:rsidRPr="000B5DE5" w:rsidRDefault="005D08CE" w:rsidP="005D08CE">
      <w:pPr>
        <w:pStyle w:val="Tekstwiodcy"/>
        <w:ind w:firstLine="0"/>
      </w:pPr>
    </w:p>
    <w:p w14:paraId="2262A815" w14:textId="77777777" w:rsidR="00F30FCE" w:rsidRPr="000B5DE5" w:rsidRDefault="00F30FCE">
      <w:pPr>
        <w:spacing w:after="200" w:line="276" w:lineRule="auto"/>
        <w:jc w:val="left"/>
      </w:pPr>
      <w:r w:rsidRPr="000B5DE5">
        <w:br w:type="page"/>
      </w:r>
    </w:p>
    <w:p w14:paraId="2643DB02" w14:textId="541AB7F4" w:rsidR="008E5120" w:rsidRPr="000B5DE5" w:rsidRDefault="008E5120" w:rsidP="008E5120">
      <w:pPr>
        <w:pStyle w:val="Legenda"/>
        <w:keepNext/>
      </w:pPr>
      <w:bookmarkStart w:id="44" w:name="_Toc474062279"/>
      <w:r w:rsidRPr="000B5DE5">
        <w:lastRenderedPageBreak/>
        <w:t xml:space="preserve">Tabela </w:t>
      </w:r>
      <w:fldSimple w:instr=" SEQ Tabela \* ARABIC ">
        <w:r w:rsidRPr="000B5DE5">
          <w:rPr>
            <w:noProof/>
          </w:rPr>
          <w:t>7</w:t>
        </w:r>
      </w:fldSimple>
      <w:r w:rsidRPr="000B5DE5">
        <w:t xml:space="preserve"> Importuj dane</w:t>
      </w:r>
      <w:bookmarkEnd w:id="44"/>
    </w:p>
    <w:tbl>
      <w:tblPr>
        <w:tblStyle w:val="Tabela-Siatka"/>
        <w:tblW w:w="0" w:type="auto"/>
        <w:tblLook w:val="04A0" w:firstRow="1" w:lastRow="0" w:firstColumn="1" w:lastColumn="0" w:noHBand="0" w:noVBand="1"/>
      </w:tblPr>
      <w:tblGrid>
        <w:gridCol w:w="3964"/>
        <w:gridCol w:w="5098"/>
      </w:tblGrid>
      <w:tr w:rsidR="005D08CE" w:rsidRPr="000B5DE5" w14:paraId="420F9C50" w14:textId="77777777" w:rsidTr="003576DB">
        <w:tc>
          <w:tcPr>
            <w:tcW w:w="3964" w:type="dxa"/>
            <w:tcBorders>
              <w:top w:val="single" w:sz="4" w:space="0" w:color="auto"/>
              <w:left w:val="single" w:sz="4" w:space="0" w:color="auto"/>
              <w:bottom w:val="single" w:sz="4" w:space="0" w:color="auto"/>
              <w:right w:val="single" w:sz="4" w:space="0" w:color="auto"/>
            </w:tcBorders>
          </w:tcPr>
          <w:p w14:paraId="0B68DBD0" w14:textId="77777777" w:rsidR="005D08CE" w:rsidRPr="000B5DE5" w:rsidRDefault="005D08CE" w:rsidP="003576DB">
            <w:pPr>
              <w:pStyle w:val="Bezodstpw"/>
            </w:pPr>
            <w:r w:rsidRPr="000B5DE5">
              <w:t>Kontekst zdaniowy</w:t>
            </w:r>
          </w:p>
        </w:tc>
        <w:tc>
          <w:tcPr>
            <w:tcW w:w="5098" w:type="dxa"/>
            <w:tcBorders>
              <w:top w:val="single" w:sz="4" w:space="0" w:color="auto"/>
              <w:left w:val="single" w:sz="4" w:space="0" w:color="auto"/>
              <w:bottom w:val="single" w:sz="4" w:space="0" w:color="auto"/>
              <w:right w:val="single" w:sz="4" w:space="0" w:color="auto"/>
            </w:tcBorders>
          </w:tcPr>
          <w:p w14:paraId="50C57468" w14:textId="63D13328" w:rsidR="005D08CE" w:rsidRPr="000B5DE5" w:rsidRDefault="005D08CE" w:rsidP="003576DB">
            <w:pPr>
              <w:pStyle w:val="Bezodstpw"/>
            </w:pPr>
            <w:r w:rsidRPr="000B5DE5">
              <w:t xml:space="preserve">Import bazy danych z </w:t>
            </w:r>
            <w:r w:rsidR="00F82BF9">
              <w:t>pliku lokalnego</w:t>
            </w:r>
            <w:r w:rsidRPr="000B5DE5">
              <w:t>.</w:t>
            </w:r>
          </w:p>
        </w:tc>
      </w:tr>
      <w:tr w:rsidR="005D08CE" w:rsidRPr="000B5DE5" w14:paraId="6A70AD4D" w14:textId="77777777" w:rsidTr="003576DB">
        <w:tc>
          <w:tcPr>
            <w:tcW w:w="3964" w:type="dxa"/>
            <w:tcBorders>
              <w:top w:val="single" w:sz="4" w:space="0" w:color="auto"/>
              <w:left w:val="single" w:sz="4" w:space="0" w:color="auto"/>
              <w:bottom w:val="single" w:sz="4" w:space="0" w:color="auto"/>
              <w:right w:val="single" w:sz="4" w:space="0" w:color="auto"/>
            </w:tcBorders>
          </w:tcPr>
          <w:p w14:paraId="6BEC7D6E" w14:textId="77777777" w:rsidR="005D08CE" w:rsidRPr="000B5DE5" w:rsidRDefault="005D08CE" w:rsidP="003576DB">
            <w:pPr>
              <w:pStyle w:val="Bezodstpw"/>
            </w:pPr>
            <w:r w:rsidRPr="000B5DE5">
              <w:t>Warunki wstępne</w:t>
            </w:r>
          </w:p>
        </w:tc>
        <w:tc>
          <w:tcPr>
            <w:tcW w:w="5098" w:type="dxa"/>
            <w:tcBorders>
              <w:top w:val="single" w:sz="4" w:space="0" w:color="auto"/>
              <w:left w:val="single" w:sz="4" w:space="0" w:color="auto"/>
              <w:bottom w:val="single" w:sz="4" w:space="0" w:color="auto"/>
              <w:right w:val="single" w:sz="4" w:space="0" w:color="auto"/>
            </w:tcBorders>
          </w:tcPr>
          <w:p w14:paraId="6A94D307" w14:textId="72A960E1" w:rsidR="005D08CE" w:rsidRPr="000B5DE5" w:rsidRDefault="00F82BF9" w:rsidP="003576DB">
            <w:pPr>
              <w:pStyle w:val="Bezodstpw"/>
            </w:pPr>
            <w:r>
              <w:t>Plik do importu znajduje się w lokalizacji</w:t>
            </w:r>
            <w:r w:rsidR="00163A9B">
              <w:t xml:space="preserve"> /sdcard/CarCost</w:t>
            </w:r>
          </w:p>
        </w:tc>
      </w:tr>
      <w:tr w:rsidR="005D08CE" w:rsidRPr="000B5DE5" w14:paraId="759804F7" w14:textId="77777777" w:rsidTr="003576DB">
        <w:tc>
          <w:tcPr>
            <w:tcW w:w="3964" w:type="dxa"/>
            <w:tcBorders>
              <w:top w:val="single" w:sz="4" w:space="0" w:color="auto"/>
              <w:left w:val="single" w:sz="4" w:space="0" w:color="auto"/>
              <w:bottom w:val="single" w:sz="4" w:space="0" w:color="auto"/>
              <w:right w:val="single" w:sz="4" w:space="0" w:color="auto"/>
            </w:tcBorders>
          </w:tcPr>
          <w:p w14:paraId="7FB5432D" w14:textId="77777777" w:rsidR="005D08CE" w:rsidRPr="000B5DE5" w:rsidRDefault="005D08CE" w:rsidP="003576DB">
            <w:pPr>
              <w:pStyle w:val="Bezodstpw"/>
            </w:pPr>
            <w:r w:rsidRPr="000B5DE5">
              <w:t>Warunek pomyślnego zakończenia</w:t>
            </w:r>
          </w:p>
        </w:tc>
        <w:tc>
          <w:tcPr>
            <w:tcW w:w="5098" w:type="dxa"/>
            <w:tcBorders>
              <w:top w:val="single" w:sz="4" w:space="0" w:color="auto"/>
              <w:left w:val="single" w:sz="4" w:space="0" w:color="auto"/>
              <w:bottom w:val="single" w:sz="4" w:space="0" w:color="auto"/>
              <w:right w:val="single" w:sz="4" w:space="0" w:color="auto"/>
            </w:tcBorders>
          </w:tcPr>
          <w:p w14:paraId="67DF1E3D" w14:textId="2F6AFA69" w:rsidR="005D08CE" w:rsidRPr="000B5DE5" w:rsidRDefault="005D08CE" w:rsidP="003576DB">
            <w:pPr>
              <w:pStyle w:val="Bezodstpw"/>
            </w:pPr>
            <w:r w:rsidRPr="000B5DE5">
              <w:t xml:space="preserve">Zaimportowanie </w:t>
            </w:r>
            <w:r w:rsidR="00163A9B">
              <w:t>pliku do domyślnej ścieżki bazodanowej</w:t>
            </w:r>
            <w:r w:rsidRPr="000B5DE5">
              <w:t>.</w:t>
            </w:r>
          </w:p>
        </w:tc>
      </w:tr>
      <w:tr w:rsidR="005D08CE" w:rsidRPr="000B5DE5" w14:paraId="6374488F" w14:textId="77777777" w:rsidTr="003576DB">
        <w:tc>
          <w:tcPr>
            <w:tcW w:w="3964" w:type="dxa"/>
            <w:tcBorders>
              <w:top w:val="single" w:sz="4" w:space="0" w:color="auto"/>
              <w:left w:val="single" w:sz="4" w:space="0" w:color="auto"/>
              <w:bottom w:val="single" w:sz="4" w:space="0" w:color="auto"/>
              <w:right w:val="single" w:sz="4" w:space="0" w:color="auto"/>
            </w:tcBorders>
          </w:tcPr>
          <w:p w14:paraId="64036CC4" w14:textId="77777777" w:rsidR="005D08CE" w:rsidRPr="000B5DE5" w:rsidRDefault="005D08CE" w:rsidP="003576DB">
            <w:pPr>
              <w:pStyle w:val="Bezodstpw"/>
            </w:pPr>
            <w:r w:rsidRPr="000B5DE5">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14:paraId="727090EA" w14:textId="77777777" w:rsidR="005D08CE" w:rsidRPr="000B5DE5" w:rsidRDefault="005D08CE" w:rsidP="003576DB">
            <w:pPr>
              <w:pStyle w:val="Bezodstpw"/>
            </w:pPr>
            <w:r w:rsidRPr="000B5DE5">
              <w:t>Niezaimportowanie wszystkich danych z archiwum zip do bazy danych.</w:t>
            </w:r>
          </w:p>
        </w:tc>
      </w:tr>
      <w:tr w:rsidR="005D08CE" w:rsidRPr="000B5DE5" w14:paraId="7A6112DF" w14:textId="77777777" w:rsidTr="003576DB">
        <w:tc>
          <w:tcPr>
            <w:tcW w:w="3964" w:type="dxa"/>
            <w:tcBorders>
              <w:top w:val="single" w:sz="4" w:space="0" w:color="auto"/>
              <w:left w:val="single" w:sz="4" w:space="0" w:color="auto"/>
              <w:bottom w:val="single" w:sz="4" w:space="0" w:color="auto"/>
              <w:right w:val="single" w:sz="4" w:space="0" w:color="auto"/>
            </w:tcBorders>
          </w:tcPr>
          <w:p w14:paraId="7F1070FC" w14:textId="77777777" w:rsidR="005D08CE" w:rsidRPr="000B5DE5" w:rsidRDefault="005D08CE" w:rsidP="003576DB">
            <w:pPr>
              <w:pStyle w:val="Bezodstpw"/>
            </w:pPr>
            <w:r w:rsidRPr="000B5DE5">
              <w:t xml:space="preserve">Aktor </w:t>
            </w:r>
          </w:p>
        </w:tc>
        <w:tc>
          <w:tcPr>
            <w:tcW w:w="5098" w:type="dxa"/>
            <w:tcBorders>
              <w:top w:val="single" w:sz="4" w:space="0" w:color="auto"/>
              <w:left w:val="single" w:sz="4" w:space="0" w:color="auto"/>
              <w:bottom w:val="single" w:sz="4" w:space="0" w:color="auto"/>
              <w:right w:val="single" w:sz="4" w:space="0" w:color="auto"/>
            </w:tcBorders>
          </w:tcPr>
          <w:p w14:paraId="34CB67FD" w14:textId="77777777" w:rsidR="005D08CE" w:rsidRPr="000B5DE5" w:rsidRDefault="005D08CE" w:rsidP="003576DB">
            <w:pPr>
              <w:pStyle w:val="Bezodstpw"/>
            </w:pPr>
            <w:r w:rsidRPr="000B5DE5">
              <w:t>Użytkownik.</w:t>
            </w:r>
          </w:p>
        </w:tc>
      </w:tr>
      <w:tr w:rsidR="005D08CE" w:rsidRPr="000B5DE5" w14:paraId="63FA59BC" w14:textId="77777777" w:rsidTr="003576DB">
        <w:tc>
          <w:tcPr>
            <w:tcW w:w="3964" w:type="dxa"/>
            <w:tcBorders>
              <w:top w:val="single" w:sz="4" w:space="0" w:color="auto"/>
              <w:left w:val="single" w:sz="4" w:space="0" w:color="auto"/>
              <w:bottom w:val="single" w:sz="4" w:space="0" w:color="auto"/>
              <w:right w:val="single" w:sz="4" w:space="0" w:color="auto"/>
            </w:tcBorders>
          </w:tcPr>
          <w:p w14:paraId="791DFD87" w14:textId="77777777" w:rsidR="005D08CE" w:rsidRPr="000B5DE5" w:rsidRDefault="005D08CE" w:rsidP="003576DB">
            <w:pPr>
              <w:pStyle w:val="Bezodstpw"/>
            </w:pPr>
            <w:r w:rsidRPr="000B5DE5">
              <w:t>Wyzwalacz</w:t>
            </w:r>
          </w:p>
        </w:tc>
        <w:tc>
          <w:tcPr>
            <w:tcW w:w="5098" w:type="dxa"/>
            <w:tcBorders>
              <w:top w:val="single" w:sz="4" w:space="0" w:color="auto"/>
              <w:left w:val="single" w:sz="4" w:space="0" w:color="auto"/>
              <w:bottom w:val="single" w:sz="4" w:space="0" w:color="auto"/>
              <w:right w:val="single" w:sz="4" w:space="0" w:color="auto"/>
            </w:tcBorders>
          </w:tcPr>
          <w:p w14:paraId="0E942273" w14:textId="688B9BAA" w:rsidR="005D08CE" w:rsidRPr="000B5DE5" w:rsidRDefault="005D08CE" w:rsidP="003576DB">
            <w:pPr>
              <w:pStyle w:val="Bezodstpw"/>
            </w:pPr>
            <w:r w:rsidRPr="000B5DE5">
              <w:t>Wybranie przycisku Impo</w:t>
            </w:r>
            <w:r w:rsidR="00163A9B">
              <w:t>rt w zakładce Import/Eksport</w:t>
            </w:r>
            <w:r w:rsidRPr="000B5DE5">
              <w:t>.</w:t>
            </w:r>
          </w:p>
        </w:tc>
      </w:tr>
      <w:tr w:rsidR="005D08CE" w:rsidRPr="000B5DE5" w14:paraId="3CED0199" w14:textId="77777777" w:rsidTr="003576DB">
        <w:tc>
          <w:tcPr>
            <w:tcW w:w="3964" w:type="dxa"/>
            <w:tcBorders>
              <w:top w:val="single" w:sz="4" w:space="0" w:color="auto"/>
              <w:left w:val="single" w:sz="4" w:space="0" w:color="auto"/>
              <w:bottom w:val="single" w:sz="4" w:space="0" w:color="auto"/>
              <w:right w:val="single" w:sz="4" w:space="0" w:color="auto"/>
            </w:tcBorders>
          </w:tcPr>
          <w:p w14:paraId="165177D6" w14:textId="77777777" w:rsidR="005D08CE" w:rsidRPr="000B5DE5" w:rsidRDefault="005D08CE" w:rsidP="003576DB">
            <w:pPr>
              <w:pStyle w:val="Bezodstpw"/>
            </w:pPr>
            <w:r w:rsidRPr="000B5DE5">
              <w:t>Główny przebieg</w:t>
            </w:r>
          </w:p>
        </w:tc>
        <w:tc>
          <w:tcPr>
            <w:tcW w:w="5098" w:type="dxa"/>
            <w:tcBorders>
              <w:top w:val="single" w:sz="4" w:space="0" w:color="auto"/>
              <w:left w:val="single" w:sz="4" w:space="0" w:color="auto"/>
              <w:bottom w:val="single" w:sz="4" w:space="0" w:color="auto"/>
              <w:right w:val="single" w:sz="4" w:space="0" w:color="auto"/>
            </w:tcBorders>
          </w:tcPr>
          <w:p w14:paraId="05FC58F2" w14:textId="59F68FCF" w:rsidR="005D08CE" w:rsidRPr="000B5DE5" w:rsidRDefault="005D08CE" w:rsidP="00163A9B">
            <w:pPr>
              <w:pStyle w:val="Bezodstpw"/>
            </w:pPr>
            <w:r w:rsidRPr="000B5DE5">
              <w:t xml:space="preserve">1. Użytkownik wybiera przycisku </w:t>
            </w:r>
            <w:r w:rsidR="00163A9B">
              <w:t>Import w zakładce Import/Eksport</w:t>
            </w:r>
            <w:r w:rsidRPr="000B5DE5">
              <w:t>.</w:t>
            </w:r>
            <w:r w:rsidR="00163A9B" w:rsidRPr="000B5DE5">
              <w:t xml:space="preserve"> </w:t>
            </w:r>
            <w:r w:rsidRPr="000B5DE5">
              <w:t>3. Baza danych zostaje zaimportowana.</w:t>
            </w:r>
          </w:p>
        </w:tc>
      </w:tr>
      <w:tr w:rsidR="005D08CE" w:rsidRPr="000B5DE5" w14:paraId="7B416A00" w14:textId="77777777" w:rsidTr="003576DB">
        <w:tc>
          <w:tcPr>
            <w:tcW w:w="3964" w:type="dxa"/>
            <w:tcBorders>
              <w:top w:val="single" w:sz="4" w:space="0" w:color="auto"/>
              <w:left w:val="single" w:sz="4" w:space="0" w:color="auto"/>
              <w:bottom w:val="single" w:sz="4" w:space="0" w:color="auto"/>
              <w:right w:val="single" w:sz="4" w:space="0" w:color="auto"/>
            </w:tcBorders>
          </w:tcPr>
          <w:p w14:paraId="6B632192" w14:textId="77777777" w:rsidR="005D08CE" w:rsidRPr="000B5DE5" w:rsidRDefault="005D08CE" w:rsidP="003576DB">
            <w:pPr>
              <w:pStyle w:val="Bezodstpw"/>
            </w:pPr>
            <w:r w:rsidRPr="000B5DE5">
              <w:t>Rozszerzenie</w:t>
            </w:r>
          </w:p>
        </w:tc>
        <w:tc>
          <w:tcPr>
            <w:tcW w:w="5098" w:type="dxa"/>
            <w:tcBorders>
              <w:top w:val="single" w:sz="4" w:space="0" w:color="auto"/>
              <w:left w:val="single" w:sz="4" w:space="0" w:color="auto"/>
              <w:bottom w:val="single" w:sz="4" w:space="0" w:color="auto"/>
              <w:right w:val="single" w:sz="4" w:space="0" w:color="auto"/>
            </w:tcBorders>
          </w:tcPr>
          <w:p w14:paraId="550BD9D2" w14:textId="77777777" w:rsidR="005D08CE" w:rsidRPr="000B5DE5" w:rsidRDefault="005D08CE" w:rsidP="003576DB">
            <w:pPr>
              <w:pStyle w:val="Bezodstpw"/>
            </w:pPr>
            <w:r w:rsidRPr="000B5DE5">
              <w:t>2.a. Użytkownik anuluje import w oknie dialogowym.</w:t>
            </w:r>
          </w:p>
          <w:p w14:paraId="42B029D3" w14:textId="77777777" w:rsidR="005D08CE" w:rsidRPr="000B5DE5" w:rsidRDefault="005D08CE" w:rsidP="003576DB">
            <w:pPr>
              <w:pStyle w:val="Bezodstpw"/>
            </w:pPr>
            <w:r w:rsidRPr="000B5DE5">
              <w:t>3.a. Baza danych nie zostaje zaimportowana.</w:t>
            </w:r>
          </w:p>
        </w:tc>
      </w:tr>
    </w:tbl>
    <w:p w14:paraId="2369BD88" w14:textId="114CD7E9" w:rsidR="003069EB" w:rsidRPr="000B5DE5" w:rsidRDefault="003069EB" w:rsidP="00C50878">
      <w:pPr>
        <w:pStyle w:val="NrNagwek2"/>
      </w:pPr>
      <w:bookmarkStart w:id="45" w:name="_Toc474062199"/>
      <w:r w:rsidRPr="000B5DE5">
        <w:t>Projekt bazy danych</w:t>
      </w:r>
      <w:bookmarkEnd w:id="45"/>
    </w:p>
    <w:p w14:paraId="2A98C860" w14:textId="1FA190A3" w:rsidR="00C50878" w:rsidRPr="000B5DE5" w:rsidRDefault="008E5120" w:rsidP="00C50878">
      <w:pPr>
        <w:pStyle w:val="Tekstwiodcy"/>
      </w:pPr>
      <w:r w:rsidRPr="000B5DE5">
        <w:t>Baza danych została zaprojektowana w oparciu o technologię bazodanową SQLite. Z założenia aplikacja ma być prosta i czytelna, więc także baza danych składa się z tylko trzech powiązanych ze sobą tabel: user, vehicle oraz cost. Tabela user zawiera dane, które kilkoma parametrami opisują użytkownika aplikacji. W tabela vehicle została stworzona z myślą o rozwoju aplikacji pod kątem prowadzenia kilku pojazdów lecz w obecnej formie zarówno tabela user, jak i tabela vehicle zawierają po jednym wierszu. Najbardziej istotną tabelą jest tabel cost. Zawiera ona dane wszystkich dodanych przez użytkownika kosztów z uwzględnieniem kategorii oraz charakterystycznych dla kategorii parametrów.</w:t>
      </w:r>
      <w:r w:rsidR="00EA3644" w:rsidRPr="000B5DE5">
        <w:t xml:space="preserve"> Poniżej znajduje się schemat bazy danych wykorzystywanej w aplikacji.</w:t>
      </w:r>
    </w:p>
    <w:p w14:paraId="58177326" w14:textId="77777777" w:rsidR="00EA3644" w:rsidRPr="000B5DE5" w:rsidRDefault="00EA3644" w:rsidP="00163A9B">
      <w:pPr>
        <w:pStyle w:val="Tekstwiodcy"/>
        <w:keepNext/>
        <w:ind w:firstLine="0"/>
        <w:jc w:val="center"/>
      </w:pPr>
      <w:r w:rsidRPr="000B5DE5">
        <w:rPr>
          <w:noProof/>
          <w:lang w:eastAsia="pl-PL"/>
        </w:rPr>
        <w:drawing>
          <wp:inline distT="0" distB="0" distL="0" distR="0" wp14:anchorId="6545DF04" wp14:editId="270232C4">
            <wp:extent cx="5692727" cy="219626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t bazy danych.png"/>
                    <pic:cNvPicPr/>
                  </pic:nvPicPr>
                  <pic:blipFill>
                    <a:blip r:embed="rId18">
                      <a:extLst>
                        <a:ext uri="{28A0092B-C50C-407E-A947-70E740481C1C}">
                          <a14:useLocalDpi xmlns:a14="http://schemas.microsoft.com/office/drawing/2010/main" val="0"/>
                        </a:ext>
                      </a:extLst>
                    </a:blip>
                    <a:stretch>
                      <a:fillRect/>
                    </a:stretch>
                  </pic:blipFill>
                  <pic:spPr>
                    <a:xfrm>
                      <a:off x="0" y="0"/>
                      <a:ext cx="5770585" cy="2226307"/>
                    </a:xfrm>
                    <a:prstGeom prst="rect">
                      <a:avLst/>
                    </a:prstGeom>
                  </pic:spPr>
                </pic:pic>
              </a:graphicData>
            </a:graphic>
          </wp:inline>
        </w:drawing>
      </w:r>
    </w:p>
    <w:p w14:paraId="7F59FB84" w14:textId="04994AC3" w:rsidR="00EA3644" w:rsidRPr="000B5DE5" w:rsidRDefault="00EA3644" w:rsidP="00EA3644">
      <w:pPr>
        <w:pStyle w:val="Legenda"/>
        <w:jc w:val="center"/>
      </w:pPr>
      <w:bookmarkStart w:id="46" w:name="_Toc474062254"/>
      <w:r w:rsidRPr="000B5DE5">
        <w:t xml:space="preserve">Rysunek </w:t>
      </w:r>
      <w:fldSimple w:instr=" SEQ Rysunek \* ARABIC ">
        <w:r w:rsidR="006C1490">
          <w:rPr>
            <w:noProof/>
          </w:rPr>
          <w:t>8</w:t>
        </w:r>
      </w:fldSimple>
      <w:r w:rsidRPr="000B5DE5">
        <w:t xml:space="preserve"> Schemat bazy danych</w:t>
      </w:r>
      <w:bookmarkEnd w:id="46"/>
    </w:p>
    <w:p w14:paraId="424BC6AB" w14:textId="4D5F28B6" w:rsidR="00C50878" w:rsidRPr="000B5DE5" w:rsidRDefault="003069EB" w:rsidP="00C50878">
      <w:pPr>
        <w:pStyle w:val="NrNagwek2"/>
      </w:pPr>
      <w:bookmarkStart w:id="47" w:name="_Toc474062200"/>
      <w:r w:rsidRPr="000B5DE5">
        <w:lastRenderedPageBreak/>
        <w:t>Architektura aplikacji</w:t>
      </w:r>
      <w:bookmarkEnd w:id="47"/>
    </w:p>
    <w:p w14:paraId="12B2A7A9" w14:textId="511B2A02" w:rsidR="00853630" w:rsidRPr="000B5DE5" w:rsidRDefault="00A96A00" w:rsidP="00C50878">
      <w:pPr>
        <w:pStyle w:val="Tekstwiodcy"/>
      </w:pPr>
      <w:r w:rsidRPr="000B5DE5">
        <w:t xml:space="preserve">Aplikacja realizowana w ramach pracy dyplomowej opiera się na architekturze fragmentów. Istnieją dwie aktywności: </w:t>
      </w:r>
      <w:r w:rsidR="00853630" w:rsidRPr="000B5DE5">
        <w:t xml:space="preserve">IntroActivity oraz </w:t>
      </w:r>
      <w:r w:rsidRPr="000B5DE5">
        <w:t>MainAcitivity</w:t>
      </w:r>
      <w:r w:rsidR="00853630" w:rsidRPr="000B5DE5">
        <w:t>.</w:t>
      </w:r>
    </w:p>
    <w:p w14:paraId="70116602" w14:textId="62400127" w:rsidR="00C50878" w:rsidRPr="000B5DE5" w:rsidRDefault="00853630" w:rsidP="00C50878">
      <w:pPr>
        <w:pStyle w:val="Tekstwiodcy"/>
      </w:pPr>
      <w:r w:rsidRPr="000B5DE5">
        <w:t>Pierws</w:t>
      </w:r>
      <w:r w:rsidR="00A96A00" w:rsidRPr="000B5DE5">
        <w:t>z</w:t>
      </w:r>
      <w:r w:rsidRPr="000B5DE5">
        <w:t>a z</w:t>
      </w:r>
      <w:r w:rsidR="00A96A00" w:rsidRPr="000B5DE5">
        <w:t xml:space="preserve"> wymienionych aktywności uruchamia się tylko raz przy pierwszym uruchomieniu aplikacji po instalacji. Warunkiem jej uruchomienia jest brak utworzonej bazy danych. </w:t>
      </w:r>
      <w:r w:rsidR="002123FD">
        <w:t>Poprzez cztery fragmenty prosi o uprawnienia do pisania i czytania do pamięci, a także gromadzi dane</w:t>
      </w:r>
      <w:r w:rsidR="007E5A07" w:rsidRPr="000B5DE5">
        <w:t xml:space="preserve"> użytkownika oraz pojazdu</w:t>
      </w:r>
      <w:r w:rsidR="002123FD">
        <w:t>, które następnie umieszcza w nowoutworzonej bazie danych.</w:t>
      </w:r>
    </w:p>
    <w:p w14:paraId="54AD0DB6" w14:textId="630A2906" w:rsidR="00853630" w:rsidRDefault="00853630" w:rsidP="00230087">
      <w:pPr>
        <w:pStyle w:val="Tekstwiodcy"/>
      </w:pPr>
      <w:r w:rsidRPr="000B5DE5">
        <w:t>MainActivity jest</w:t>
      </w:r>
      <w:r w:rsidR="002123FD">
        <w:t xml:space="preserve"> natomiast</w:t>
      </w:r>
      <w:r w:rsidRPr="000B5DE5">
        <w:t xml:space="preserve"> główną aktywnością obsługującą pozostałe fragmenty aplikacji</w:t>
      </w:r>
      <w:r w:rsidR="002123FD">
        <w:t xml:space="preserve"> zapewniające dodawanie, edycję i usuwanie kosztów, oraz wyświetlanie</w:t>
      </w:r>
      <w:r w:rsidR="00D27327">
        <w:t xml:space="preserve"> ich na wykresie</w:t>
      </w:r>
      <w:r w:rsidRPr="000B5DE5">
        <w:t>.</w:t>
      </w:r>
      <w:r w:rsidR="00D27327">
        <w:t xml:space="preserve"> W tej aktywności odbywa się zmiana poszczególnych fragmentów, a także w jej kontekście odbywają się zdarzenia.</w:t>
      </w:r>
    </w:p>
    <w:p w14:paraId="7352F7D8" w14:textId="1CBFBD93" w:rsidR="00D27327" w:rsidRPr="00163A9B" w:rsidRDefault="00D27327" w:rsidP="00163A9B">
      <w:pPr>
        <w:pStyle w:val="Tekstwiodcy"/>
      </w:pPr>
      <w:r>
        <w:t>Za kontakt z bazą danych odpowiedzialna jest klasa DatabaseHelper. Dodatkowo zostały utworzone klasy wspomagające tymczasowe przechowywanie danych potrzebnych np. do wyświetlenia wykresu.</w:t>
      </w:r>
    </w:p>
    <w:p w14:paraId="66835D66" w14:textId="373B26F9" w:rsidR="003452DE" w:rsidRPr="000B5DE5" w:rsidRDefault="003069EB" w:rsidP="00C50878">
      <w:pPr>
        <w:pStyle w:val="NrNagwek2"/>
        <w:rPr>
          <w:rFonts w:eastAsiaTheme="minorHAnsi"/>
        </w:rPr>
      </w:pPr>
      <w:bookmarkStart w:id="48" w:name="_Toc474062201"/>
      <w:r w:rsidRPr="000B5DE5">
        <w:t>Interfejs graficzny</w:t>
      </w:r>
      <w:bookmarkEnd w:id="48"/>
      <w:r w:rsidR="003452DE" w:rsidRPr="000B5DE5">
        <w:rPr>
          <w:rFonts w:eastAsiaTheme="minorHAnsi"/>
        </w:rPr>
        <w:t xml:space="preserve"> </w:t>
      </w:r>
    </w:p>
    <w:p w14:paraId="494BD8F5" w14:textId="242CB73C" w:rsidR="00D27327" w:rsidRPr="000B5DE5" w:rsidRDefault="00A96A00" w:rsidP="00D27327">
      <w:pPr>
        <w:pStyle w:val="Tekstwiodcy"/>
      </w:pPr>
      <w:r w:rsidRPr="000B5DE5">
        <w:t xml:space="preserve">Interfejs graficzny aplikacji zgodnie z założeniem jest prosty i czytelny. Składa się na niego </w:t>
      </w:r>
      <w:r w:rsidR="00D27327">
        <w:t>sześć</w:t>
      </w:r>
      <w:r w:rsidRPr="000B5DE5">
        <w:t xml:space="preserve"> fragmentów</w:t>
      </w:r>
      <w:r w:rsidR="00D27327">
        <w:t xml:space="preserve"> przynależnych do MainActivity:</w:t>
      </w:r>
      <w:r w:rsidR="00D27327" w:rsidRPr="00D27327">
        <w:t xml:space="preserve"> </w:t>
      </w:r>
    </w:p>
    <w:p w14:paraId="7DCF1115" w14:textId="28FF0ED5" w:rsidR="00D27327" w:rsidRPr="000B5DE5" w:rsidRDefault="00D27327" w:rsidP="00D27327">
      <w:pPr>
        <w:pStyle w:val="Tekstwiodcy"/>
        <w:numPr>
          <w:ilvl w:val="0"/>
          <w:numId w:val="11"/>
        </w:numPr>
      </w:pPr>
      <w:r w:rsidRPr="000B5DE5">
        <w:t>AddFuelFragment – fragment odpowiedzialny za dodawanie kosztów tankowania.</w:t>
      </w:r>
    </w:p>
    <w:p w14:paraId="0BCF49EB" w14:textId="7B4AF606" w:rsidR="00D27327" w:rsidRPr="000B5DE5" w:rsidRDefault="00D27327" w:rsidP="00D27327">
      <w:pPr>
        <w:pStyle w:val="Tekstwiodcy"/>
        <w:numPr>
          <w:ilvl w:val="0"/>
          <w:numId w:val="11"/>
        </w:numPr>
      </w:pPr>
      <w:r w:rsidRPr="000B5DE5">
        <w:t>EditCostFragment – fragment używany pod</w:t>
      </w:r>
      <w:r>
        <w:t xml:space="preserve"> </w:t>
      </w:r>
      <w:r w:rsidRPr="000B5DE5">
        <w:t>czas edycji kosztu – wywoływany przez HistoryFragment</w:t>
      </w:r>
      <w:r w:rsidR="003B0753">
        <w:t>.</w:t>
      </w:r>
    </w:p>
    <w:p w14:paraId="2A537671" w14:textId="192EC589" w:rsidR="00D27327" w:rsidRPr="000B5DE5" w:rsidRDefault="00D27327" w:rsidP="00D27327">
      <w:pPr>
        <w:pStyle w:val="Tekstwiodcy"/>
        <w:numPr>
          <w:ilvl w:val="0"/>
          <w:numId w:val="11"/>
        </w:numPr>
      </w:pPr>
      <w:r w:rsidRPr="000B5DE5">
        <w:t xml:space="preserve">ImExFragment – fragment </w:t>
      </w:r>
      <w:r w:rsidR="00584DDF">
        <w:t>obsługuje import i eksport</w:t>
      </w:r>
      <w:r w:rsidRPr="000B5DE5">
        <w:t xml:space="preserve"> bazy danych</w:t>
      </w:r>
      <w:r w:rsidR="003B0753">
        <w:t>.</w:t>
      </w:r>
    </w:p>
    <w:p w14:paraId="5EF39E1F" w14:textId="76C4DFC7" w:rsidR="00D27327" w:rsidRPr="000B5DE5" w:rsidRDefault="003B0753" w:rsidP="00D27327">
      <w:pPr>
        <w:pStyle w:val="Tekstwiodcy"/>
        <w:numPr>
          <w:ilvl w:val="0"/>
          <w:numId w:val="11"/>
        </w:numPr>
      </w:pPr>
      <w:r>
        <w:t>HomeFragment.</w:t>
      </w:r>
    </w:p>
    <w:p w14:paraId="4305F9A2" w14:textId="585E0BE5" w:rsidR="00D27327" w:rsidRPr="000B5DE5" w:rsidRDefault="003B0753" w:rsidP="00D27327">
      <w:pPr>
        <w:pStyle w:val="Tekstwiodcy"/>
        <w:numPr>
          <w:ilvl w:val="0"/>
          <w:numId w:val="11"/>
        </w:numPr>
      </w:pPr>
      <w:r>
        <w:t>HistoryFragment.</w:t>
      </w:r>
    </w:p>
    <w:p w14:paraId="574684AE" w14:textId="163BC6D7" w:rsidR="00D27327" w:rsidRPr="000B5DE5" w:rsidRDefault="00D27327" w:rsidP="00462675">
      <w:pPr>
        <w:pStyle w:val="Tekstwiodcy"/>
        <w:numPr>
          <w:ilvl w:val="0"/>
          <w:numId w:val="11"/>
        </w:numPr>
      </w:pPr>
      <w:r w:rsidRPr="000B5DE5">
        <w:t>AddCostFragment</w:t>
      </w:r>
      <w:r w:rsidR="003B0753">
        <w:t>.</w:t>
      </w:r>
    </w:p>
    <w:p w14:paraId="4FD52DC8" w14:textId="1970955B" w:rsidR="00D27327" w:rsidRDefault="00D27327" w:rsidP="00584DDF">
      <w:pPr>
        <w:pStyle w:val="Tekstwiodcy"/>
      </w:pPr>
      <w:r>
        <w:t>Pozostałe fragmenty nie posiadają własnych plików</w:t>
      </w:r>
      <w:r w:rsidR="00584DDF">
        <w:t xml:space="preserve"> Java, ale są to widoki XML, z który IntroActivity pobiera wcześniej opisane dane</w:t>
      </w:r>
      <w:r w:rsidR="00A96A00" w:rsidRPr="000B5DE5">
        <w:t>.</w:t>
      </w:r>
    </w:p>
    <w:p w14:paraId="58A309DD" w14:textId="12FF2B3A" w:rsidR="00C50878" w:rsidRPr="000B5DE5" w:rsidRDefault="00584DDF" w:rsidP="00584DDF">
      <w:pPr>
        <w:pStyle w:val="Tekstwiodcy"/>
      </w:pPr>
      <w:r>
        <w:t>W dalszej części rozdziału omówię bardziej szczegółowo trzy najważniejsze fragmenty, oraz zaprezentuję zrzuty ekranu przedstawiające ich wygląd.</w:t>
      </w:r>
    </w:p>
    <w:p w14:paraId="01BE4E23" w14:textId="16533357" w:rsidR="003452DE" w:rsidRPr="000B5DE5" w:rsidRDefault="003452DE" w:rsidP="00230087">
      <w:pPr>
        <w:pStyle w:val="NrNagwek3"/>
        <w:rPr>
          <w:rFonts w:eastAsiaTheme="minorHAnsi"/>
        </w:rPr>
      </w:pPr>
      <w:bookmarkStart w:id="49" w:name="_Toc474062202"/>
      <w:r w:rsidRPr="000B5DE5">
        <w:rPr>
          <w:rFonts w:eastAsiaTheme="minorHAnsi"/>
        </w:rPr>
        <w:lastRenderedPageBreak/>
        <w:t>Fragment główny</w:t>
      </w:r>
      <w:r w:rsidR="00230087" w:rsidRPr="000B5DE5">
        <w:rPr>
          <w:rFonts w:eastAsiaTheme="minorHAnsi"/>
        </w:rPr>
        <w:t xml:space="preserve"> - HomeFragment</w:t>
      </w:r>
      <w:bookmarkEnd w:id="49"/>
      <w:r w:rsidR="00230087" w:rsidRPr="000B5DE5">
        <w:rPr>
          <w:rFonts w:eastAsiaTheme="minorHAnsi"/>
        </w:rPr>
        <w:t xml:space="preserve"> </w:t>
      </w:r>
    </w:p>
    <w:p w14:paraId="42C13D86" w14:textId="77777777" w:rsidR="00584DDF" w:rsidRDefault="00230087" w:rsidP="00C50878">
      <w:pPr>
        <w:pStyle w:val="Tekstwiodcy"/>
        <w:rPr>
          <w:noProof/>
          <w:lang w:eastAsia="pl-PL"/>
        </w:rPr>
      </w:pPr>
      <w:r w:rsidRPr="000B5DE5">
        <w:t>Fragment główny uruchamia się na początku regularnego uruchomienia aplikacji i tuż po zakończeniu IntroActivity przy pierwszym uruchomieniu aplikacji. Są na nim widoczne trzy podstawowe s</w:t>
      </w:r>
      <w:r w:rsidR="000B5DE5" w:rsidRPr="000B5DE5">
        <w:t>tat</w:t>
      </w:r>
      <w:r w:rsidRPr="000B5DE5">
        <w:t>y</w:t>
      </w:r>
      <w:r w:rsidR="000B5DE5" w:rsidRPr="000B5DE5">
        <w:t>sty</w:t>
      </w:r>
      <w:r w:rsidRPr="000B5DE5">
        <w:t>ki: średni koszt przejechanego kilometra na podstawie wszystkich danych z bazy, średnie spalanie silnika na 100 kilometrów, średni przejechanego koszt kilometra na podstawie wszystkich danych z zeszłego miesiąca.</w:t>
      </w:r>
      <w:r w:rsidR="00584DDF" w:rsidRPr="00584DDF">
        <w:rPr>
          <w:noProof/>
          <w:lang w:eastAsia="pl-PL"/>
        </w:rPr>
        <w:t xml:space="preserve"> </w:t>
      </w:r>
    </w:p>
    <w:p w14:paraId="45D633F8" w14:textId="77777777" w:rsidR="00584DDF" w:rsidRDefault="00584DDF" w:rsidP="00584DDF">
      <w:pPr>
        <w:pStyle w:val="Tekstwiodcy"/>
        <w:keepNext/>
        <w:ind w:firstLine="0"/>
        <w:jc w:val="center"/>
      </w:pPr>
      <w:r>
        <w:rPr>
          <w:noProof/>
          <w:lang w:eastAsia="pl-PL"/>
        </w:rPr>
        <w:drawing>
          <wp:inline distT="0" distB="0" distL="0" distR="0" wp14:anchorId="695436FD" wp14:editId="4CB7C2F9">
            <wp:extent cx="1718841" cy="286473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0203-16362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18841" cy="2864735"/>
                    </a:xfrm>
                    <a:prstGeom prst="rect">
                      <a:avLst/>
                    </a:prstGeom>
                  </pic:spPr>
                </pic:pic>
              </a:graphicData>
            </a:graphic>
          </wp:inline>
        </w:drawing>
      </w:r>
    </w:p>
    <w:p w14:paraId="7CC848F0" w14:textId="09612D40" w:rsidR="00C50878" w:rsidRPr="000B5DE5" w:rsidRDefault="00584DDF" w:rsidP="00584DDF">
      <w:pPr>
        <w:pStyle w:val="Legenda"/>
        <w:jc w:val="center"/>
      </w:pPr>
      <w:bookmarkStart w:id="50" w:name="_Toc474062255"/>
      <w:r>
        <w:t xml:space="preserve">Rysunek </w:t>
      </w:r>
      <w:fldSimple w:instr=" SEQ Rysunek \* ARABIC ">
        <w:r w:rsidR="006C1490">
          <w:rPr>
            <w:noProof/>
          </w:rPr>
          <w:t>9</w:t>
        </w:r>
      </w:fldSimple>
      <w:r>
        <w:t xml:space="preserve"> HomeFragment</w:t>
      </w:r>
      <w:bookmarkEnd w:id="50"/>
    </w:p>
    <w:p w14:paraId="2AA3102F" w14:textId="3CF3E1EB" w:rsidR="00C50878" w:rsidRPr="000B5DE5" w:rsidRDefault="003452DE" w:rsidP="00C50878">
      <w:pPr>
        <w:pStyle w:val="NrNagwek3"/>
        <w:rPr>
          <w:rFonts w:eastAsiaTheme="minorHAnsi"/>
        </w:rPr>
      </w:pPr>
      <w:bookmarkStart w:id="51" w:name="_Toc474062203"/>
      <w:r w:rsidRPr="000B5DE5">
        <w:rPr>
          <w:rFonts w:eastAsiaTheme="minorHAnsi"/>
        </w:rPr>
        <w:t>Fragment dodawania kosztu</w:t>
      </w:r>
      <w:r w:rsidR="00230087" w:rsidRPr="000B5DE5">
        <w:rPr>
          <w:rFonts w:eastAsiaTheme="minorHAnsi"/>
        </w:rPr>
        <w:t xml:space="preserve"> - </w:t>
      </w:r>
      <w:r w:rsidR="00230087" w:rsidRPr="000B5DE5">
        <w:t>AddCostFragment</w:t>
      </w:r>
      <w:bookmarkEnd w:id="51"/>
    </w:p>
    <w:p w14:paraId="4CB0A255" w14:textId="35368BE6" w:rsidR="00C50878" w:rsidRPr="000B5DE5" w:rsidRDefault="00230087" w:rsidP="00C50878">
      <w:pPr>
        <w:pStyle w:val="Tekstwiodcy"/>
      </w:pPr>
      <w:r w:rsidRPr="000B5DE5">
        <w:t>Fragment ten służy do dodawania kosztu z u</w:t>
      </w:r>
      <w:r w:rsidR="000B5DE5" w:rsidRPr="000B5DE5">
        <w:t>względnieniem wyboru kategorii:</w:t>
      </w:r>
    </w:p>
    <w:p w14:paraId="590E93D7" w14:textId="173C1639" w:rsidR="000B5DE5" w:rsidRPr="000B5DE5" w:rsidRDefault="000B5DE5" w:rsidP="000B5DE5">
      <w:pPr>
        <w:pStyle w:val="Tekstwiodcy"/>
        <w:numPr>
          <w:ilvl w:val="0"/>
          <w:numId w:val="14"/>
        </w:numPr>
      </w:pPr>
      <w:r w:rsidRPr="000B5DE5">
        <w:t>Konserwacja i naprawy</w:t>
      </w:r>
      <w:r w:rsidR="003B0753">
        <w:t>.</w:t>
      </w:r>
    </w:p>
    <w:p w14:paraId="0A47A879" w14:textId="38C7AB83" w:rsidR="000B5DE5" w:rsidRPr="000B5DE5" w:rsidRDefault="000B5DE5" w:rsidP="00462675">
      <w:pPr>
        <w:pStyle w:val="Tekstwiodcy"/>
        <w:numPr>
          <w:ilvl w:val="0"/>
          <w:numId w:val="11"/>
        </w:numPr>
      </w:pPr>
      <w:r w:rsidRPr="000B5DE5">
        <w:t>Przegląd</w:t>
      </w:r>
      <w:r w:rsidR="003B0753">
        <w:t>.</w:t>
      </w:r>
    </w:p>
    <w:p w14:paraId="156EE1C7" w14:textId="4F87DB45" w:rsidR="000B5DE5" w:rsidRPr="000B5DE5" w:rsidRDefault="000B5DE5" w:rsidP="00462675">
      <w:pPr>
        <w:pStyle w:val="Tekstwiodcy"/>
        <w:numPr>
          <w:ilvl w:val="0"/>
          <w:numId w:val="11"/>
        </w:numPr>
      </w:pPr>
      <w:r w:rsidRPr="000B5DE5">
        <w:t>Ubezpieczenie</w:t>
      </w:r>
      <w:r w:rsidR="003B0753">
        <w:t>.</w:t>
      </w:r>
    </w:p>
    <w:p w14:paraId="1D1801FA" w14:textId="15F83E37" w:rsidR="000B5DE5" w:rsidRPr="000B5DE5" w:rsidRDefault="000B5DE5" w:rsidP="00462675">
      <w:pPr>
        <w:pStyle w:val="Tekstwiodcy"/>
        <w:numPr>
          <w:ilvl w:val="0"/>
          <w:numId w:val="11"/>
        </w:numPr>
      </w:pPr>
      <w:r w:rsidRPr="000B5DE5">
        <w:t>Inne</w:t>
      </w:r>
      <w:r w:rsidR="003B0753">
        <w:t>.</w:t>
      </w:r>
    </w:p>
    <w:p w14:paraId="00663620" w14:textId="3A0B44C7" w:rsidR="000B5DE5" w:rsidRDefault="000B5DE5" w:rsidP="000B5DE5">
      <w:pPr>
        <w:pStyle w:val="Tekstwiodcy"/>
      </w:pPr>
      <w:r w:rsidRPr="000B5DE5">
        <w:t xml:space="preserve">W </w:t>
      </w:r>
      <w:r w:rsidR="00584DDF">
        <w:t>zależności od wybranej</w:t>
      </w:r>
      <w:r w:rsidRPr="000B5DE5">
        <w:t xml:space="preserve"> kategorii, zmieniają się dostępn</w:t>
      </w:r>
      <w:r w:rsidR="00584DDF">
        <w:t>e pola do wypełnienia np. w przypadku kategorii Ubezpieczenie pojawiają się pola podana nazwy ubezpieczyciela oraz typu ubezpieczenia – OC/AC.</w:t>
      </w:r>
    </w:p>
    <w:p w14:paraId="6763EC60" w14:textId="77777777" w:rsidR="00584DDF" w:rsidRDefault="00584DDF" w:rsidP="00584DDF">
      <w:pPr>
        <w:pStyle w:val="Tekstwiodcy"/>
        <w:keepNext/>
        <w:ind w:firstLine="0"/>
        <w:jc w:val="center"/>
      </w:pPr>
      <w:r>
        <w:rPr>
          <w:noProof/>
          <w:lang w:eastAsia="pl-PL"/>
        </w:rPr>
        <w:lastRenderedPageBreak/>
        <w:drawing>
          <wp:inline distT="0" distB="0" distL="0" distR="0" wp14:anchorId="2B785C03" wp14:editId="6DC30A99">
            <wp:extent cx="1720800" cy="28656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203-1637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5D5A5A23" w14:textId="5CF453F2" w:rsidR="00584DDF" w:rsidRPr="000B5DE5" w:rsidRDefault="00584DDF" w:rsidP="00584DDF">
      <w:pPr>
        <w:pStyle w:val="Legenda"/>
        <w:jc w:val="center"/>
      </w:pPr>
      <w:bookmarkStart w:id="52" w:name="_Toc474062256"/>
      <w:r>
        <w:t xml:space="preserve">Rysunek </w:t>
      </w:r>
      <w:fldSimple w:instr=" SEQ Rysunek \* ARABIC ">
        <w:r w:rsidR="006C1490">
          <w:rPr>
            <w:noProof/>
          </w:rPr>
          <w:t>10</w:t>
        </w:r>
      </w:fldSimple>
      <w:r>
        <w:t xml:space="preserve"> AddCostFragment</w:t>
      </w:r>
      <w:bookmarkEnd w:id="52"/>
    </w:p>
    <w:p w14:paraId="2F5066C1" w14:textId="4A370B6F" w:rsidR="003069EB" w:rsidRPr="000B5DE5" w:rsidRDefault="003452DE" w:rsidP="00C50878">
      <w:pPr>
        <w:pStyle w:val="NrNagwek3"/>
        <w:rPr>
          <w:rFonts w:eastAsiaTheme="minorHAnsi"/>
        </w:rPr>
      </w:pPr>
      <w:bookmarkStart w:id="53" w:name="_Toc474062204"/>
      <w:r w:rsidRPr="000B5DE5">
        <w:rPr>
          <w:rFonts w:eastAsiaTheme="minorHAnsi"/>
        </w:rPr>
        <w:t xml:space="preserve">Fragment </w:t>
      </w:r>
      <w:r w:rsidR="00A96A00" w:rsidRPr="000B5DE5">
        <w:rPr>
          <w:rFonts w:eastAsiaTheme="minorHAnsi"/>
        </w:rPr>
        <w:t>historia</w:t>
      </w:r>
      <w:r w:rsidR="00230087" w:rsidRPr="000B5DE5">
        <w:rPr>
          <w:rFonts w:eastAsiaTheme="minorHAnsi"/>
        </w:rPr>
        <w:t xml:space="preserve"> - </w:t>
      </w:r>
      <w:r w:rsidR="00230087" w:rsidRPr="000B5DE5">
        <w:t>HistoryFragment</w:t>
      </w:r>
      <w:bookmarkEnd w:id="53"/>
    </w:p>
    <w:p w14:paraId="3A82C5B7" w14:textId="3C266AB1" w:rsidR="00C50878" w:rsidRDefault="000B5DE5" w:rsidP="00C50878">
      <w:pPr>
        <w:pStyle w:val="Tekstwiodcy"/>
      </w:pPr>
      <w:r w:rsidRPr="000B5DE5">
        <w:t>Ten fragment przedstawia listę dodanych przez użytkownika kosztów z możliwością filtrowania ich ze względu na kategorie oraz z uwzględnienie ram czasowych. Domyślnie ustawione są wszystkie kategorie oraz zakres dat od obecnej daty do miesiąca wstecz.</w:t>
      </w:r>
      <w:r>
        <w:t xml:space="preserve"> Z poziomu tego fragmentu można także kliknąć dowolny koszt i edytować </w:t>
      </w:r>
      <w:r w:rsidR="00041B69">
        <w:t>jego właściwości lub usunąć z bazy danych.</w:t>
      </w:r>
    </w:p>
    <w:p w14:paraId="751B4ED5" w14:textId="64DF03FC" w:rsidR="00462675" w:rsidRDefault="00462675" w:rsidP="00163A9B">
      <w:pPr>
        <w:pStyle w:val="Tekstwiodcy"/>
        <w:ind w:firstLine="0"/>
        <w:rPr>
          <w:noProof/>
          <w:lang w:eastAsia="pl-PL"/>
        </w:rPr>
        <w:sectPr w:rsidR="00462675" w:rsidSect="00AC2DAE">
          <w:type w:val="continuous"/>
          <w:pgSz w:w="11906" w:h="16838"/>
          <w:pgMar w:top="1417" w:right="1417" w:bottom="1417" w:left="1417" w:header="708" w:footer="708" w:gutter="0"/>
          <w:pgNumType w:start="13"/>
          <w:cols w:space="708"/>
          <w:docGrid w:linePitch="360"/>
        </w:sectPr>
      </w:pPr>
    </w:p>
    <w:p w14:paraId="44BA1129" w14:textId="77777777" w:rsidR="00462675" w:rsidRDefault="00462675" w:rsidP="00462675">
      <w:pPr>
        <w:pStyle w:val="Tekstwiodcy"/>
        <w:keepNext/>
        <w:ind w:firstLine="0"/>
        <w:jc w:val="center"/>
      </w:pPr>
      <w:r>
        <w:rPr>
          <w:noProof/>
          <w:lang w:eastAsia="pl-PL"/>
        </w:rPr>
        <w:drawing>
          <wp:inline distT="0" distB="0" distL="0" distR="0" wp14:anchorId="6EEB6C07" wp14:editId="2E2CB39F">
            <wp:extent cx="1720800" cy="2865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203-1638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6B0AAAF4" w14:textId="65F3528A" w:rsidR="00462675" w:rsidRDefault="00462675" w:rsidP="00462675">
      <w:pPr>
        <w:pStyle w:val="Legenda"/>
        <w:jc w:val="center"/>
        <w:rPr>
          <w:noProof/>
          <w:lang w:eastAsia="pl-PL"/>
        </w:rPr>
      </w:pPr>
      <w:bookmarkStart w:id="54" w:name="_Toc474062257"/>
      <w:r>
        <w:t xml:space="preserve">Rysunek </w:t>
      </w:r>
      <w:fldSimple w:instr=" SEQ Rysunek \* ARABIC ">
        <w:r w:rsidR="006C1490">
          <w:rPr>
            <w:noProof/>
          </w:rPr>
          <w:t>11</w:t>
        </w:r>
      </w:fldSimple>
      <w:r>
        <w:t xml:space="preserve"> HistoryFragment</w:t>
      </w:r>
      <w:bookmarkEnd w:id="54"/>
    </w:p>
    <w:p w14:paraId="63546DE6" w14:textId="77777777" w:rsidR="00462675" w:rsidRDefault="00462675" w:rsidP="00462675">
      <w:pPr>
        <w:pStyle w:val="Tekstwiodcy"/>
        <w:keepNext/>
        <w:ind w:firstLine="0"/>
        <w:jc w:val="center"/>
      </w:pPr>
      <w:r>
        <w:rPr>
          <w:noProof/>
          <w:lang w:eastAsia="pl-PL"/>
        </w:rPr>
        <w:drawing>
          <wp:inline distT="0" distB="0" distL="0" distR="0" wp14:anchorId="5F60A070" wp14:editId="5FE9155A">
            <wp:extent cx="1720800" cy="28656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70203-1638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6E6C35CE" w14:textId="67D4783F" w:rsidR="00462675" w:rsidRDefault="00462675" w:rsidP="00462675">
      <w:pPr>
        <w:pStyle w:val="Legenda"/>
        <w:jc w:val="center"/>
      </w:pPr>
      <w:bookmarkStart w:id="55" w:name="_Toc474062258"/>
      <w:r>
        <w:t xml:space="preserve">Rysunek </w:t>
      </w:r>
      <w:fldSimple w:instr=" SEQ Rysunek \* ARABIC ">
        <w:r w:rsidR="006C1490">
          <w:rPr>
            <w:noProof/>
          </w:rPr>
          <w:t>12</w:t>
        </w:r>
      </w:fldSimple>
      <w:r>
        <w:t xml:space="preserve"> Wybór kategorii filtrowania</w:t>
      </w:r>
      <w:bookmarkEnd w:id="55"/>
    </w:p>
    <w:p w14:paraId="715A0E83" w14:textId="0FD0B1E3" w:rsidR="00462675" w:rsidRDefault="00462675" w:rsidP="00462675">
      <w:pPr>
        <w:pStyle w:val="Tekstwiodcy"/>
        <w:ind w:firstLine="0"/>
        <w:sectPr w:rsidR="00462675" w:rsidSect="00462675">
          <w:type w:val="continuous"/>
          <w:pgSz w:w="11906" w:h="16838"/>
          <w:pgMar w:top="1417" w:right="1417" w:bottom="1417" w:left="1417" w:header="708" w:footer="708" w:gutter="0"/>
          <w:pgNumType w:start="12"/>
          <w:cols w:num="2" w:space="708"/>
          <w:docGrid w:linePitch="360"/>
        </w:sectPr>
      </w:pPr>
    </w:p>
    <w:p w14:paraId="3346B8F3" w14:textId="77777777" w:rsidR="00462675" w:rsidRDefault="003069EB" w:rsidP="00462675">
      <w:pPr>
        <w:pStyle w:val="NrNagwek2"/>
      </w:pPr>
      <w:bookmarkStart w:id="56" w:name="_Toc474062205"/>
      <w:r w:rsidRPr="000B5DE5">
        <w:lastRenderedPageBreak/>
        <w:t>Diagram klas</w:t>
      </w:r>
      <w:bookmarkEnd w:id="56"/>
    </w:p>
    <w:p w14:paraId="3479A884" w14:textId="7F2521E7" w:rsidR="001713D9" w:rsidRDefault="00462675" w:rsidP="001713D9">
      <w:pPr>
        <w:pStyle w:val="Tekstwiodcy"/>
      </w:pPr>
      <w:r>
        <w:t xml:space="preserve">Poza aktywnościami, fragmentami i widokami zaimplementowałem także kilka klas, które mają na celu reprezentować zbiór danych z bazy i udostępniać je w odpowiedniej formie. </w:t>
      </w:r>
      <w:r w:rsidR="00E91FC1">
        <w:t>W celu przełączania się pomiędzy fragmentami, utworzyłem interfejs ChangeFragment, który następnie został zaimplementowany przez klasę MainActivity.</w:t>
      </w:r>
      <w:r w:rsidR="001713D9">
        <w:t xml:space="preserve"> Do celów testowania dodawania i edycji kosztów zostały także utworzone w tym celu klasy i interfejsy, które nie zostały ujęte na poniższym diagramie.</w:t>
      </w:r>
    </w:p>
    <w:p w14:paraId="3F604F29" w14:textId="2F10D9A0" w:rsidR="00462675" w:rsidRDefault="00E91FC1" w:rsidP="00E91FC1">
      <w:pPr>
        <w:pStyle w:val="Tekstwiodcy"/>
      </w:pPr>
      <w:r>
        <w:t>Poniżej zamieszczam diagram klas zawierający także połączenia z aktywnościami i klasami fragmentów.</w:t>
      </w:r>
    </w:p>
    <w:p w14:paraId="6CE4A3B3" w14:textId="77777777" w:rsidR="00E91FC1" w:rsidRDefault="00E91FC1" w:rsidP="00E91FC1">
      <w:pPr>
        <w:pStyle w:val="Tekstwiodcy"/>
        <w:keepNext/>
        <w:ind w:firstLine="0"/>
        <w:jc w:val="center"/>
      </w:pPr>
      <w:r>
        <w:rPr>
          <w:noProof/>
          <w:lang w:eastAsia="pl-PL"/>
        </w:rPr>
        <w:drawing>
          <wp:inline distT="0" distB="0" distL="0" distR="0" wp14:anchorId="49ADCC37" wp14:editId="43E0912E">
            <wp:extent cx="4414099" cy="312276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0786" cy="3155791"/>
                    </a:xfrm>
                    <a:prstGeom prst="rect">
                      <a:avLst/>
                    </a:prstGeom>
                  </pic:spPr>
                </pic:pic>
              </a:graphicData>
            </a:graphic>
          </wp:inline>
        </w:drawing>
      </w:r>
    </w:p>
    <w:p w14:paraId="4AAD87FD" w14:textId="1548449C" w:rsidR="00462675" w:rsidRPr="00E91FC1" w:rsidRDefault="00E91FC1" w:rsidP="00E91FC1">
      <w:pPr>
        <w:pStyle w:val="Legenda"/>
        <w:jc w:val="center"/>
      </w:pPr>
      <w:bookmarkStart w:id="57" w:name="_Toc474062259"/>
      <w:r>
        <w:t xml:space="preserve">Rysunek </w:t>
      </w:r>
      <w:fldSimple w:instr=" SEQ Rysunek \* ARABIC ">
        <w:r w:rsidR="006C1490">
          <w:rPr>
            <w:noProof/>
          </w:rPr>
          <w:t>13</w:t>
        </w:r>
      </w:fldSimple>
      <w:r>
        <w:t xml:space="preserve"> Diagram zależności klas</w:t>
      </w:r>
      <w:bookmarkEnd w:id="57"/>
    </w:p>
    <w:p w14:paraId="41B2E660" w14:textId="77777777" w:rsidR="001713D9" w:rsidRDefault="001713D9">
      <w:pPr>
        <w:spacing w:after="200" w:line="276" w:lineRule="auto"/>
        <w:jc w:val="left"/>
        <w:rPr>
          <w:rFonts w:eastAsiaTheme="majorEastAsia" w:cstheme="majorBidi"/>
          <w:b/>
          <w:bCs/>
          <w:sz w:val="60"/>
          <w:szCs w:val="28"/>
        </w:rPr>
      </w:pPr>
      <w:r>
        <w:br w:type="page"/>
      </w:r>
    </w:p>
    <w:p w14:paraId="3D184CB4" w14:textId="36DC6F9F" w:rsidR="003452DE" w:rsidRPr="000B5DE5" w:rsidRDefault="00D33C84" w:rsidP="00E91FC1">
      <w:pPr>
        <w:pStyle w:val="NrNagwek1"/>
      </w:pPr>
      <w:bookmarkStart w:id="58" w:name="_Toc474062206"/>
      <w:r w:rsidRPr="000B5DE5">
        <w:lastRenderedPageBreak/>
        <w:t>Implementacja</w:t>
      </w:r>
      <w:bookmarkEnd w:id="58"/>
    </w:p>
    <w:p w14:paraId="684368EF" w14:textId="48037BD8" w:rsidR="003069EB" w:rsidRPr="000B5DE5" w:rsidRDefault="003069EB" w:rsidP="00C50878">
      <w:pPr>
        <w:pStyle w:val="NrNagwek2"/>
      </w:pPr>
      <w:bookmarkStart w:id="59" w:name="_Toc474062207"/>
      <w:r w:rsidRPr="000B5DE5">
        <w:t>Opis kluczowych klas aplikacji</w:t>
      </w:r>
      <w:bookmarkEnd w:id="59"/>
    </w:p>
    <w:p w14:paraId="7D1D926E" w14:textId="22118B38" w:rsidR="003452DE" w:rsidRPr="000B5DE5" w:rsidRDefault="00E91FC1" w:rsidP="003452DE">
      <w:pPr>
        <w:pStyle w:val="Tekstwiodcy"/>
      </w:pPr>
      <w:r>
        <w:t>W tym rozdziale zostaną przedstawione listingi kodu wraz z omówieniem kluczowych klas programu.</w:t>
      </w:r>
      <w:r w:rsidR="00FE54E0">
        <w:t xml:space="preserve"> Nie zostały zaimplementowane klasy reprezentujące wszystkie tabele ze względu na fakt iż w tabelach user i vehicle istnieje tylko jeden wiersz i szybszym rozwiązaniem jest korzystanie z wbudowanych bibliotek do obsługi SQLite.</w:t>
      </w:r>
      <w:r>
        <w:t xml:space="preserve"> </w:t>
      </w:r>
    </w:p>
    <w:p w14:paraId="461B9B47" w14:textId="2C2AD9B3" w:rsidR="003452DE" w:rsidRDefault="004E3CEA" w:rsidP="00E91FC1">
      <w:pPr>
        <w:pStyle w:val="NrNagwek3"/>
      </w:pPr>
      <w:bookmarkStart w:id="60" w:name="_Toc474062208"/>
      <w:r w:rsidRPr="000B5DE5">
        <w:t>Cost</w:t>
      </w:r>
      <w:bookmarkEnd w:id="60"/>
    </w:p>
    <w:p w14:paraId="02EE6FF6" w14:textId="1206B47C" w:rsidR="00E91FC1" w:rsidRDefault="00FE54E0" w:rsidP="00E91FC1">
      <w:pPr>
        <w:pStyle w:val="Tekstwiodcy"/>
      </w:pPr>
      <w:r>
        <w:t>Klasa Cost reprezentuje tabelę cost, a więc posiada pola odpowiadające kolumnom tabeli. Do każdego pola klasy zostały utworzone gettery i setery, a także konstruktor inicjujący wszystkie pola klasy.</w:t>
      </w:r>
    </w:p>
    <w:p w14:paraId="01A97D0D" w14:textId="77777777" w:rsidR="00FE54E0" w:rsidRPr="005D7A67" w:rsidRDefault="00FE54E0" w:rsidP="005D7A67">
      <w:pPr>
        <w:pStyle w:val="Listing"/>
      </w:pPr>
      <w:r w:rsidRPr="005D7A67">
        <w:t>public Cost(int id, int vehicleId, double expense, String costDate, int mileage, int category,</w:t>
      </w:r>
      <w:r w:rsidRPr="005D7A67">
        <w:br/>
        <w:t xml:space="preserve">            String description, double fuelUnitAmount, double fuelUnitPrice, int fuelFull,</w:t>
      </w:r>
      <w:r w:rsidRPr="005D7A67">
        <w:br/>
        <w:t xml:space="preserve">            int fuelTankNum, String place, String insurer, int insurance, int tankMissed) {</w:t>
      </w:r>
      <w:r w:rsidRPr="005D7A67">
        <w:br/>
        <w:t xml:space="preserve">    this.id = id;</w:t>
      </w:r>
      <w:r w:rsidRPr="005D7A67">
        <w:br/>
        <w:t xml:space="preserve">    this.vehicleId = vehicleId;</w:t>
      </w:r>
      <w:r w:rsidRPr="005D7A67">
        <w:br/>
        <w:t xml:space="preserve">    this.expense = expense;</w:t>
      </w:r>
      <w:r w:rsidRPr="005D7A67">
        <w:br/>
        <w:t xml:space="preserve">    this.costDate = costDate;</w:t>
      </w:r>
      <w:r w:rsidRPr="005D7A67">
        <w:br/>
        <w:t xml:space="preserve">    this.mileage = mileage;</w:t>
      </w:r>
      <w:r w:rsidRPr="005D7A67">
        <w:br/>
        <w:t xml:space="preserve">    this.category = category;</w:t>
      </w:r>
      <w:r w:rsidRPr="005D7A67">
        <w:br/>
        <w:t xml:space="preserve">    this.description = description;</w:t>
      </w:r>
      <w:r w:rsidRPr="005D7A67">
        <w:br/>
        <w:t xml:space="preserve">    this.fuelUnitAmount = fuelUnitAmount;</w:t>
      </w:r>
      <w:r w:rsidRPr="005D7A67">
        <w:br/>
        <w:t xml:space="preserve">    this.fuelUnitPrice = fuelUnitPrice;</w:t>
      </w:r>
      <w:r w:rsidRPr="005D7A67">
        <w:br/>
        <w:t xml:space="preserve">    this.fuelFull = fuelFull;</w:t>
      </w:r>
      <w:r w:rsidRPr="005D7A67">
        <w:br/>
        <w:t xml:space="preserve">    this.fuelTankNum = fuelTankNum;</w:t>
      </w:r>
      <w:r w:rsidRPr="005D7A67">
        <w:br/>
        <w:t xml:space="preserve">    this.place = place;</w:t>
      </w:r>
      <w:r w:rsidRPr="005D7A67">
        <w:br/>
        <w:t xml:space="preserve">    this.insurer = insurer;</w:t>
      </w:r>
      <w:r w:rsidRPr="005D7A67">
        <w:br/>
        <w:t xml:space="preserve">    this.insurance = insurance;</w:t>
      </w:r>
      <w:r w:rsidRPr="005D7A67">
        <w:br/>
        <w:t xml:space="preserve">    this.tankMissed = tankMissed;</w:t>
      </w:r>
      <w:r w:rsidRPr="005D7A67">
        <w:br/>
        <w:t>}</w:t>
      </w:r>
    </w:p>
    <w:p w14:paraId="2646B990" w14:textId="7AA6BBF3" w:rsidR="00FE54E0" w:rsidRPr="00E91FC1" w:rsidRDefault="007C6ECD" w:rsidP="007C6ECD">
      <w:pPr>
        <w:pStyle w:val="Legenda"/>
        <w:jc w:val="center"/>
      </w:pPr>
      <w:bookmarkStart w:id="61" w:name="_Toc474062361"/>
      <w:r>
        <w:t xml:space="preserve">Listing </w:t>
      </w:r>
      <w:fldSimple w:instr=" SEQ Listing \* ARABIC ">
        <w:r w:rsidR="00BC3291">
          <w:rPr>
            <w:noProof/>
          </w:rPr>
          <w:t>1</w:t>
        </w:r>
      </w:fldSimple>
      <w:r>
        <w:t xml:space="preserve"> Konstruktor klasy Cost</w:t>
      </w:r>
      <w:bookmarkEnd w:id="61"/>
    </w:p>
    <w:p w14:paraId="49478F55" w14:textId="1E873F4F" w:rsidR="00E91FC1" w:rsidRDefault="00E91FC1" w:rsidP="00E91FC1">
      <w:pPr>
        <w:pStyle w:val="NrNagwek3"/>
      </w:pPr>
      <w:bookmarkStart w:id="62" w:name="_Toc474062209"/>
      <w:r w:rsidRPr="00E91FC1">
        <w:t>ChartEntry</w:t>
      </w:r>
      <w:bookmarkEnd w:id="62"/>
    </w:p>
    <w:p w14:paraId="1FA16BBC" w14:textId="5F76D68C" w:rsidR="007C6ECD" w:rsidRDefault="007C6ECD" w:rsidP="007A7E8E">
      <w:pPr>
        <w:pStyle w:val="Tekstwiodcy"/>
      </w:pPr>
      <w:r>
        <w:t xml:space="preserve">Ta klasa przechowuje dane potrzebne do stworzenia wykresu słupkowego widocznego w fragmencie głównym. Klasa ChartEntry nie zawiera pól odpowiadających pojedynczym elementom kolumny tabeli, ale posiada dwie listy, zawierające dane z całej kolumny o określonych własnościach wymaganych dla utworzenia wykresu. </w:t>
      </w:r>
      <w:r w:rsidR="007A7E8E">
        <w:t xml:space="preserve">Pierwsza </w:t>
      </w:r>
      <w:r>
        <w:t>list</w:t>
      </w:r>
      <w:r w:rsidR="007A7E8E">
        <w:t xml:space="preserve">a to ArrayList&lt;String&gt; </w:t>
      </w:r>
      <w:r>
        <w:t xml:space="preserve">zawierająca </w:t>
      </w:r>
      <w:r w:rsidR="007A7E8E">
        <w:t xml:space="preserve">etykity do poszczególnych słupków, a druga ArrayList&lt;BarEntry&gt; zawiera </w:t>
      </w:r>
      <w:r w:rsidR="007A7E8E">
        <w:lastRenderedPageBreak/>
        <w:t>obiekty klasy BarEntry, które przechowują indeks słupka i jego wartość, wbudowanej w bibliotekę do tworzenie wykresów, wymienionej w rozdziale o technologiach. Poniżej ciało klasy ChartEntry</w:t>
      </w:r>
      <w:r w:rsidR="00163A9B">
        <w:t>.</w:t>
      </w:r>
    </w:p>
    <w:p w14:paraId="24C7300F" w14:textId="77777777" w:rsidR="00163A9B" w:rsidRDefault="00163A9B" w:rsidP="007A7E8E">
      <w:pPr>
        <w:pStyle w:val="Tekstwiodcy"/>
      </w:pPr>
    </w:p>
    <w:p w14:paraId="590A88F1" w14:textId="08AF6BC5" w:rsidR="007C6ECD" w:rsidRPr="005D7A67" w:rsidRDefault="007C6ECD" w:rsidP="005D7A67">
      <w:pPr>
        <w:pStyle w:val="Listing"/>
      </w:pPr>
      <w:r w:rsidRPr="005D7A67">
        <w:t>public class ChartEntry {</w:t>
      </w:r>
      <w:r w:rsidRPr="005D7A67">
        <w:br/>
        <w:t xml:space="preserve">    private ArrayList&lt;BarEntry&gt; entries;</w:t>
      </w:r>
      <w:r w:rsidRPr="005D7A67">
        <w:br/>
        <w:t xml:space="preserve">    private ArrayList&lt;String&gt; labels;</w:t>
      </w:r>
      <w:r w:rsidRPr="005D7A67">
        <w:br/>
      </w:r>
      <w:r w:rsidRPr="005D7A67">
        <w:br/>
        <w:t xml:space="preserve">    public ChartEntry() {</w:t>
      </w:r>
      <w:r w:rsidRPr="005D7A67">
        <w:br/>
        <w:t xml:space="preserve">        entries = new ArrayList&lt;&gt;();</w:t>
      </w:r>
      <w:r w:rsidRPr="005D7A67">
        <w:br/>
        <w:t xml:space="preserve">        labels = new ArrayList&lt;&gt;();</w:t>
      </w:r>
      <w:r w:rsidRPr="005D7A67">
        <w:br/>
        <w:t xml:space="preserve">    }</w:t>
      </w:r>
      <w:r w:rsidRPr="005D7A67">
        <w:br/>
      </w:r>
      <w:r w:rsidRPr="005D7A67">
        <w:br/>
        <w:t xml:space="preserve">    public void addBarEntry(BarEntry barEntry) {</w:t>
      </w:r>
      <w:r w:rsidRPr="005D7A67">
        <w:br/>
        <w:t xml:space="preserve">        entries.add(barEntry);</w:t>
      </w:r>
      <w:r w:rsidRPr="005D7A67">
        <w:br/>
        <w:t xml:space="preserve">    }</w:t>
      </w:r>
      <w:r w:rsidRPr="005D7A67">
        <w:br/>
      </w:r>
      <w:r w:rsidRPr="005D7A67">
        <w:br/>
        <w:t xml:space="preserve">    public void addLabel(String label) {</w:t>
      </w:r>
      <w:r w:rsidRPr="005D7A67">
        <w:br/>
        <w:t xml:space="preserve">        labels.add(label);</w:t>
      </w:r>
      <w:r w:rsidRPr="005D7A67">
        <w:br/>
        <w:t xml:space="preserve">    }</w:t>
      </w:r>
      <w:r w:rsidRPr="005D7A67">
        <w:br/>
        <w:t xml:space="preserve">    </w:t>
      </w:r>
      <w:r w:rsidRPr="005D7A67">
        <w:br/>
        <w:t xml:space="preserve">    public ArrayList&lt;BarEntry&gt; getEntries() {</w:t>
      </w:r>
      <w:r w:rsidRPr="005D7A67">
        <w:br/>
        <w:t xml:space="preserve">        return entries;</w:t>
      </w:r>
      <w:r w:rsidRPr="005D7A67">
        <w:br/>
        <w:t xml:space="preserve">    }</w:t>
      </w:r>
      <w:r w:rsidRPr="005D7A67">
        <w:br/>
      </w:r>
      <w:r w:rsidRPr="005D7A67">
        <w:br/>
        <w:t xml:space="preserve">    public ArrayList&lt;String&gt; getLabels() {</w:t>
      </w:r>
      <w:r w:rsidRPr="005D7A67">
        <w:br/>
        <w:t xml:space="preserve">        return labels;</w:t>
      </w:r>
      <w:r w:rsidRPr="005D7A67">
        <w:br/>
        <w:t xml:space="preserve">    }</w:t>
      </w:r>
      <w:r w:rsidRPr="005D7A67">
        <w:br/>
        <w:t>}</w:t>
      </w:r>
    </w:p>
    <w:p w14:paraId="7483ADD8" w14:textId="23ADF0BD" w:rsidR="007C6ECD" w:rsidRDefault="007C6ECD" w:rsidP="001713D9">
      <w:pPr>
        <w:pStyle w:val="Legenda"/>
        <w:jc w:val="center"/>
      </w:pPr>
      <w:bookmarkStart w:id="63" w:name="_Toc474062362"/>
      <w:r>
        <w:t xml:space="preserve">Listing </w:t>
      </w:r>
      <w:fldSimple w:instr=" SEQ Listing \* ARABIC ">
        <w:r w:rsidR="00BC3291">
          <w:rPr>
            <w:noProof/>
          </w:rPr>
          <w:t>2</w:t>
        </w:r>
      </w:fldSimple>
      <w:r w:rsidR="001713D9">
        <w:t xml:space="preserve"> Klasa ChartEntry</w:t>
      </w:r>
      <w:bookmarkEnd w:id="63"/>
    </w:p>
    <w:p w14:paraId="1AFB9F77" w14:textId="43D2F7C1" w:rsidR="00E91FC1" w:rsidRDefault="00E91FC1" w:rsidP="00E91FC1">
      <w:pPr>
        <w:pStyle w:val="NrNagwek3"/>
      </w:pPr>
      <w:bookmarkStart w:id="64" w:name="_Toc474062210"/>
      <w:r>
        <w:t>DatabaseHelper</w:t>
      </w:r>
      <w:bookmarkEnd w:id="64"/>
    </w:p>
    <w:p w14:paraId="6BC173D1" w14:textId="2566239E" w:rsidR="001713D9" w:rsidRDefault="007A7E8E" w:rsidP="001713D9">
      <w:pPr>
        <w:pStyle w:val="Tekstwiodcy"/>
      </w:pPr>
      <w:r>
        <w:t xml:space="preserve">Klasa rozszerzająca klasę SQLiteOpenHelper. Jej pola zawierając etykiety wszystkich kolumn z trzech tabel bazy danych. Kolejne metody mają za zadanie wchodzić w interakcje z bazą SQLite i sczytywać, umieszczać lub usuwać z niej dane. Klasa ta ma swoją instancję w niema każdej z pozostałych klas aplikacji, ponieważ wielokrotnie odwołuję się w metodach do bazy danych. </w:t>
      </w:r>
      <w:r w:rsidR="00163A9B">
        <w:t>Fragmenty klasy</w:t>
      </w:r>
      <w:r>
        <w:t xml:space="preserve"> zostaną omówione </w:t>
      </w:r>
      <w:r w:rsidR="00163A9B">
        <w:t>rozdziale dotyczącym komunikacji</w:t>
      </w:r>
      <w:r>
        <w:t xml:space="preserve"> z bazą danych.</w:t>
      </w:r>
    </w:p>
    <w:p w14:paraId="42DC073B" w14:textId="75860A1C" w:rsidR="00772A67" w:rsidRDefault="001713D9" w:rsidP="00772A67">
      <w:pPr>
        <w:pStyle w:val="NrNagwek3"/>
      </w:pPr>
      <w:bookmarkStart w:id="65" w:name="_Toc474062211"/>
      <w:r>
        <w:t>Klasy i interfejsy do testów</w:t>
      </w:r>
      <w:bookmarkEnd w:id="65"/>
    </w:p>
    <w:p w14:paraId="10FBF973" w14:textId="54039137" w:rsidR="001713D9" w:rsidRPr="000B5DE5" w:rsidRDefault="00772A67" w:rsidP="001713D9">
      <w:pPr>
        <w:pStyle w:val="Tekstwiodcy"/>
      </w:pPr>
      <w:r>
        <w:t>Do testów zostały stworzone klasy weryfikujące poprawność</w:t>
      </w:r>
      <w:r w:rsidR="00B77164">
        <w:t xml:space="preserve"> pobieranych</w:t>
      </w:r>
      <w:r>
        <w:t xml:space="preserve"> danych</w:t>
      </w:r>
      <w:r w:rsidR="00B77164">
        <w:t xml:space="preserve"> kosztów</w:t>
      </w:r>
      <w:r>
        <w:t xml:space="preserve"> przed ich umieszczeniem w bazie</w:t>
      </w:r>
      <w:r w:rsidR="00B77164">
        <w:t xml:space="preserve"> danych. Ich działanie zostanie omówione bardziej szczegółowo w rozdziale dotyczących testów.</w:t>
      </w:r>
    </w:p>
    <w:p w14:paraId="255393B1" w14:textId="349ACA99" w:rsidR="003452DE" w:rsidRPr="000B5DE5" w:rsidRDefault="00D33C84" w:rsidP="007A7E8E">
      <w:pPr>
        <w:pStyle w:val="NrNagwek2"/>
      </w:pPr>
      <w:bookmarkStart w:id="66" w:name="_Toc474062212"/>
      <w:r w:rsidRPr="000B5DE5">
        <w:lastRenderedPageBreak/>
        <w:t>Algorytmy obliczeniowe</w:t>
      </w:r>
      <w:bookmarkEnd w:id="66"/>
    </w:p>
    <w:p w14:paraId="1B62BFF5" w14:textId="6BE67292" w:rsidR="007A7E8E" w:rsidRPr="000B5DE5" w:rsidRDefault="00BA0D4E" w:rsidP="007A7E8E">
      <w:pPr>
        <w:pStyle w:val="NrNagwek3"/>
      </w:pPr>
      <w:bookmarkStart w:id="67" w:name="_Toc474062213"/>
      <w:r w:rsidRPr="000B5DE5">
        <w:t>Obliczanie całkowitego kosztu kilometra</w:t>
      </w:r>
      <w:bookmarkEnd w:id="67"/>
    </w:p>
    <w:p w14:paraId="7B253707" w14:textId="0B177957" w:rsidR="003452DE" w:rsidRPr="007A7E8E" w:rsidRDefault="007A7E8E" w:rsidP="007A7E8E">
      <w:pPr>
        <w:pStyle w:val="Tekstwiodcy"/>
      </w:pPr>
      <w:r>
        <w:t>Obliczanie całkowitego kosztu przejechanego kilometra sprowadza się do zsumowania wszystkich kosztów, jakie zostały dodane od początku istnienia bazy oraz podzielenie tej sumy prze przebyty w tym czasie dystans obliczony na podstawie różnicy maksymalnej i minimalnej wartości przebiegu.</w:t>
      </w:r>
    </w:p>
    <w:p w14:paraId="5DBD112F" w14:textId="31BE78AF" w:rsidR="00BA0D4E" w:rsidRPr="000B5DE5" w:rsidRDefault="00BA0D4E" w:rsidP="00C50878">
      <w:pPr>
        <w:pStyle w:val="NrNagwek3"/>
      </w:pPr>
      <w:bookmarkStart w:id="68" w:name="_Toc474062214"/>
      <w:r w:rsidRPr="000B5DE5">
        <w:t>Średnie spalanie</w:t>
      </w:r>
      <w:bookmarkEnd w:id="68"/>
      <w:r w:rsidRPr="000B5DE5">
        <w:t xml:space="preserve"> </w:t>
      </w:r>
    </w:p>
    <w:p w14:paraId="39492BD7" w14:textId="7BB662CA" w:rsidR="003452DE" w:rsidRDefault="007A7E8E" w:rsidP="003452DE">
      <w:pPr>
        <w:pStyle w:val="Tekstwiodcy"/>
      </w:pPr>
      <w:r>
        <w:t>Obliczanie dokładnego średniego spalania jest możliwe tylko wtedy, gdy użytkownik tankuje samochód do pełna</w:t>
      </w:r>
      <w:r w:rsidR="002E23A9">
        <w:t xml:space="preserve"> przynajmniej raz na jakiś czas. Można także szacować średnie spalanie posiadając pojemność baku oraz przebyte kilometry, ale ja przyjąłem formę najbardziej precyzyjną nie zakładającą bez szacowania, a więc opierającą się na pełnych </w:t>
      </w:r>
      <w:r w:rsidR="005D7A67">
        <w:t>za</w:t>
      </w:r>
      <w:r w:rsidR="002E23A9">
        <w:t>tankowaniach samochodu. Aby obliczyć średnie spalanie należy obliczać dystanse pomiędzy pełnymi zatankowaniami i sumować ilość zatankowanego paliwa. Następnie sumę paliwa dzielimy przez dystans i mnożymy przez 100, aby uzyskać jednostkę spalania np. l/100km.</w:t>
      </w:r>
    </w:p>
    <w:p w14:paraId="401E6CDE" w14:textId="3D6127ED" w:rsidR="00163A9B" w:rsidRPr="000B5DE5" w:rsidRDefault="00163A9B" w:rsidP="00163A9B">
      <w:pPr>
        <w:pStyle w:val="NrNagwek3"/>
      </w:pPr>
      <w:bookmarkStart w:id="69" w:name="_Toc474062215"/>
      <w:r w:rsidRPr="000B5DE5">
        <w:t>Obliczanie kosztu kilometra</w:t>
      </w:r>
      <w:r>
        <w:t xml:space="preserve"> z ostatnich trzydziestu dni</w:t>
      </w:r>
      <w:bookmarkEnd w:id="69"/>
    </w:p>
    <w:p w14:paraId="1EF8DE63" w14:textId="1474CEE3" w:rsidR="00163A9B" w:rsidRPr="000B5DE5" w:rsidRDefault="00163A9B" w:rsidP="00163A9B">
      <w:pPr>
        <w:pStyle w:val="Tekstwiodcy"/>
      </w:pPr>
      <w:r>
        <w:t>Obliczanie całkowitego kosztu przejechanego kilometra sprowadza się do zsumowania wszystkich kosztów, jakie zostały dodane w ciągu ostatniego miesiąca oraz podzielenie tej sumy prze przebyty w tym czasie dystans obliczony na podstawie różnicy maksymalnej i minimalnej wartości przebiegu.</w:t>
      </w:r>
    </w:p>
    <w:p w14:paraId="3D2E7DC5" w14:textId="0461555A" w:rsidR="003452DE" w:rsidRPr="000B5DE5" w:rsidRDefault="00BA0D4E" w:rsidP="00163A9B">
      <w:pPr>
        <w:pStyle w:val="NrNagwek2"/>
      </w:pPr>
      <w:bookmarkStart w:id="70" w:name="_Toc474062216"/>
      <w:r w:rsidRPr="000B5DE5">
        <w:t>Komunikacja z bazą danych</w:t>
      </w:r>
      <w:bookmarkEnd w:id="70"/>
    </w:p>
    <w:p w14:paraId="3B9BCB54" w14:textId="23927324" w:rsidR="00BA0D4E" w:rsidRPr="000B5DE5" w:rsidRDefault="00BA0D4E" w:rsidP="00C50878">
      <w:pPr>
        <w:pStyle w:val="NrNagwek3"/>
      </w:pPr>
      <w:bookmarkStart w:id="71" w:name="_Toc474062217"/>
      <w:r w:rsidRPr="000B5DE5">
        <w:t>Utworzenie bazy</w:t>
      </w:r>
      <w:bookmarkEnd w:id="71"/>
    </w:p>
    <w:p w14:paraId="5043029A" w14:textId="7E2D3B42" w:rsidR="002E23A9" w:rsidRPr="000B5DE5" w:rsidRDefault="002E23A9" w:rsidP="00017670">
      <w:pPr>
        <w:pStyle w:val="Tekstwiodcy"/>
      </w:pPr>
      <w:r>
        <w:t>D</w:t>
      </w:r>
      <w:r w:rsidR="005D7A67">
        <w:t>o utworzenia bazy danych została</w:t>
      </w:r>
      <w:r>
        <w:t xml:space="preserve"> wykorzystana metoda onCreate() w klasie DatabaseHelper. Opiera się ona w </w:t>
      </w:r>
      <w:r w:rsidR="005D7A67">
        <w:t>trzykrotnym</w:t>
      </w:r>
      <w:r>
        <w:t xml:space="preserve"> wywołaniu funkcji wykonującej zapytanie</w:t>
      </w:r>
      <w:r w:rsidR="00017670">
        <w:t xml:space="preserve"> CREATE</w:t>
      </w:r>
      <w:r>
        <w:t>. W poszczególnych zapytaniach są tworzone kolejne tabele.</w:t>
      </w:r>
    </w:p>
    <w:p w14:paraId="006BD045" w14:textId="05D5FA39" w:rsidR="003452DE" w:rsidRPr="000B5DE5" w:rsidRDefault="00BA0D4E" w:rsidP="00C50878">
      <w:pPr>
        <w:pStyle w:val="NrNagwek3"/>
      </w:pPr>
      <w:bookmarkStart w:id="72" w:name="_Toc474062218"/>
      <w:r w:rsidRPr="000B5DE5">
        <w:t>Nawiązanie połączenia z bazą danych</w:t>
      </w:r>
      <w:bookmarkEnd w:id="72"/>
    </w:p>
    <w:p w14:paraId="57EF3413" w14:textId="27F7DA0A" w:rsidR="00017670" w:rsidRDefault="00B77164" w:rsidP="00017670">
      <w:pPr>
        <w:pStyle w:val="Tekstwiodcy"/>
      </w:pPr>
      <w:r>
        <w:t>Połą</w:t>
      </w:r>
      <w:r w:rsidR="00017670">
        <w:t>czenie z bazą nawiązuje się poprzez wywołanie konstruktora DatabaseHelper. Uzyskany w ten sposób obiekt może korzystać z metod, z których każda zawiera linię tworzącą obiekt klasy SQLiteDatabase.</w:t>
      </w:r>
    </w:p>
    <w:p w14:paraId="09B98613" w14:textId="77777777" w:rsidR="00017670" w:rsidRDefault="00017670" w:rsidP="00017670">
      <w:pPr>
        <w:pStyle w:val="Tekstwiodcy"/>
      </w:pPr>
    </w:p>
    <w:p w14:paraId="700D4948" w14:textId="77777777" w:rsidR="00017670" w:rsidRPr="005D7A67" w:rsidRDefault="00017670" w:rsidP="005D7A67">
      <w:pPr>
        <w:pStyle w:val="Listing"/>
      </w:pPr>
      <w:r w:rsidRPr="005D7A67">
        <w:t>SQLiteDatabase db = this.getWritableDatabase();</w:t>
      </w:r>
    </w:p>
    <w:p w14:paraId="043592FA" w14:textId="218C7ADD" w:rsidR="00017670" w:rsidRPr="00163A9B" w:rsidRDefault="00017670" w:rsidP="00163A9B">
      <w:pPr>
        <w:pStyle w:val="Legenda"/>
        <w:jc w:val="center"/>
      </w:pPr>
      <w:bookmarkStart w:id="73" w:name="_Toc474062363"/>
      <w:r>
        <w:t xml:space="preserve">Listing </w:t>
      </w:r>
      <w:fldSimple w:instr=" SEQ Listing \* ARABIC ">
        <w:r w:rsidR="00BC3291">
          <w:rPr>
            <w:noProof/>
          </w:rPr>
          <w:t>3</w:t>
        </w:r>
      </w:fldSimple>
      <w:r>
        <w:t xml:space="preserve"> Uzyskanie połączenia z bazą danych</w:t>
      </w:r>
      <w:bookmarkEnd w:id="73"/>
    </w:p>
    <w:p w14:paraId="50C72CCA" w14:textId="24FF1EE2" w:rsidR="003452DE" w:rsidRPr="000B5DE5" w:rsidRDefault="00BA0D4E" w:rsidP="00C50878">
      <w:pPr>
        <w:pStyle w:val="NrNagwek3"/>
      </w:pPr>
      <w:bookmarkStart w:id="74" w:name="_Toc474062219"/>
      <w:r w:rsidRPr="000B5DE5">
        <w:t>Pobranie kosztów z ostatnich 30 dni</w:t>
      </w:r>
      <w:bookmarkEnd w:id="74"/>
    </w:p>
    <w:p w14:paraId="040E16F4" w14:textId="6A4A1E1F" w:rsidR="003452DE" w:rsidRDefault="00017670" w:rsidP="00C50878">
      <w:pPr>
        <w:pStyle w:val="Tekstwiodcy"/>
      </w:pPr>
      <w:r>
        <w:t xml:space="preserve">Aby pobrać koszty należy wykorzystać podać zakres dat korzystając z wyrażenia: </w:t>
      </w:r>
    </w:p>
    <w:p w14:paraId="38728971" w14:textId="77777777" w:rsidR="003C2145" w:rsidRDefault="003C2145" w:rsidP="00C50878">
      <w:pPr>
        <w:pStyle w:val="Tekstwiodcy"/>
      </w:pPr>
    </w:p>
    <w:p w14:paraId="05545509" w14:textId="642DFAE2" w:rsidR="00017670" w:rsidRDefault="00017670" w:rsidP="00017670">
      <w:pPr>
        <w:pStyle w:val="Listing"/>
        <w:rPr>
          <w:color w:val="A9B7C6"/>
        </w:rPr>
      </w:pPr>
      <w:r>
        <w:t>… WHERE cost_date BETWEEN date('now','-1 month') AND date('now') ORDER BY cost_date</w:t>
      </w:r>
    </w:p>
    <w:p w14:paraId="76BFA0CF" w14:textId="54876F1F" w:rsidR="00017670" w:rsidRDefault="00017670" w:rsidP="00017670">
      <w:pPr>
        <w:pStyle w:val="Legenda"/>
        <w:jc w:val="center"/>
      </w:pPr>
      <w:bookmarkStart w:id="75" w:name="_Toc474062364"/>
      <w:r>
        <w:t xml:space="preserve">Listing </w:t>
      </w:r>
      <w:fldSimple w:instr=" SEQ Listing \* ARABIC ">
        <w:r w:rsidR="00BC3291">
          <w:rPr>
            <w:noProof/>
          </w:rPr>
          <w:t>4</w:t>
        </w:r>
      </w:fldSimple>
      <w:r>
        <w:t xml:space="preserve"> Wyznaczenie zakresu dat</w:t>
      </w:r>
      <w:bookmarkEnd w:id="75"/>
    </w:p>
    <w:p w14:paraId="59F1BF83" w14:textId="1EDF933B" w:rsidR="00017670" w:rsidRPr="000B5DE5" w:rsidRDefault="003C2145" w:rsidP="003C2145">
      <w:pPr>
        <w:pStyle w:val="Tekstwiodcy"/>
      </w:pPr>
      <w:r>
        <w:t>Dużą rolę odgrywa tu funkcja SQLite date(), która umożliwia prostą formę uzyskiwania dat o wymaganym w bazie formacie bez konieczności korzystania z formaterów łańcuchowych.</w:t>
      </w:r>
    </w:p>
    <w:p w14:paraId="2B9352C1" w14:textId="72A5B816" w:rsidR="00C50878" w:rsidRPr="000B5DE5" w:rsidRDefault="00BA0D4E" w:rsidP="00C50878">
      <w:pPr>
        <w:pStyle w:val="NrNagwek3"/>
      </w:pPr>
      <w:bookmarkStart w:id="76" w:name="_Toc474062220"/>
      <w:r w:rsidRPr="000B5DE5">
        <w:t>Dodanie nowego kosztu</w:t>
      </w:r>
      <w:bookmarkEnd w:id="76"/>
    </w:p>
    <w:p w14:paraId="4DDA6DDC" w14:textId="0A5C15CA" w:rsidR="00C50878" w:rsidRDefault="003C2145" w:rsidP="00C50878">
      <w:pPr>
        <w:pStyle w:val="Tekstwiodcy"/>
      </w:pPr>
      <w:r>
        <w:t>Dodatnie nowego kosztu jest wyjątkowo nieskomplikowane ze względu na wbudowaną funkcję insert(). Zadaniem programisty jest jedynie umieścić w obiekcie klasy ContentValues pary (nazwa_kolumny, wartość_wstawiana).</w:t>
      </w:r>
    </w:p>
    <w:p w14:paraId="22E1A16A" w14:textId="77777777" w:rsidR="003C2145" w:rsidRDefault="003C2145" w:rsidP="003C2145">
      <w:pPr>
        <w:pStyle w:val="Listing"/>
        <w:rPr>
          <w:color w:val="A9B7C6"/>
        </w:rPr>
      </w:pPr>
      <w:r w:rsidRPr="005D7A67">
        <w:t>public boolean insertCostData(int vehicle_id, double expense,</w:t>
      </w:r>
      <w:r w:rsidRPr="005D7A67">
        <w:br/>
        <w:t xml:space="preserve">                              String cost_date, int mileage,</w:t>
      </w:r>
      <w:r w:rsidRPr="005D7A67">
        <w:br/>
        <w:t xml:space="preserve">                              int category, String description,</w:t>
      </w:r>
      <w:r w:rsidRPr="005D7A67">
        <w:br/>
        <w:t xml:space="preserve">                              double fuel_unit_amount,</w:t>
      </w:r>
      <w:r w:rsidRPr="005D7A67">
        <w:br/>
        <w:t xml:space="preserve">                              double fuel_unit_price,</w:t>
      </w:r>
      <w:r w:rsidRPr="005D7A67">
        <w:br/>
        <w:t xml:space="preserve">                              int fuel_full, int fuel_tank_num,</w:t>
      </w:r>
      <w:r w:rsidRPr="005D7A67">
        <w:br/>
        <w:t xml:space="preserve">                              String place, String insurer,</w:t>
      </w:r>
      <w:r w:rsidRPr="005D7A67">
        <w:br/>
        <w:t xml:space="preserve">                              int insurance, int tank_missed) {</w:t>
      </w:r>
      <w:r w:rsidRPr="005D7A67">
        <w:br/>
        <w:t xml:space="preserve">    SQLiteDatabase db = this.getWritableDatabase();</w:t>
      </w:r>
      <w:r w:rsidRPr="005D7A67">
        <w:br/>
        <w:t xml:space="preserve">    ContentValues contentValues = new ContentValues();</w:t>
      </w:r>
      <w:r w:rsidRPr="005D7A67">
        <w:br/>
        <w:t xml:space="preserve">    contentValues.put(COST_COL_2, vehicle_id);</w:t>
      </w:r>
      <w:r w:rsidRPr="005D7A67">
        <w:br/>
        <w:t xml:space="preserve">    contentValues.put(COST_COL_3, expense);</w:t>
      </w:r>
      <w:r w:rsidRPr="005D7A67">
        <w:br/>
        <w:t xml:space="preserve">    contentValues.put(COST_COL_4, cost_date);</w:t>
      </w:r>
      <w:r w:rsidRPr="005D7A67">
        <w:br/>
        <w:t xml:space="preserve">    contentValues.put(COST_COL_5, mileage);</w:t>
      </w:r>
      <w:r w:rsidRPr="005D7A67">
        <w:br/>
        <w:t xml:space="preserve">    contentValues.put(COST_COL_6, category);</w:t>
      </w:r>
      <w:r w:rsidRPr="005D7A67">
        <w:br/>
        <w:t xml:space="preserve">    contentValues.put(COST_COL_7, description);</w:t>
      </w:r>
      <w:r w:rsidRPr="005D7A67">
        <w:br/>
        <w:t xml:space="preserve">    contentValues.put(COST_COL_8, fuel_unit_amount);</w:t>
      </w:r>
      <w:r w:rsidRPr="005D7A67">
        <w:br/>
        <w:t xml:space="preserve">    contentValues.put(COST_COL_9, fuel_unit_price);</w:t>
      </w:r>
      <w:r w:rsidRPr="005D7A67">
        <w:br/>
        <w:t xml:space="preserve">    contentValues.put(COST_COL_10, fuel_full);</w:t>
      </w:r>
      <w:r w:rsidRPr="005D7A67">
        <w:br/>
        <w:t xml:space="preserve">    contentValues.put(COST_COL_11, fuel_tank_num);</w:t>
      </w:r>
      <w:r w:rsidRPr="005D7A67">
        <w:br/>
        <w:t xml:space="preserve">    contentValues.put(COST_COL_12, place);</w:t>
      </w:r>
      <w:r w:rsidRPr="005D7A67">
        <w:br/>
        <w:t xml:space="preserve">    contentValues.put(COST_COL_13, insurer);</w:t>
      </w:r>
      <w:r w:rsidRPr="005D7A67">
        <w:br/>
        <w:t xml:space="preserve">    contentValues.put(COST_COL_14, insurance);</w:t>
      </w:r>
      <w:r w:rsidRPr="005D7A67">
        <w:br/>
        <w:t xml:space="preserve">    contentValues.put(COST_COL_15, tank_missed);</w:t>
      </w:r>
      <w:r w:rsidRPr="005D7A67">
        <w:br/>
        <w:t xml:space="preserve">    return db.insert(COST_TABLE, null, contentValues) != -1;</w:t>
      </w:r>
      <w:r>
        <w:br/>
      </w:r>
      <w:r>
        <w:rPr>
          <w:color w:val="A9B7C6"/>
        </w:rPr>
        <w:t>}</w:t>
      </w:r>
    </w:p>
    <w:p w14:paraId="51E65A26" w14:textId="587B5B88" w:rsidR="003C2145" w:rsidRPr="00163A9B" w:rsidRDefault="003C2145" w:rsidP="00163A9B">
      <w:pPr>
        <w:pStyle w:val="Legenda"/>
        <w:jc w:val="center"/>
      </w:pPr>
      <w:bookmarkStart w:id="77" w:name="_Toc474062365"/>
      <w:r>
        <w:t xml:space="preserve">Listing </w:t>
      </w:r>
      <w:fldSimple w:instr=" SEQ Listing \* ARABIC ">
        <w:r w:rsidR="00BC3291">
          <w:rPr>
            <w:noProof/>
          </w:rPr>
          <w:t>5</w:t>
        </w:r>
      </w:fldSimple>
      <w:r>
        <w:t xml:space="preserve"> Dodawanie nowego</w:t>
      </w:r>
      <w:r>
        <w:rPr>
          <w:noProof/>
        </w:rPr>
        <w:t xml:space="preserve"> kosztu</w:t>
      </w:r>
      <w:bookmarkEnd w:id="77"/>
    </w:p>
    <w:p w14:paraId="4FB57028" w14:textId="14CE858E" w:rsidR="00BA0D4E" w:rsidRPr="000B5DE5" w:rsidRDefault="00BA0D4E" w:rsidP="00C50878">
      <w:pPr>
        <w:pStyle w:val="NrNagwek3"/>
      </w:pPr>
      <w:bookmarkStart w:id="78" w:name="_Toc474062221"/>
      <w:r w:rsidRPr="000B5DE5">
        <w:lastRenderedPageBreak/>
        <w:t>Aktualizacja wybranego kosztu</w:t>
      </w:r>
      <w:bookmarkEnd w:id="78"/>
    </w:p>
    <w:p w14:paraId="7E9C8332" w14:textId="698223DE" w:rsidR="00C50878" w:rsidRPr="000B5DE5" w:rsidRDefault="003C2145" w:rsidP="00C50878">
      <w:pPr>
        <w:pStyle w:val="Tekstwiodcy"/>
      </w:pPr>
      <w:r>
        <w:t xml:space="preserve">Aktualizacja kosztu odbywa się przy pomocy funkcji update(), która również jest dostępna w klasie SQLiteDatabase. Postępowanie jest analogiczne jak przy funkcji insert() z tą tylko różnicą, że w tym przypadku należy podać warunek </w:t>
      </w:r>
      <w:r w:rsidR="005D7A67">
        <w:t>identyfikujący wiersz w bazie danych.</w:t>
      </w:r>
    </w:p>
    <w:p w14:paraId="55621F1B" w14:textId="115E7C64" w:rsidR="00C50878" w:rsidRPr="000B5DE5" w:rsidRDefault="00BA0D4E" w:rsidP="00C50878">
      <w:pPr>
        <w:pStyle w:val="NrNagwek3"/>
      </w:pPr>
      <w:bookmarkStart w:id="79" w:name="_Toc474062222"/>
      <w:r w:rsidRPr="000B5DE5">
        <w:t>Usunięcie wybranego kosztu</w:t>
      </w:r>
      <w:bookmarkEnd w:id="79"/>
    </w:p>
    <w:p w14:paraId="30503816" w14:textId="4CD2003B" w:rsidR="00C50878" w:rsidRDefault="005D7A67" w:rsidP="00C50878">
      <w:pPr>
        <w:pStyle w:val="Tekstwiodcy"/>
      </w:pPr>
      <w:r>
        <w:t>Również w przypadku usuwania jest dostępna wbudowana analogiczna funkcja delete(). Należy jedynie wskazać warunek identyfikujący wiersz w bazie danych.</w:t>
      </w:r>
    </w:p>
    <w:p w14:paraId="2F5FBD0A" w14:textId="77777777" w:rsidR="005D7A67" w:rsidRDefault="005D7A67" w:rsidP="00C50878">
      <w:pPr>
        <w:pStyle w:val="Tekstwiodcy"/>
      </w:pPr>
    </w:p>
    <w:p w14:paraId="1C810EC4" w14:textId="476E3B4C" w:rsidR="005D7A67" w:rsidRDefault="005D7A67" w:rsidP="005D7A67">
      <w:pPr>
        <w:pStyle w:val="Listing"/>
      </w:pPr>
      <w:r w:rsidRPr="005D7A67">
        <w:t>public boolean deleteCostById(int id) {</w:t>
      </w:r>
      <w:r w:rsidRPr="005D7A67">
        <w:br/>
        <w:t xml:space="preserve">    SQLiteDatabase db = this.getWritableDatabase();</w:t>
      </w:r>
      <w:r w:rsidRPr="005D7A67">
        <w:br/>
        <w:t xml:space="preserve">    return db.delete(COST_TABLE, "id = " + id, null) != 0;</w:t>
      </w:r>
      <w:r w:rsidRPr="005D7A67">
        <w:br/>
        <w:t>}</w:t>
      </w:r>
    </w:p>
    <w:p w14:paraId="759E8046" w14:textId="5EBDBAC4" w:rsidR="00C50878" w:rsidRPr="000B5DE5" w:rsidRDefault="005D7A67" w:rsidP="005D7A67">
      <w:pPr>
        <w:pStyle w:val="Legenda"/>
        <w:jc w:val="center"/>
      </w:pPr>
      <w:bookmarkStart w:id="80" w:name="_Toc474062366"/>
      <w:r>
        <w:t xml:space="preserve">Listing </w:t>
      </w:r>
      <w:fldSimple w:instr=" SEQ Listing \* ARABIC ">
        <w:r w:rsidR="00BC3291">
          <w:rPr>
            <w:noProof/>
          </w:rPr>
          <w:t>6</w:t>
        </w:r>
      </w:fldSimple>
      <w:r>
        <w:t xml:space="preserve"> Usunięcie kosztu za pomocą id</w:t>
      </w:r>
      <w:bookmarkEnd w:id="80"/>
    </w:p>
    <w:p w14:paraId="5CABE341" w14:textId="6C1EC395" w:rsidR="00C50878" w:rsidRPr="000B5DE5" w:rsidRDefault="005D7A67" w:rsidP="00C50878">
      <w:pPr>
        <w:pStyle w:val="NrNagwek3"/>
      </w:pPr>
      <w:bookmarkStart w:id="81" w:name="_Toc474062223"/>
      <w:r>
        <w:t>Import i eksport bazy</w:t>
      </w:r>
      <w:r w:rsidR="00BA0D4E" w:rsidRPr="000B5DE5">
        <w:t xml:space="preserve"> danych</w:t>
      </w:r>
      <w:bookmarkEnd w:id="81"/>
    </w:p>
    <w:p w14:paraId="40CFC99C" w14:textId="18DC89F5" w:rsidR="00BC3291" w:rsidRDefault="005D7A67" w:rsidP="00BC3291">
      <w:pPr>
        <w:pStyle w:val="Tekstwiodcy"/>
      </w:pPr>
      <w:r>
        <w:t xml:space="preserve">Zarówno import jak i eksport polegają jedynie na skopiowaniu pliku bazy danych korzystając z uprawnień dostępu do pamięci zastrzeżonej dla użytkownika. Jest to bardzo prosta metoda tworzenia i odzyskiwania kopii zapasowej bazy danych, ale niesie także ze sobą pewne niebezpieczeństwa oraz </w:t>
      </w:r>
      <w:r w:rsidR="00BC3291">
        <w:t xml:space="preserve">jest mało wygodna. </w:t>
      </w:r>
    </w:p>
    <w:p w14:paraId="5D3730C0" w14:textId="6B2EFC2B" w:rsidR="00BC3291" w:rsidRPr="00BC3291" w:rsidRDefault="00BC3291" w:rsidP="00BC3291">
      <w:pPr>
        <w:pStyle w:val="Listing"/>
      </w:pPr>
      <w:r w:rsidRPr="00BC3291">
        <w:br/>
        <w:t>public void importDatabase(Context context) throws IOException {</w:t>
      </w:r>
      <w:r w:rsidRPr="00BC3291">
        <w:br/>
        <w:t xml:space="preserve">    File direct = new File(Environment.getExternalStorageDirectory() + "/CarCost");</w:t>
      </w:r>
      <w:r w:rsidRPr="00BC3291">
        <w:br/>
        <w:t xml:space="preserve">    String cDBPath = "//data//com.kuba.carcost//databases//carcost.db";</w:t>
      </w:r>
      <w:r w:rsidRPr="00BC3291">
        <w:br/>
        <w:t xml:space="preserve">    String bDBPath = "/CarCost/carcost.db";</w:t>
      </w:r>
      <w:r w:rsidRPr="00BC3291">
        <w:br/>
        <w:t xml:space="preserve">    if(!direct.exists()) {</w:t>
      </w:r>
      <w:r w:rsidRPr="00BC3291">
        <w:br/>
        <w:t xml:space="preserve">        if(direct.mkdir()) {}</w:t>
      </w:r>
      <w:r w:rsidRPr="00BC3291">
        <w:br/>
        <w:t xml:space="preserve">    }</w:t>
      </w:r>
      <w:r w:rsidRPr="00BC3291">
        <w:br/>
        <w:t xml:space="preserve">    File sd = Environment.getExternalStorageDirectory();</w:t>
      </w:r>
      <w:r w:rsidRPr="00BC3291">
        <w:br/>
        <w:t xml:space="preserve">    File data = Environment.getDataDirectory();</w:t>
      </w:r>
      <w:r w:rsidRPr="00BC3291">
        <w:br/>
        <w:t xml:space="preserve">    try {</w:t>
      </w:r>
      <w:r w:rsidRPr="00BC3291">
        <w:br/>
        <w:t xml:space="preserve">        if (sd.canWrite()) {</w:t>
      </w:r>
      <w:r w:rsidRPr="00BC3291">
        <w:br/>
        <w:t xml:space="preserve">            File backupDB = new File(data, cDBPath);</w:t>
      </w:r>
      <w:r w:rsidRPr="00BC3291">
        <w:br/>
        <w:t xml:space="preserve">            File currentDB = new File(sd, bDBPath);</w:t>
      </w:r>
      <w:r w:rsidRPr="00BC3291">
        <w:br/>
        <w:t xml:space="preserve">            FileChannel src = new FileInputStream(currentDB).getChannel();</w:t>
      </w:r>
      <w:r w:rsidRPr="00BC3291">
        <w:br/>
        <w:t xml:space="preserve">            FileChannel dst = new FileOutputStream(backupDB).getChannel();</w:t>
      </w:r>
      <w:r w:rsidRPr="00BC3291">
        <w:br/>
        <w:t xml:space="preserve">            dst.transferFrom(src, 0, src.size());</w:t>
      </w:r>
      <w:r w:rsidRPr="00BC3291">
        <w:br/>
        <w:t xml:space="preserve">            src.close();</w:t>
      </w:r>
      <w:r w:rsidRPr="00BC3291">
        <w:br/>
        <w:t xml:space="preserve">            dst.close();</w:t>
      </w:r>
      <w:r w:rsidRPr="00BC3291">
        <w:br/>
        <w:t xml:space="preserve">        }</w:t>
      </w:r>
      <w:r w:rsidRPr="00BC3291">
        <w:br/>
        <w:t xml:space="preserve">    } catch (IOException e) {</w:t>
      </w:r>
      <w:r w:rsidRPr="00BC3291">
        <w:br/>
        <w:t xml:space="preserve">        e.printStackTrace();</w:t>
      </w:r>
      <w:r w:rsidRPr="00BC3291">
        <w:br/>
        <w:t xml:space="preserve">    }</w:t>
      </w:r>
      <w:r w:rsidRPr="00BC3291">
        <w:br/>
        <w:t>}</w:t>
      </w:r>
    </w:p>
    <w:p w14:paraId="6CC627A2" w14:textId="2137389A" w:rsidR="00163A9B" w:rsidRPr="00B77164" w:rsidRDefault="00BC3291" w:rsidP="00B77164">
      <w:pPr>
        <w:pStyle w:val="Legenda"/>
        <w:jc w:val="center"/>
      </w:pPr>
      <w:bookmarkStart w:id="82" w:name="_Toc474062367"/>
      <w:r>
        <w:t xml:space="preserve">Listing </w:t>
      </w:r>
      <w:fldSimple w:instr=" SEQ Listing \* ARABIC ">
        <w:r>
          <w:rPr>
            <w:noProof/>
          </w:rPr>
          <w:t>7</w:t>
        </w:r>
      </w:fldSimple>
      <w:r>
        <w:t xml:space="preserve"> Import pliku bazy danych</w:t>
      </w:r>
      <w:bookmarkEnd w:id="82"/>
    </w:p>
    <w:p w14:paraId="5FBA799A" w14:textId="41756DE8" w:rsidR="00C50878" w:rsidRPr="00163A9B" w:rsidRDefault="004E3CEA" w:rsidP="00163A9B">
      <w:pPr>
        <w:pStyle w:val="NrNagwek1"/>
        <w:rPr>
          <w:rFonts w:eastAsiaTheme="minorHAnsi"/>
        </w:rPr>
      </w:pPr>
      <w:bookmarkStart w:id="83" w:name="_Toc474062224"/>
      <w:r w:rsidRPr="000B5DE5">
        <w:rPr>
          <w:rFonts w:eastAsiaTheme="minorHAnsi"/>
        </w:rPr>
        <w:lastRenderedPageBreak/>
        <w:t>Testy aplikacji</w:t>
      </w:r>
      <w:bookmarkEnd w:id="83"/>
    </w:p>
    <w:p w14:paraId="0FD7F512" w14:textId="23CA8877" w:rsidR="004E3CEA" w:rsidRPr="000B5DE5" w:rsidRDefault="004E3CEA" w:rsidP="00C50878">
      <w:pPr>
        <w:pStyle w:val="NrNagwek2"/>
        <w:rPr>
          <w:rFonts w:eastAsiaTheme="minorHAnsi"/>
        </w:rPr>
      </w:pPr>
      <w:bookmarkStart w:id="84" w:name="_Toc474062225"/>
      <w:r w:rsidRPr="000B5DE5">
        <w:rPr>
          <w:rFonts w:eastAsiaTheme="minorHAnsi"/>
        </w:rPr>
        <w:t xml:space="preserve">Testy jednostkowe z wykorzystaniem </w:t>
      </w:r>
      <w:r w:rsidR="00F23197" w:rsidRPr="000B5DE5">
        <w:rPr>
          <w:rFonts w:eastAsiaTheme="minorHAnsi"/>
        </w:rPr>
        <w:t>Mockito</w:t>
      </w:r>
      <w:bookmarkEnd w:id="84"/>
    </w:p>
    <w:p w14:paraId="6AE16B22" w14:textId="10F41742" w:rsidR="00C50878" w:rsidRDefault="001713D9" w:rsidP="00C50878">
      <w:pPr>
        <w:pStyle w:val="Tekstwiodcy"/>
      </w:pPr>
      <w:r>
        <w:t>Testy</w:t>
      </w:r>
      <w:r w:rsidR="00B77164">
        <w:t xml:space="preserve"> jednostkowe zostały oparte na mockach, czyli </w:t>
      </w:r>
      <w:r w:rsidR="00982670">
        <w:t>imitacjach działającego obiektu. Zostały utworzone klasy, które posiadały metodę validate() mającą za zadanie pobierać dane z fragmentu, które zostały wpisane przez użytkownika w pola tekstowe, a następnie sprawdzana była ich poprawność:</w:t>
      </w:r>
    </w:p>
    <w:p w14:paraId="080E9B18" w14:textId="0A5CEC08" w:rsidR="00982670" w:rsidRPr="000B5DE5" w:rsidRDefault="00982670" w:rsidP="00982670">
      <w:pPr>
        <w:pStyle w:val="Tekstwiodcy"/>
        <w:numPr>
          <w:ilvl w:val="0"/>
          <w:numId w:val="19"/>
        </w:numPr>
      </w:pPr>
      <w:r>
        <w:t>FuelValidator – klasa sprawdzająca dane tankowania.</w:t>
      </w:r>
    </w:p>
    <w:p w14:paraId="3360A337" w14:textId="7AB354A5" w:rsidR="00982670" w:rsidRPr="000B5DE5" w:rsidRDefault="00982670" w:rsidP="00982670">
      <w:pPr>
        <w:pStyle w:val="Tekstwiodcy"/>
        <w:numPr>
          <w:ilvl w:val="0"/>
          <w:numId w:val="19"/>
        </w:numPr>
      </w:pPr>
      <w:r>
        <w:t>CostValidator – klasa sprawdzająca dane pozostałych kosztów.</w:t>
      </w:r>
    </w:p>
    <w:p w14:paraId="1B4E5759" w14:textId="7D1F7C1A" w:rsidR="00982670" w:rsidRPr="00982670" w:rsidRDefault="00982670" w:rsidP="00982670">
      <w:pPr>
        <w:pStyle w:val="Tekstwiodcy"/>
        <w:numPr>
          <w:ilvl w:val="0"/>
          <w:numId w:val="19"/>
        </w:numPr>
      </w:pPr>
      <w:r>
        <w:t>EditValidator – klasa sprawdzająca dane kosztu po edycji.</w:t>
      </w:r>
    </w:p>
    <w:p w14:paraId="64D7EF03" w14:textId="13FFE785" w:rsidR="004E3CEA" w:rsidRPr="000B5DE5" w:rsidRDefault="004E3CEA" w:rsidP="00C50878">
      <w:pPr>
        <w:pStyle w:val="NrNagwek3"/>
        <w:rPr>
          <w:rFonts w:eastAsiaTheme="minorHAnsi"/>
        </w:rPr>
      </w:pPr>
      <w:bookmarkStart w:id="85" w:name="_Toc474062226"/>
      <w:r w:rsidRPr="000B5DE5">
        <w:rPr>
          <w:rFonts w:eastAsiaTheme="minorHAnsi"/>
        </w:rPr>
        <w:t>Opis wykonywanych testów</w:t>
      </w:r>
      <w:bookmarkEnd w:id="85"/>
    </w:p>
    <w:p w14:paraId="4AF92313" w14:textId="7C4EDDD2" w:rsidR="00C50878" w:rsidRDefault="00982670" w:rsidP="00C50878">
      <w:pPr>
        <w:pStyle w:val="Tekstwiodcy"/>
      </w:pPr>
      <w:r>
        <w:t xml:space="preserve">Pierwszym elementem było utworzenie w klasie fragmentu odpowiadającej instancji klasy sprawdzającej poprawność danych. Następnie przy akcji przycisku zatwierdzającego wprowadzone dane, była wywoływana na utworzonej instancji metoda validate(), która zwracała wartość logiczną </w:t>
      </w:r>
      <w:r w:rsidR="009D5992">
        <w:t>odpowiadającą wynikowi wszystkich testów lub w przypadku niepowodzenia ustawiała komunikat błędu na polu tekstowym, z którego została pobrana dana wartość.</w:t>
      </w:r>
    </w:p>
    <w:p w14:paraId="74BF9B1E" w14:textId="7BB6C80F" w:rsidR="009D5992" w:rsidRDefault="009D5992" w:rsidP="00C50878">
      <w:pPr>
        <w:pStyle w:val="Tekstwiodcy"/>
      </w:pPr>
      <w:r>
        <w:t>Testy przy wykorzystaniu Mockito testowały metodę validate() poprzez sprawdzanie jak reagują kolejne instrukcje warunkowe na podawane dane. Testy były uruchamiane z poziomu środowiska programistycznego. Mockami były instancje klasy Validator oraz interfejsu umożliwiającego komunikację między fragmentem, a klasą Validator.</w:t>
      </w:r>
    </w:p>
    <w:p w14:paraId="3C7254AE" w14:textId="77777777" w:rsidR="00982670" w:rsidRPr="000B5DE5" w:rsidRDefault="00982670" w:rsidP="00C50878">
      <w:pPr>
        <w:pStyle w:val="Tekstwiodcy"/>
      </w:pPr>
    </w:p>
    <w:p w14:paraId="52C379B3" w14:textId="3F3583BD" w:rsidR="00C50878" w:rsidRPr="000B5DE5" w:rsidRDefault="004E3CEA" w:rsidP="00C50878">
      <w:pPr>
        <w:pStyle w:val="NrNagwek3"/>
        <w:rPr>
          <w:rFonts w:eastAsiaTheme="minorHAnsi"/>
        </w:rPr>
      </w:pPr>
      <w:bookmarkStart w:id="86" w:name="_Toc474062227"/>
      <w:r w:rsidRPr="000B5DE5">
        <w:rPr>
          <w:rFonts w:eastAsiaTheme="minorHAnsi"/>
        </w:rPr>
        <w:t>Wnioski z testów</w:t>
      </w:r>
      <w:bookmarkEnd w:id="86"/>
    </w:p>
    <w:p w14:paraId="3020B426" w14:textId="3AE3F766" w:rsidR="00C50878" w:rsidRDefault="0069757C" w:rsidP="00C50878">
      <w:pPr>
        <w:pStyle w:val="Tekstwiodcy"/>
      </w:pPr>
      <w:r>
        <w:t>Dzięki przeprowadzaniu testów</w:t>
      </w:r>
      <w:r w:rsidR="009D5992">
        <w:t xml:space="preserve"> miałem możliwość naprawienia błędów w kodzie, które były przez testy wykrywane. </w:t>
      </w:r>
      <w:r>
        <w:t>Efektem jest zabezpieczenie kodu przed wprowadzeniem danych, które mogłyby spowodować błąd wykonania zapytania SQL lub być niemożliwe do późniejszej weryfikacji.</w:t>
      </w:r>
    </w:p>
    <w:p w14:paraId="5696D726" w14:textId="13BA3E8D" w:rsidR="0069757C" w:rsidRPr="000B5DE5" w:rsidRDefault="0069757C" w:rsidP="00C50878">
      <w:pPr>
        <w:pStyle w:val="Tekstwiodcy"/>
      </w:pPr>
      <w:r>
        <w:t>Testy programowalne są szybsze w wyszukiwaniu błędów niż ręczne sprawdzanie kombinacji i wygodniejsze w interpretacji.</w:t>
      </w:r>
    </w:p>
    <w:p w14:paraId="71ABF3C3" w14:textId="5CC76119" w:rsidR="004E3CEA" w:rsidRPr="000B5DE5" w:rsidRDefault="004E3CEA" w:rsidP="00C50878">
      <w:pPr>
        <w:pStyle w:val="NrNagwek2"/>
        <w:rPr>
          <w:rFonts w:eastAsiaTheme="minorHAnsi"/>
        </w:rPr>
      </w:pPr>
      <w:bookmarkStart w:id="87" w:name="_Toc474062228"/>
      <w:r w:rsidRPr="000B5DE5">
        <w:rPr>
          <w:rFonts w:eastAsiaTheme="minorHAnsi"/>
        </w:rPr>
        <w:lastRenderedPageBreak/>
        <w:t>Testy manualne na emulatorze</w:t>
      </w:r>
      <w:bookmarkEnd w:id="87"/>
    </w:p>
    <w:p w14:paraId="6CB3777F" w14:textId="1133BFCC" w:rsidR="00C50878" w:rsidRPr="000B5DE5" w:rsidRDefault="008D78BC" w:rsidP="00C50878">
      <w:pPr>
        <w:pStyle w:val="Tekstwiodcy"/>
      </w:pPr>
      <w:r>
        <w:t>Do testów został wykorzystany emulator wbudowany w środowisko AndroidStudio. Emulowanym urządzeniem był</w:t>
      </w:r>
      <w:r w:rsidR="00A560E4">
        <w:t xml:space="preserve"> Nexus 5X z systemem Android 7.1.1.</w:t>
      </w:r>
    </w:p>
    <w:p w14:paraId="3BFC467D" w14:textId="3E193B1C" w:rsidR="004E3CEA" w:rsidRPr="000B5DE5" w:rsidRDefault="004E3CEA" w:rsidP="00C50878">
      <w:pPr>
        <w:pStyle w:val="NrNagwek3"/>
        <w:rPr>
          <w:rFonts w:eastAsiaTheme="minorHAnsi"/>
        </w:rPr>
      </w:pPr>
      <w:bookmarkStart w:id="88" w:name="_Toc474062229"/>
      <w:r w:rsidRPr="000B5DE5">
        <w:rPr>
          <w:rFonts w:eastAsiaTheme="minorHAnsi"/>
        </w:rPr>
        <w:t>Opis wykonywanych testów</w:t>
      </w:r>
      <w:bookmarkEnd w:id="88"/>
    </w:p>
    <w:p w14:paraId="5828ECEB" w14:textId="0A2E7AA9" w:rsidR="00C50878" w:rsidRPr="000B5DE5" w:rsidRDefault="00A560E4" w:rsidP="00C50878">
      <w:pPr>
        <w:pStyle w:val="Tekstwiodcy"/>
      </w:pPr>
      <w:r>
        <w:t>Testy na emulatorze polegały na wykonywaniu czynnościach związanych z wprowadzoną kolejną funkcjonalnością, które miałby na celu działać wbrew zamyśle aplikacji np. podczas dodawania kosztów, sprawdzałem błędy, które były wyrzucane, gdy zostawiłem któreś pole puste lub wprowadzałem niepoprawną wartość. Podjąłem również próbę weryfikacji danych dodawanych do bazy emulatora.</w:t>
      </w:r>
      <w:r w:rsidRPr="00A560E4">
        <w:t xml:space="preserve"> </w:t>
      </w:r>
      <w:r>
        <w:t>Nie powiodło się także odczytanie bazy danych utworzonej przez aplikację w emulatorze zarówno korzystając z Android Managera, a także poprzez ADB.</w:t>
      </w:r>
    </w:p>
    <w:p w14:paraId="3515E676" w14:textId="703E4D63" w:rsidR="00C50878" w:rsidRPr="000B5DE5" w:rsidRDefault="004E3CEA" w:rsidP="00C50878">
      <w:pPr>
        <w:pStyle w:val="NrNagwek3"/>
        <w:rPr>
          <w:rFonts w:eastAsiaTheme="minorHAnsi"/>
        </w:rPr>
      </w:pPr>
      <w:bookmarkStart w:id="89" w:name="_Toc474062230"/>
      <w:r w:rsidRPr="000B5DE5">
        <w:rPr>
          <w:rFonts w:eastAsiaTheme="minorHAnsi"/>
        </w:rPr>
        <w:t>Wnioski z testów</w:t>
      </w:r>
      <w:bookmarkEnd w:id="89"/>
    </w:p>
    <w:p w14:paraId="243716B5" w14:textId="1102F760" w:rsidR="00C50878" w:rsidRPr="000B5DE5" w:rsidRDefault="00A560E4" w:rsidP="00C50878">
      <w:pPr>
        <w:pStyle w:val="Tekstwiodcy"/>
      </w:pPr>
      <w:r>
        <w:t>Emulator dział szybciej i płynniej niż mój własny smartfon, ale poruszanie się po nim za pomocą kursora myszy znacznie spowalniało testowanie. Za względu także na brak dostępu do bazy danych po pewnym czasie porzuciłem testowanie na emulatorze ze względu na jego niepraktyczność i brak możliwości weryfikacji jak dana wartość prezentuje się w bazie.</w:t>
      </w:r>
    </w:p>
    <w:p w14:paraId="706EEF6C" w14:textId="1C951591" w:rsidR="004E3CEA" w:rsidRPr="000B5DE5" w:rsidRDefault="004E3CEA" w:rsidP="00C50878">
      <w:pPr>
        <w:pStyle w:val="NrNagwek2"/>
        <w:rPr>
          <w:rFonts w:eastAsiaTheme="minorHAnsi"/>
        </w:rPr>
      </w:pPr>
      <w:bookmarkStart w:id="90" w:name="_Toc474062231"/>
      <w:r w:rsidRPr="000B5DE5">
        <w:rPr>
          <w:rFonts w:eastAsiaTheme="minorHAnsi"/>
        </w:rPr>
        <w:t>Testy manualne na urządzeniu mobilnym</w:t>
      </w:r>
      <w:bookmarkEnd w:id="90"/>
    </w:p>
    <w:p w14:paraId="6AE401FC" w14:textId="705F6B54" w:rsidR="00C50878" w:rsidRPr="000B5DE5" w:rsidRDefault="00A560E4" w:rsidP="00C50878">
      <w:pPr>
        <w:pStyle w:val="Tekstwiodcy"/>
      </w:pPr>
      <w:r>
        <w:t>Do testów manualnych został wykorzystany Samsung S2 (GT-i9100) z systemem</w:t>
      </w:r>
      <w:r w:rsidR="00163A9B">
        <w:t xml:space="preserve"> CyanogenMod</w:t>
      </w:r>
      <w:r w:rsidR="001713D9">
        <w:t xml:space="preserve"> 13.0 oparty na systemie</w:t>
      </w:r>
      <w:r>
        <w:t xml:space="preserve"> Android 6.0.1.</w:t>
      </w:r>
    </w:p>
    <w:p w14:paraId="482D1536" w14:textId="25912F7C" w:rsidR="004E3CEA" w:rsidRPr="000B5DE5" w:rsidRDefault="004E3CEA" w:rsidP="00C50878">
      <w:pPr>
        <w:pStyle w:val="NrNagwek3"/>
        <w:rPr>
          <w:rFonts w:eastAsiaTheme="minorHAnsi"/>
        </w:rPr>
      </w:pPr>
      <w:bookmarkStart w:id="91" w:name="_Toc474062232"/>
      <w:r w:rsidRPr="000B5DE5">
        <w:rPr>
          <w:rFonts w:eastAsiaTheme="minorHAnsi"/>
        </w:rPr>
        <w:t>Opis wykonywanych testów</w:t>
      </w:r>
      <w:bookmarkEnd w:id="91"/>
    </w:p>
    <w:p w14:paraId="7ACA747E" w14:textId="30C8983E" w:rsidR="003B0753" w:rsidRPr="000B5DE5" w:rsidRDefault="00FC2192" w:rsidP="003B0753">
      <w:pPr>
        <w:pStyle w:val="Tekstwiodcy"/>
      </w:pPr>
      <w:r>
        <w:t>Na smartfonie była testowana każda wprowadzona funkcja, a także zmiany w wyglądzie. Korzystanie z aplikacji używając dotyku było wygodniejsze i szybsze mimo mniejszej mocy obliczeniowej oraz dostępnej pamięci operacyjnej. Była także możliwość dostępu do bazy danych, więc mogłem weryfikować wartości wstawiane w poszczególnych wierszach.</w:t>
      </w:r>
      <w:r w:rsidR="003B0753">
        <w:t xml:space="preserve"> Można wyszczególnić następujące testy:</w:t>
      </w:r>
      <w:r w:rsidR="003B0753" w:rsidRPr="003B0753">
        <w:t xml:space="preserve"> </w:t>
      </w:r>
    </w:p>
    <w:p w14:paraId="43E407C6" w14:textId="493FE3B1" w:rsidR="003B0753" w:rsidRPr="000B5DE5" w:rsidRDefault="003B0753" w:rsidP="00EC7643">
      <w:pPr>
        <w:pStyle w:val="Tekstwiodcy"/>
        <w:numPr>
          <w:ilvl w:val="0"/>
          <w:numId w:val="16"/>
        </w:numPr>
      </w:pPr>
      <w:r>
        <w:t>Wprowadzanie niepoprawnych danych do pól tekstowych</w:t>
      </w:r>
      <w:r w:rsidR="00EC7643">
        <w:t xml:space="preserve"> lub zostawiane pustych pól przy dodawaniu lub edycji kosztów</w:t>
      </w:r>
      <w:r>
        <w:t>.</w:t>
      </w:r>
    </w:p>
    <w:p w14:paraId="1E0B1677" w14:textId="613A857D" w:rsidR="003B0753" w:rsidRPr="000B5DE5" w:rsidRDefault="003B0753" w:rsidP="00EC7643">
      <w:pPr>
        <w:pStyle w:val="Tekstwiodcy"/>
        <w:numPr>
          <w:ilvl w:val="0"/>
          <w:numId w:val="16"/>
        </w:numPr>
      </w:pPr>
      <w:r>
        <w:t>Przerywanie działania aplikacji.</w:t>
      </w:r>
    </w:p>
    <w:p w14:paraId="7F511E59" w14:textId="279176A1" w:rsidR="003B0753" w:rsidRDefault="003B0753" w:rsidP="00EC7643">
      <w:pPr>
        <w:pStyle w:val="Tekstwiodcy"/>
        <w:numPr>
          <w:ilvl w:val="0"/>
          <w:numId w:val="16"/>
        </w:numPr>
      </w:pPr>
      <w:r>
        <w:t>Wprowadzanie nieskorelowanych ze sobą danych.</w:t>
      </w:r>
    </w:p>
    <w:p w14:paraId="01790AEC" w14:textId="51B251BC" w:rsidR="003B0753" w:rsidRDefault="003B0753" w:rsidP="00EC7643">
      <w:pPr>
        <w:pStyle w:val="Tekstwiodcy"/>
        <w:numPr>
          <w:ilvl w:val="0"/>
          <w:numId w:val="16"/>
        </w:numPr>
      </w:pPr>
      <w:r>
        <w:lastRenderedPageBreak/>
        <w:t>Eksportowanie bazy danych i weryfikacja jej zawartości na przeglądarce SQLite na komputerze stacjonarnym.</w:t>
      </w:r>
    </w:p>
    <w:p w14:paraId="40F689FD" w14:textId="10957E77" w:rsidR="00EC7643" w:rsidRDefault="00EC7643" w:rsidP="00EC7643">
      <w:pPr>
        <w:pStyle w:val="Tekstwiodcy"/>
        <w:numPr>
          <w:ilvl w:val="0"/>
          <w:numId w:val="16"/>
        </w:numPr>
      </w:pPr>
      <w:r>
        <w:t xml:space="preserve">Modyfikacja bazy na komputerze stacjonarnym oraz importowanie zmienionego pliku do aplikacji. </w:t>
      </w:r>
    </w:p>
    <w:p w14:paraId="52214497" w14:textId="05068CB3" w:rsidR="00EC7643" w:rsidRPr="000B5DE5" w:rsidRDefault="00EC7643" w:rsidP="00EC7643">
      <w:pPr>
        <w:pStyle w:val="Tekstwiodcy"/>
        <w:numPr>
          <w:ilvl w:val="0"/>
          <w:numId w:val="16"/>
        </w:numPr>
      </w:pPr>
      <w:r>
        <w:t>Sprawdzanie wyświetlania layoutu XML oraz porównanie z emulatorem.</w:t>
      </w:r>
    </w:p>
    <w:p w14:paraId="2B583055" w14:textId="4CC537DF" w:rsidR="00C50878" w:rsidRPr="000B5DE5" w:rsidRDefault="004E3CEA" w:rsidP="00C50878">
      <w:pPr>
        <w:pStyle w:val="NrNagwek3"/>
        <w:rPr>
          <w:rFonts w:eastAsiaTheme="minorHAnsi"/>
        </w:rPr>
      </w:pPr>
      <w:bookmarkStart w:id="92" w:name="_Toc474062233"/>
      <w:r w:rsidRPr="000B5DE5">
        <w:rPr>
          <w:rFonts w:eastAsiaTheme="minorHAnsi"/>
        </w:rPr>
        <w:t>Wnioski z testów</w:t>
      </w:r>
      <w:bookmarkEnd w:id="92"/>
    </w:p>
    <w:p w14:paraId="71430A03" w14:textId="63F983A0" w:rsidR="00C50878" w:rsidRPr="000B5DE5" w:rsidRDefault="00FC2192" w:rsidP="00C50878">
      <w:pPr>
        <w:pStyle w:val="Tekstwiodcy"/>
      </w:pPr>
      <w:r>
        <w:t xml:space="preserve">Ze względu na niższą rozdzielczość niż Nexus 5X miałem porównanie jak wygląda zaprojektowany interfejs na urządzeniach o różnej rozdzielczości. To pozwoliło zoptymalizować interfejs pod kątem uniwersalnego wyglądu na większości urządzeń. </w:t>
      </w:r>
      <w:r w:rsidR="00EC7643">
        <w:t>W</w:t>
      </w:r>
      <w:r>
        <w:t>eryfikacja</w:t>
      </w:r>
      <w:r w:rsidR="00457A71">
        <w:t xml:space="preserve"> danych w bazie </w:t>
      </w:r>
      <w:r>
        <w:t>pokazała, że wyniki dodawane</w:t>
      </w:r>
      <w:r w:rsidR="00457A71">
        <w:t xml:space="preserve"> poprzez fragmenty dodawania kosztu lub tankowania</w:t>
      </w:r>
      <w:r>
        <w:t xml:space="preserve"> oraz te aktualizowane są popra</w:t>
      </w:r>
      <w:r w:rsidR="00457A71">
        <w:t>wne. Także w poprawny sposób</w:t>
      </w:r>
      <w:r>
        <w:t xml:space="preserve"> koszty były usuwane z bazy. Import i eksport również działał poprawnie, według przyjętej metody. Eksportowane pliki można było odczytać w przeglądarce SQLite na PC i przeglądać zawartość bazy, a także po modyfikacjach</w:t>
      </w:r>
      <w:r w:rsidR="00457A71">
        <w:t>. Zmiany w zaimportowanych plikach były widoczne w aplikacji.</w:t>
      </w:r>
    </w:p>
    <w:p w14:paraId="33E40CD4" w14:textId="77777777" w:rsidR="00BA0D4E" w:rsidRPr="000B5DE5" w:rsidRDefault="00BA0D4E">
      <w:pPr>
        <w:spacing w:after="200" w:line="276" w:lineRule="auto"/>
        <w:jc w:val="left"/>
        <w:rPr>
          <w:rFonts w:eastAsiaTheme="majorEastAsia" w:cstheme="majorBidi"/>
          <w:b/>
          <w:bCs/>
          <w:sz w:val="60"/>
          <w:szCs w:val="28"/>
        </w:rPr>
      </w:pPr>
      <w:r w:rsidRPr="000B5DE5">
        <w:br w:type="page"/>
      </w:r>
    </w:p>
    <w:p w14:paraId="4ECCDEAE" w14:textId="1EA46EF6" w:rsidR="00F4267A" w:rsidRPr="000B5DE5" w:rsidRDefault="00F4267A" w:rsidP="00F4267A">
      <w:pPr>
        <w:pStyle w:val="NrNagwek1"/>
      </w:pPr>
      <w:bookmarkStart w:id="93" w:name="_Toc474062234"/>
      <w:r w:rsidRPr="000B5DE5">
        <w:lastRenderedPageBreak/>
        <w:t>Podsumowanie</w:t>
      </w:r>
      <w:bookmarkEnd w:id="93"/>
    </w:p>
    <w:p w14:paraId="2487A5DC" w14:textId="7276B33C" w:rsidR="00C50878" w:rsidRPr="000B5DE5" w:rsidRDefault="00C50878" w:rsidP="00C50878">
      <w:pPr>
        <w:pStyle w:val="NrNagwek2"/>
      </w:pPr>
      <w:bookmarkStart w:id="94" w:name="_Toc474062235"/>
      <w:r w:rsidRPr="000B5DE5">
        <w:t>Wnioski</w:t>
      </w:r>
      <w:bookmarkEnd w:id="94"/>
    </w:p>
    <w:p w14:paraId="02F2AAF0" w14:textId="1C3A6C95" w:rsidR="00C50878" w:rsidRDefault="0069757C" w:rsidP="00F4267A">
      <w:pPr>
        <w:pStyle w:val="Tekstwiodcy"/>
      </w:pPr>
      <w:r>
        <w:t>Celem pracy było napisanie aplikacji mobilnej oraz nauczenie się technologii programowania na system Android. Te cele zostały spełnione, bo powstała aplikacja, przy tworzeniu której nauczyłem się w jaki sposób są skonstruowane aplikacje mobilne oraz jakie możliwości oferują. Wymagało to ode mnie dużo czasu i zaangażowania, ale efekt jest zadowalający.</w:t>
      </w:r>
    </w:p>
    <w:p w14:paraId="08644302" w14:textId="50404737" w:rsidR="0069757C" w:rsidRPr="000B5DE5" w:rsidRDefault="0069757C" w:rsidP="00F4267A">
      <w:pPr>
        <w:pStyle w:val="Tekstwiodcy"/>
      </w:pPr>
      <w:r>
        <w:t>Założenia wstępne odnośnie funkcjonalności aplikacji zostały okrojone i musiałem zrezygnować z zaawansowanych statystyk oraz wielu pojazdów. Nie zostały dodane również krótkie poradniki pomagające zrozumieć jak działa strona, ale za to interfejs został uproszczony, więc jest intuicyjny i czytelny.</w:t>
      </w:r>
    </w:p>
    <w:p w14:paraId="32946DA3" w14:textId="05D68A0A" w:rsidR="00C50878" w:rsidRPr="000B5DE5" w:rsidRDefault="00C50878" w:rsidP="00C50878">
      <w:pPr>
        <w:pStyle w:val="NrNagwek2"/>
      </w:pPr>
      <w:bookmarkStart w:id="95" w:name="_Toc474062236"/>
      <w:r w:rsidRPr="000B5DE5">
        <w:t>Możliwości rozwoju</w:t>
      </w:r>
      <w:bookmarkEnd w:id="95"/>
    </w:p>
    <w:p w14:paraId="033EE5C1" w14:textId="1C11BED9" w:rsidR="00C50878" w:rsidRPr="000B5DE5" w:rsidRDefault="00581AEF" w:rsidP="00C50878">
      <w:pPr>
        <w:pStyle w:val="Tekstwiodcy"/>
      </w:pPr>
      <w:r>
        <w:t>Możliwości rozwoju aplikacji są szerokie i w pierwszej kolejności można dodać funkcjonalności, które ze względu na brak czasu zostały przeze mnie porzucone, czyli posiadanie w aplikacji danych wielu pojazdów, poradniki po widokach lub konfigurowalne statystyki. Można także wprowadzić różne wersje językowe i prognozować zasięg pojazdu lub zawartość paliwa w baku na podstawie dystansu pokonanego od ostatniego tankowania.</w:t>
      </w:r>
    </w:p>
    <w:p w14:paraId="1F00D7EF" w14:textId="77777777" w:rsidR="000E0EA4" w:rsidRPr="000B5DE5" w:rsidRDefault="000E0EA4" w:rsidP="00F4267A">
      <w:pPr>
        <w:pStyle w:val="Tekstwiodcy"/>
      </w:pPr>
      <w:r w:rsidRPr="000B5DE5">
        <w:br w:type="page"/>
      </w:r>
    </w:p>
    <w:p w14:paraId="7E68B5DA" w14:textId="640ABE10" w:rsidR="00821E45" w:rsidRPr="000B5DE5" w:rsidRDefault="000E0EA4" w:rsidP="00C50878">
      <w:pPr>
        <w:pStyle w:val="NrNagwek1"/>
      </w:pPr>
      <w:bookmarkStart w:id="96" w:name="_Toc474062237"/>
      <w:r w:rsidRPr="000B5DE5">
        <w:lastRenderedPageBreak/>
        <w:t>Literatura</w:t>
      </w:r>
      <w:r w:rsidR="00F23197" w:rsidRPr="000B5DE5">
        <w:t xml:space="preserve"> i źródła</w:t>
      </w:r>
      <w:bookmarkEnd w:id="96"/>
    </w:p>
    <w:p w14:paraId="12156EB9" w14:textId="10DE8B26" w:rsidR="00443E6F" w:rsidRPr="000B5DE5" w:rsidRDefault="000230C9" w:rsidP="00F23197">
      <w:pPr>
        <w:pStyle w:val="Legenda"/>
        <w:jc w:val="left"/>
      </w:pPr>
      <w:r w:rsidRPr="000B5DE5">
        <w:t>[</w:t>
      </w:r>
      <w:r w:rsidR="0071052B" w:rsidRPr="000B5DE5">
        <w:fldChar w:fldCharType="begin"/>
      </w:r>
      <w:r w:rsidRPr="000B5DE5">
        <w:instrText xml:space="preserve"> SEQ [ \* ARABIC </w:instrText>
      </w:r>
      <w:r w:rsidR="0071052B" w:rsidRPr="000B5DE5">
        <w:fldChar w:fldCharType="separate"/>
      </w:r>
      <w:r w:rsidR="007A1368" w:rsidRPr="000B5DE5">
        <w:rPr>
          <w:noProof/>
        </w:rPr>
        <w:t>1</w:t>
      </w:r>
      <w:r w:rsidR="0071052B" w:rsidRPr="000B5DE5">
        <w:fldChar w:fldCharType="end"/>
      </w:r>
      <w:r w:rsidRPr="000B5DE5">
        <w:t xml:space="preserve">] </w:t>
      </w:r>
      <w:r w:rsidR="004E3CEA" w:rsidRPr="000B5DE5">
        <w:t xml:space="preserve">R. </w:t>
      </w:r>
      <w:r w:rsidRPr="000B5DE5">
        <w:t xml:space="preserve">C. </w:t>
      </w:r>
      <w:r w:rsidR="004E3CEA" w:rsidRPr="000B5DE5">
        <w:t>Martin</w:t>
      </w:r>
      <w:r w:rsidR="002F18C6" w:rsidRPr="000B5DE5">
        <w:t>.</w:t>
      </w:r>
      <w:r w:rsidRPr="000B5DE5">
        <w:t xml:space="preserve"> </w:t>
      </w:r>
      <w:r w:rsidR="002F18C6" w:rsidRPr="000B5DE5">
        <w:t>Czysty kod: Podręcznik Dobrego Programis</w:t>
      </w:r>
      <w:r w:rsidR="00F23197" w:rsidRPr="000B5DE5">
        <w:t>t</w:t>
      </w:r>
      <w:r w:rsidR="002F18C6" w:rsidRPr="000B5DE5">
        <w:t>y. Helion,</w:t>
      </w:r>
      <w:r w:rsidR="00F23197" w:rsidRPr="000B5DE5">
        <w:t xml:space="preserve"> Gliwice,</w:t>
      </w:r>
      <w:r w:rsidR="002F18C6" w:rsidRPr="000B5DE5">
        <w:t xml:space="preserve"> 2014.</w:t>
      </w:r>
    </w:p>
    <w:p w14:paraId="5B4572DE" w14:textId="77777777" w:rsidR="002F18C6" w:rsidRPr="000B5DE5" w:rsidRDefault="002F18C6" w:rsidP="00F23197">
      <w:pPr>
        <w:pStyle w:val="Legenda"/>
        <w:jc w:val="left"/>
      </w:pPr>
      <w:r w:rsidRPr="000B5DE5">
        <w:t>[</w:t>
      </w:r>
      <w:r w:rsidR="00F23197" w:rsidRPr="000B5DE5">
        <w:t>2</w:t>
      </w:r>
      <w:r w:rsidRPr="000B5DE5">
        <w:t>] Michał Gellert. Kurs programowania na</w:t>
      </w:r>
      <w:r w:rsidR="00F23197" w:rsidRPr="000B5DE5">
        <w:t xml:space="preserve"> platformę</w:t>
      </w:r>
      <w:r w:rsidRPr="000B5DE5">
        <w:t xml:space="preserve"> </w:t>
      </w:r>
      <w:r w:rsidR="00F23197" w:rsidRPr="000B5DE5">
        <w:t>Android</w:t>
      </w:r>
      <w:r w:rsidRPr="000B5DE5">
        <w:t>.</w:t>
      </w:r>
      <w:r w:rsidR="00F23197" w:rsidRPr="000B5DE5">
        <w:t xml:space="preserve"> https://www.youtube.com/playlist?list=PLTs20Q-BTEMNaj4UgOcQfSBsMvIH8bjuX</w:t>
      </w:r>
      <w:r w:rsidRPr="000B5DE5">
        <w:t>.</w:t>
      </w:r>
      <w:r w:rsidR="00F23197" w:rsidRPr="000B5DE5">
        <w:t xml:space="preserve"> </w:t>
      </w:r>
    </w:p>
    <w:p w14:paraId="12548951" w14:textId="77777777" w:rsidR="00F23197" w:rsidRPr="000B5DE5" w:rsidRDefault="00F23197" w:rsidP="00F23197">
      <w:pPr>
        <w:pStyle w:val="Legenda"/>
        <w:jc w:val="left"/>
      </w:pPr>
      <w:r w:rsidRPr="000B5DE5">
        <w:t>[3] Damian Chodorek. Kurs Android. http://damianchodorek.com/category/kursy/android.</w:t>
      </w:r>
    </w:p>
    <w:p w14:paraId="502493A9" w14:textId="77777777" w:rsidR="00F23197" w:rsidRPr="000B5DE5" w:rsidRDefault="00F23197" w:rsidP="00F23197">
      <w:pPr>
        <w:pStyle w:val="Legenda"/>
        <w:jc w:val="left"/>
      </w:pPr>
      <w:r w:rsidRPr="000B5DE5">
        <w:t xml:space="preserve">[4] Marco Vitas. Android Testing Tutorial: Unit Testing like a True Green Droid. https://www.toptal.com/android/testing-like-a-true-green-droid. </w:t>
      </w:r>
    </w:p>
    <w:p w14:paraId="26418CD1" w14:textId="79760370" w:rsidR="00F23197" w:rsidRDefault="00F23197" w:rsidP="00F23197">
      <w:pPr>
        <w:pStyle w:val="Legenda"/>
        <w:jc w:val="left"/>
      </w:pPr>
      <w:r w:rsidRPr="000B5DE5">
        <w:t>[5] Philipp Jahoda. MPAndroidChart. https://github.com/PhilJay/MPAndroidChart.</w:t>
      </w:r>
    </w:p>
    <w:p w14:paraId="3F6ED540" w14:textId="61428BE2" w:rsidR="00581AEF" w:rsidRDefault="00581AEF" w:rsidP="00581AEF">
      <w:pPr>
        <w:pStyle w:val="Legenda"/>
      </w:pPr>
      <w:r>
        <w:t>[6] Forum programistyczne. http://stackoverflow.com.</w:t>
      </w:r>
    </w:p>
    <w:p w14:paraId="50FD4AAF" w14:textId="5D94E335" w:rsidR="00581AEF" w:rsidRPr="00581AEF" w:rsidRDefault="00581AEF" w:rsidP="00581AEF">
      <w:pPr>
        <w:pStyle w:val="Legenda"/>
      </w:pPr>
      <w:r>
        <w:t xml:space="preserve">[7] Google Inc., Android Developers. </w:t>
      </w:r>
      <w:r w:rsidRPr="00581AEF">
        <w:t>https://developer.android.com</w:t>
      </w:r>
      <w:r>
        <w:t>.</w:t>
      </w:r>
    </w:p>
    <w:p w14:paraId="3BC40046" w14:textId="77777777" w:rsidR="00F23197" w:rsidRPr="000B5DE5" w:rsidRDefault="00F23197" w:rsidP="00F23197">
      <w:pPr>
        <w:pStyle w:val="Legenda"/>
        <w:jc w:val="left"/>
      </w:pPr>
    </w:p>
    <w:p w14:paraId="694B48CE" w14:textId="77777777" w:rsidR="00F23197" w:rsidRPr="000B5DE5" w:rsidRDefault="00F23197" w:rsidP="00F23197"/>
    <w:p w14:paraId="0834FCB4" w14:textId="77777777" w:rsidR="00443E6F" w:rsidRPr="000B5DE5" w:rsidRDefault="00443E6F" w:rsidP="00443E6F">
      <w:pPr>
        <w:rPr>
          <w:sz w:val="22"/>
          <w:szCs w:val="18"/>
        </w:rPr>
      </w:pPr>
      <w:r w:rsidRPr="000B5DE5">
        <w:br w:type="page"/>
      </w:r>
    </w:p>
    <w:p w14:paraId="73CF2E26" w14:textId="5FCE14A8" w:rsidR="000230C9" w:rsidRDefault="00C50878" w:rsidP="00C50878">
      <w:pPr>
        <w:pStyle w:val="NrNagwek1"/>
      </w:pPr>
      <w:bookmarkStart w:id="97" w:name="_Toc474062238"/>
      <w:r w:rsidRPr="000B5DE5">
        <w:lastRenderedPageBreak/>
        <w:t xml:space="preserve">Załącznik </w:t>
      </w:r>
      <w:r w:rsidR="00581AEF">
        <w:t>–</w:t>
      </w:r>
      <w:r w:rsidRPr="000B5DE5">
        <w:t xml:space="preserve"> instrukcja</w:t>
      </w:r>
      <w:bookmarkEnd w:id="97"/>
    </w:p>
    <w:p w14:paraId="0EA08CB1" w14:textId="29043684" w:rsidR="00581AEF" w:rsidRPr="000B5DE5" w:rsidRDefault="00581AEF" w:rsidP="00581AEF">
      <w:pPr>
        <w:pStyle w:val="NrNagwek2"/>
      </w:pPr>
      <w:bookmarkStart w:id="98" w:name="_Toc474062239"/>
      <w:r>
        <w:t>Zawartość płyty CD</w:t>
      </w:r>
      <w:bookmarkEnd w:id="98"/>
    </w:p>
    <w:p w14:paraId="65149E52" w14:textId="0F731CCB" w:rsidR="009A6CD1" w:rsidRDefault="009A6CD1" w:rsidP="00581AEF">
      <w:pPr>
        <w:pStyle w:val="Tekstwiodcy"/>
      </w:pPr>
      <w:r w:rsidRPr="000B5DE5">
        <w:t>W załączniku znajduje się płyta CD wraz z wersją instalacyjną aplikacji w formacie *.apk. Aby zainstalować aplikację na urządzeniu, należy skopiować plik instalacyjny do pamięci smartfonu, a następnie uruchomić go poprzez kliknięcie na niego</w:t>
      </w:r>
      <w:r w:rsidR="00581AEF">
        <w:t xml:space="preserve"> i ewentualne wybranie aplikacji</w:t>
      </w:r>
      <w:r w:rsidRPr="000B5DE5">
        <w:t>, która przeprowadzi proces instalacji (zależy od urządzenia) oraz zatwierdzenie wymagań aplikacji odnoś</w:t>
      </w:r>
      <w:r w:rsidR="00581AEF">
        <w:t>nie uprawnień aplikacji</w:t>
      </w:r>
      <w:r w:rsidRPr="000B5DE5">
        <w:t xml:space="preserve"> (od wersji Androida 6.* i wyższej zatwierdzenie </w:t>
      </w:r>
      <w:r w:rsidR="00581AEF">
        <w:t>uprawnień</w:t>
      </w:r>
      <w:r w:rsidRPr="000B5DE5">
        <w:t xml:space="preserve"> występuje za pierwszym razem, gdy zostanie zgłoszona potrzeba skorzystania przez aplikację z danego elementu</w:t>
      </w:r>
      <w:r w:rsidR="00581AEF">
        <w:t xml:space="preserve"> lub w momencie zaprojektowanym w tym celu przez programistę</w:t>
      </w:r>
      <w:r w:rsidRPr="000B5DE5">
        <w:t>). Po</w:t>
      </w:r>
      <w:r w:rsidR="008F0515">
        <w:t xml:space="preserve"> upływie</w:t>
      </w:r>
      <w:r w:rsidRPr="000B5DE5">
        <w:t xml:space="preserve"> </w:t>
      </w:r>
      <w:r w:rsidR="008F0515">
        <w:t>kilku do kilkunastu sekund</w:t>
      </w:r>
      <w:r w:rsidRPr="000B5DE5">
        <w:t xml:space="preserve"> instalacja będzie zakończona, więc będzie możliwość korzystania z aplikacji.</w:t>
      </w:r>
    </w:p>
    <w:p w14:paraId="4E244814" w14:textId="4A2C6444" w:rsidR="008F0515" w:rsidRDefault="008F0515" w:rsidP="008F0515">
      <w:pPr>
        <w:pStyle w:val="NrNagwek2"/>
      </w:pPr>
      <w:bookmarkStart w:id="99" w:name="_Toc474062240"/>
      <w:r>
        <w:t>Instrukcja korzystania z aplikacji</w:t>
      </w:r>
      <w:bookmarkEnd w:id="99"/>
    </w:p>
    <w:p w14:paraId="240F6284" w14:textId="130929B0" w:rsidR="008F0515" w:rsidRDefault="008F0515" w:rsidP="008F0515">
      <w:pPr>
        <w:pStyle w:val="NrNagwek3"/>
      </w:pPr>
      <w:bookmarkStart w:id="100" w:name="_Toc474062241"/>
      <w:r>
        <w:t>Intro</w:t>
      </w:r>
      <w:bookmarkEnd w:id="100"/>
    </w:p>
    <w:p w14:paraId="6190ED9F" w14:textId="1BDFB89C" w:rsidR="008F0515" w:rsidRDefault="008F0515" w:rsidP="008F0515">
      <w:pPr>
        <w:pStyle w:val="Tekstwiodcy"/>
      </w:pPr>
      <w:r>
        <w:t>Przy pierwszym uruchomieniu aplikacji pojawi się intro z czterema widokami. Posługując się przyciskami Dalej, Wstecz i Zakończ przemieszczamy się pomiędzy ekranami.</w:t>
      </w:r>
    </w:p>
    <w:p w14:paraId="306CC2CA" w14:textId="77777777" w:rsidR="0063735A" w:rsidRDefault="0063735A" w:rsidP="008F0515">
      <w:pPr>
        <w:pStyle w:val="Tekstwiodcy"/>
        <w:ind w:firstLine="0"/>
        <w:sectPr w:rsidR="0063735A" w:rsidSect="00AC2DAE">
          <w:type w:val="continuous"/>
          <w:pgSz w:w="11906" w:h="16838"/>
          <w:pgMar w:top="1417" w:right="1417" w:bottom="1417" w:left="1417" w:header="708" w:footer="708" w:gutter="0"/>
          <w:pgNumType w:start="25"/>
          <w:cols w:space="708"/>
          <w:docGrid w:linePitch="360"/>
        </w:sectPr>
      </w:pPr>
    </w:p>
    <w:p w14:paraId="769E3E1B" w14:textId="77777777" w:rsidR="0063735A" w:rsidRDefault="008F0515" w:rsidP="0063735A">
      <w:pPr>
        <w:pStyle w:val="Tekstwiodcy"/>
        <w:keepNext/>
        <w:ind w:firstLine="0"/>
        <w:jc w:val="center"/>
      </w:pPr>
      <w:r>
        <w:rPr>
          <w:noProof/>
          <w:lang w:eastAsia="pl-PL"/>
        </w:rPr>
        <w:drawing>
          <wp:inline distT="0" distB="0" distL="0" distR="0" wp14:anchorId="5B77B43C" wp14:editId="78518451">
            <wp:extent cx="1720800" cy="28656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203-1635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61F20D38" w14:textId="79F75D48" w:rsidR="0063735A" w:rsidRDefault="0063735A" w:rsidP="0063735A">
      <w:pPr>
        <w:pStyle w:val="Legenda"/>
        <w:jc w:val="center"/>
      </w:pPr>
      <w:bookmarkStart w:id="101" w:name="_Toc474062260"/>
      <w:r>
        <w:t xml:space="preserve">Rysunek </w:t>
      </w:r>
      <w:fldSimple w:instr=" SEQ Rysunek \* ARABIC ">
        <w:r w:rsidR="006C1490">
          <w:rPr>
            <w:noProof/>
          </w:rPr>
          <w:t>14</w:t>
        </w:r>
      </w:fldSimple>
      <w:r>
        <w:t xml:space="preserve"> Intro - ekran pierwszy</w:t>
      </w:r>
      <w:bookmarkEnd w:id="101"/>
    </w:p>
    <w:p w14:paraId="0114B0C2" w14:textId="77777777" w:rsidR="0063735A" w:rsidRDefault="0063735A" w:rsidP="0063735A">
      <w:pPr>
        <w:pStyle w:val="Tekstwiodcy"/>
        <w:keepNext/>
        <w:ind w:firstLine="0"/>
        <w:jc w:val="center"/>
      </w:pPr>
      <w:r>
        <w:rPr>
          <w:noProof/>
          <w:lang w:eastAsia="pl-PL"/>
        </w:rPr>
        <w:drawing>
          <wp:inline distT="0" distB="0" distL="0" distR="0" wp14:anchorId="2677672D" wp14:editId="635D476A">
            <wp:extent cx="1720800" cy="28656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0203-1635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6B407C2F" w14:textId="610B2228" w:rsidR="0063735A" w:rsidRDefault="0063735A" w:rsidP="0063735A">
      <w:pPr>
        <w:pStyle w:val="Legenda"/>
        <w:jc w:val="center"/>
        <w:sectPr w:rsidR="0063735A" w:rsidSect="0063735A">
          <w:type w:val="continuous"/>
          <w:pgSz w:w="11906" w:h="16838"/>
          <w:pgMar w:top="1417" w:right="1417" w:bottom="1417" w:left="1417" w:header="708" w:footer="708" w:gutter="0"/>
          <w:pgNumType w:start="12"/>
          <w:cols w:num="2" w:space="708"/>
          <w:docGrid w:linePitch="360"/>
        </w:sectPr>
      </w:pPr>
      <w:bookmarkStart w:id="102" w:name="_Toc474062261"/>
      <w:r>
        <w:t xml:space="preserve">Rysunek </w:t>
      </w:r>
      <w:fldSimple w:instr=" SEQ Rysunek \* ARABIC ">
        <w:r w:rsidR="006C1490">
          <w:rPr>
            <w:noProof/>
          </w:rPr>
          <w:t>15</w:t>
        </w:r>
      </w:fldSimple>
      <w:r>
        <w:t xml:space="preserve"> Intro - Uprawnienia</w:t>
      </w:r>
      <w:bookmarkEnd w:id="102"/>
    </w:p>
    <w:p w14:paraId="33B20605" w14:textId="5779806B" w:rsidR="0063735A" w:rsidRDefault="0063735A" w:rsidP="008F0515">
      <w:pPr>
        <w:pStyle w:val="Tekstwiodcy"/>
        <w:ind w:firstLine="0"/>
      </w:pPr>
    </w:p>
    <w:p w14:paraId="2405253A" w14:textId="77777777" w:rsidR="0063735A" w:rsidRDefault="0063735A" w:rsidP="0063735A">
      <w:pPr>
        <w:pStyle w:val="Tekstwiodcy"/>
        <w:keepNext/>
        <w:ind w:firstLine="0"/>
        <w:sectPr w:rsidR="0063735A" w:rsidSect="00B338F7">
          <w:type w:val="continuous"/>
          <w:pgSz w:w="11906" w:h="16838"/>
          <w:pgMar w:top="1417" w:right="1417" w:bottom="1417" w:left="1417" w:header="708" w:footer="708" w:gutter="0"/>
          <w:pgNumType w:start="12"/>
          <w:cols w:space="708"/>
          <w:docGrid w:linePitch="360"/>
        </w:sectPr>
      </w:pPr>
    </w:p>
    <w:p w14:paraId="3674FA0E" w14:textId="07E980F6" w:rsidR="0063735A" w:rsidRDefault="0063735A" w:rsidP="0063735A">
      <w:pPr>
        <w:pStyle w:val="Tekstwiodcy"/>
        <w:keepNext/>
        <w:ind w:firstLine="0"/>
        <w:jc w:val="center"/>
      </w:pPr>
      <w:r>
        <w:rPr>
          <w:noProof/>
          <w:lang w:eastAsia="pl-PL"/>
        </w:rPr>
        <w:lastRenderedPageBreak/>
        <w:drawing>
          <wp:inline distT="0" distB="0" distL="0" distR="0" wp14:anchorId="20193B62" wp14:editId="0B62A821">
            <wp:extent cx="1720800" cy="28656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0203-16352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0515C998" w14:textId="0E2DD925" w:rsidR="0063735A" w:rsidRDefault="0063735A" w:rsidP="0063735A">
      <w:pPr>
        <w:pStyle w:val="Legenda"/>
        <w:jc w:val="center"/>
      </w:pPr>
      <w:bookmarkStart w:id="103" w:name="_Toc474062262"/>
      <w:r>
        <w:t xml:space="preserve">Rysunek </w:t>
      </w:r>
      <w:fldSimple w:instr=" SEQ Rysunek \* ARABIC ">
        <w:r w:rsidR="006C1490">
          <w:rPr>
            <w:noProof/>
          </w:rPr>
          <w:t>16</w:t>
        </w:r>
      </w:fldSimple>
      <w:r>
        <w:t xml:space="preserve"> Intro - Zapytanie o uprawnienia</w:t>
      </w:r>
      <w:bookmarkEnd w:id="103"/>
    </w:p>
    <w:p w14:paraId="5E14F603" w14:textId="77777777" w:rsidR="0063735A" w:rsidRDefault="0063735A" w:rsidP="0063735A">
      <w:pPr>
        <w:pStyle w:val="Tekstwiodcy"/>
        <w:keepNext/>
        <w:ind w:firstLine="0"/>
        <w:jc w:val="center"/>
      </w:pPr>
      <w:r>
        <w:rPr>
          <w:noProof/>
          <w:lang w:eastAsia="pl-PL"/>
        </w:rPr>
        <w:drawing>
          <wp:inline distT="0" distB="0" distL="0" distR="0" wp14:anchorId="659DB38B" wp14:editId="2C99B023">
            <wp:extent cx="1720800" cy="28656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0203-16354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5D929EA1" w14:textId="3838345C" w:rsidR="0063735A" w:rsidRDefault="0063735A" w:rsidP="0063735A">
      <w:pPr>
        <w:pStyle w:val="Legenda"/>
        <w:jc w:val="center"/>
      </w:pPr>
      <w:bookmarkStart w:id="104" w:name="_Toc474062263"/>
      <w:r>
        <w:t xml:space="preserve">Rysunek </w:t>
      </w:r>
      <w:fldSimple w:instr=" SEQ Rysunek \* ARABIC ">
        <w:r w:rsidR="006C1490">
          <w:rPr>
            <w:noProof/>
          </w:rPr>
          <w:t>17</w:t>
        </w:r>
      </w:fldSimple>
      <w:r>
        <w:t xml:space="preserve"> Intro - Wprowadzenie danych użytkownika</w:t>
      </w:r>
      <w:bookmarkEnd w:id="104"/>
    </w:p>
    <w:p w14:paraId="2C2CC938" w14:textId="77777777" w:rsidR="0063735A" w:rsidRDefault="0063735A" w:rsidP="0063735A">
      <w:pPr>
        <w:sectPr w:rsidR="0063735A" w:rsidSect="00AC2DAE">
          <w:type w:val="continuous"/>
          <w:pgSz w:w="11906" w:h="16838"/>
          <w:pgMar w:top="1417" w:right="1417" w:bottom="1417" w:left="1417" w:header="708" w:footer="708" w:gutter="0"/>
          <w:pgNumType w:start="37"/>
          <w:cols w:num="2" w:space="708"/>
          <w:docGrid w:linePitch="360"/>
        </w:sectPr>
      </w:pPr>
    </w:p>
    <w:p w14:paraId="2A20F773" w14:textId="77777777" w:rsidR="0063735A" w:rsidRDefault="0063735A" w:rsidP="0063735A">
      <w:pPr>
        <w:keepNext/>
        <w:jc w:val="center"/>
      </w:pPr>
      <w:r>
        <w:rPr>
          <w:noProof/>
          <w:lang w:eastAsia="pl-PL"/>
        </w:rPr>
        <w:drawing>
          <wp:inline distT="0" distB="0" distL="0" distR="0" wp14:anchorId="58BB1307" wp14:editId="7EA5E086">
            <wp:extent cx="1720800" cy="28656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70203-16360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04A2A822" w14:textId="487A432B" w:rsidR="0063735A" w:rsidRDefault="0063735A" w:rsidP="0063735A">
      <w:pPr>
        <w:pStyle w:val="Legenda"/>
        <w:jc w:val="center"/>
      </w:pPr>
      <w:bookmarkStart w:id="105" w:name="_Toc474062264"/>
      <w:r>
        <w:t xml:space="preserve">Rysunek </w:t>
      </w:r>
      <w:fldSimple w:instr=" SEQ Rysunek \* ARABIC ">
        <w:r w:rsidR="006C1490">
          <w:rPr>
            <w:noProof/>
          </w:rPr>
          <w:t>18</w:t>
        </w:r>
      </w:fldSimple>
      <w:r>
        <w:t xml:space="preserve"> Intro - Wprowadzenie danych pojazdu</w:t>
      </w:r>
      <w:bookmarkEnd w:id="105"/>
    </w:p>
    <w:p w14:paraId="556A4037" w14:textId="77777777" w:rsidR="0063735A" w:rsidRDefault="0063735A" w:rsidP="0063735A">
      <w:pPr>
        <w:sectPr w:rsidR="0063735A" w:rsidSect="0063735A">
          <w:type w:val="continuous"/>
          <w:pgSz w:w="11906" w:h="16838"/>
          <w:pgMar w:top="1417" w:right="1417" w:bottom="1417" w:left="1417" w:header="708" w:footer="708" w:gutter="0"/>
          <w:pgNumType w:start="12"/>
          <w:cols w:num="2" w:space="708"/>
          <w:docGrid w:linePitch="360"/>
        </w:sectPr>
      </w:pPr>
    </w:p>
    <w:p w14:paraId="0412538F" w14:textId="2D0C59FC" w:rsidR="0063735A" w:rsidRDefault="0063735A" w:rsidP="0063735A"/>
    <w:p w14:paraId="63C6D7E1" w14:textId="5D8F2C8B" w:rsidR="004C24FC" w:rsidRDefault="004C24FC" w:rsidP="0063735A">
      <w:r>
        <w:t>Widoczne powyżej rysunki przedstawiają kolejne widoki intra. Przy rysunku 16 należy zezwolić na dostęp, a w przypadku rysunku 17 i 18 wprowadzić dane i zaznaczyć wybrane pola.</w:t>
      </w:r>
    </w:p>
    <w:p w14:paraId="58ACC3E2" w14:textId="02058D9F" w:rsidR="004C24FC" w:rsidRDefault="004C24FC" w:rsidP="0063735A">
      <w:r>
        <w:t>Przycisk Zakończ zapisze dane do bazy i zamknie intro przenosząc do ekranu głównego – rysunek 19.</w:t>
      </w:r>
    </w:p>
    <w:p w14:paraId="435E8886" w14:textId="77777777" w:rsidR="0063735A" w:rsidRDefault="0063735A" w:rsidP="0063735A"/>
    <w:p w14:paraId="6D4C13F3" w14:textId="3A988FF8" w:rsidR="0063735A" w:rsidRDefault="0063735A" w:rsidP="0063735A"/>
    <w:p w14:paraId="09D7E195" w14:textId="25DB6EE6" w:rsidR="0063735A" w:rsidRDefault="004C24FC" w:rsidP="004C24FC">
      <w:pPr>
        <w:pStyle w:val="NrNagwek3"/>
      </w:pPr>
      <w:bookmarkStart w:id="106" w:name="_Toc474062242"/>
      <w:r>
        <w:lastRenderedPageBreak/>
        <w:t>Ekran główny</w:t>
      </w:r>
      <w:bookmarkEnd w:id="106"/>
    </w:p>
    <w:p w14:paraId="6E3A3BC7" w14:textId="77CEB71F" w:rsidR="004C24FC" w:rsidRDefault="004C24FC" w:rsidP="004C24FC">
      <w:pPr>
        <w:pStyle w:val="Tekstwiodcy"/>
      </w:pPr>
      <w:r>
        <w:t>Jest to pierwszy ekran widoczny przy regularnym uruchomieniu aplikacji. W lewym górnym rogu widoczne są trzy paski, których kliknięcie rozwija menu boczne – rysunek 20. Menu można także rozwinąć poprzez pociągnięcie palcem od lewej krawędzi.</w:t>
      </w:r>
      <w:r w:rsidR="001D0B7F">
        <w:t xml:space="preserve"> W menu dostępne są trzy zakładki. </w:t>
      </w:r>
      <w:r w:rsidR="006710DB">
        <w:t>„</w:t>
      </w:r>
      <w:r w:rsidR="001D0B7F">
        <w:t>St</w:t>
      </w:r>
      <w:r w:rsidR="006710DB">
        <w:t>art” przenosi do ekranu głównego,</w:t>
      </w:r>
      <w:r w:rsidR="001D0B7F">
        <w:t xml:space="preserve"> </w:t>
      </w:r>
      <w:r w:rsidR="006710DB">
        <w:t>„</w:t>
      </w:r>
      <w:r w:rsidR="001D0B7F">
        <w:t>Historia</w:t>
      </w:r>
      <w:r w:rsidR="006710DB">
        <w:t>”</w:t>
      </w:r>
      <w:r w:rsidR="001D0B7F">
        <w:t xml:space="preserve"> przenosi do </w:t>
      </w:r>
      <w:r w:rsidR="006710DB">
        <w:t>widoku listy kosztów, a „Import/Eksport” otwiera widok z przyciskami do importu i eksportu bazy danych.</w:t>
      </w:r>
    </w:p>
    <w:p w14:paraId="17836A79" w14:textId="5D784A59" w:rsidR="00317762" w:rsidRDefault="004C24FC" w:rsidP="00317762">
      <w:pPr>
        <w:pStyle w:val="Tekstwiodcy"/>
      </w:pPr>
      <w:r>
        <w:t>W prawym dolnym rogu znajduje się zielony przycisk pływający</w:t>
      </w:r>
      <w:r w:rsidR="00121585">
        <w:t xml:space="preserve">. </w:t>
      </w:r>
      <w:r w:rsidR="00C426C8">
        <w:t>K</w:t>
      </w:r>
      <w:r w:rsidR="00121585">
        <w:t>rótkie</w:t>
      </w:r>
      <w:r w:rsidR="00C426C8">
        <w:t xml:space="preserve"> przyciśnięcie tego przycisku uruchamia dodawanie tankowania. Długie przyciśniecie uruchamia dodawanie kosztów z pozostałych kategorii.</w:t>
      </w:r>
    </w:p>
    <w:p w14:paraId="4867940D" w14:textId="77777777" w:rsidR="001D0B7F" w:rsidRDefault="001D0B7F" w:rsidP="00317762">
      <w:pPr>
        <w:pStyle w:val="Tekstwiodcy"/>
        <w:keepNext/>
        <w:ind w:firstLine="0"/>
        <w:sectPr w:rsidR="001D0B7F" w:rsidSect="00AC2DAE">
          <w:type w:val="continuous"/>
          <w:pgSz w:w="11906" w:h="16838"/>
          <w:pgMar w:top="1417" w:right="1417" w:bottom="1417" w:left="1417" w:header="708" w:footer="708" w:gutter="0"/>
          <w:pgNumType w:start="37"/>
          <w:cols w:space="708"/>
          <w:docGrid w:linePitch="360"/>
        </w:sectPr>
      </w:pPr>
    </w:p>
    <w:p w14:paraId="652ED076" w14:textId="6FCDE218" w:rsidR="00317762" w:rsidRDefault="00317762" w:rsidP="006710DB">
      <w:pPr>
        <w:pStyle w:val="Tekstwiodcy"/>
        <w:keepNext/>
        <w:ind w:firstLine="0"/>
        <w:jc w:val="center"/>
      </w:pPr>
      <w:r>
        <w:rPr>
          <w:noProof/>
          <w:lang w:eastAsia="pl-PL"/>
        </w:rPr>
        <w:drawing>
          <wp:inline distT="0" distB="0" distL="0" distR="0" wp14:anchorId="17614097" wp14:editId="2B83165A">
            <wp:extent cx="1720800" cy="286560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70203-16375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3679EE76" w14:textId="566BCF0F" w:rsidR="00317762" w:rsidRDefault="00317762" w:rsidP="006710DB">
      <w:pPr>
        <w:pStyle w:val="Legenda"/>
        <w:jc w:val="center"/>
      </w:pPr>
      <w:bookmarkStart w:id="107" w:name="_Toc474062265"/>
      <w:r>
        <w:t xml:space="preserve">Rysunek </w:t>
      </w:r>
      <w:fldSimple w:instr=" SEQ Rysunek \* ARABIC ">
        <w:r w:rsidR="006C1490">
          <w:rPr>
            <w:noProof/>
          </w:rPr>
          <w:t>19</w:t>
        </w:r>
      </w:fldSimple>
      <w:r>
        <w:t xml:space="preserve"> Ekran główny</w:t>
      </w:r>
      <w:bookmarkEnd w:id="107"/>
    </w:p>
    <w:p w14:paraId="6C7668FD" w14:textId="77777777" w:rsidR="00317762" w:rsidRDefault="00317762" w:rsidP="006710DB">
      <w:pPr>
        <w:pStyle w:val="Tekstwiodcy"/>
        <w:keepNext/>
        <w:ind w:firstLine="0"/>
        <w:jc w:val="center"/>
      </w:pPr>
      <w:r>
        <w:rPr>
          <w:noProof/>
          <w:lang w:eastAsia="pl-PL"/>
        </w:rPr>
        <w:drawing>
          <wp:inline distT="0" distB="0" distL="0" distR="0" wp14:anchorId="3EA3BCCA" wp14:editId="2A8E6C59">
            <wp:extent cx="1720800" cy="28656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70205-10434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0800" cy="2865600"/>
                    </a:xfrm>
                    <a:prstGeom prst="rect">
                      <a:avLst/>
                    </a:prstGeom>
                  </pic:spPr>
                </pic:pic>
              </a:graphicData>
            </a:graphic>
          </wp:inline>
        </w:drawing>
      </w:r>
    </w:p>
    <w:p w14:paraId="4BB9EB4F" w14:textId="502A1557" w:rsidR="00317762" w:rsidRDefault="00317762" w:rsidP="006710DB">
      <w:pPr>
        <w:pStyle w:val="Legenda"/>
        <w:jc w:val="center"/>
      </w:pPr>
      <w:bookmarkStart w:id="108" w:name="_Toc474062266"/>
      <w:r>
        <w:t xml:space="preserve">Rysunek </w:t>
      </w:r>
      <w:fldSimple w:instr=" SEQ Rysunek \* ARABIC ">
        <w:r w:rsidR="006C1490">
          <w:rPr>
            <w:noProof/>
          </w:rPr>
          <w:t>20</w:t>
        </w:r>
      </w:fldSimple>
      <w:r>
        <w:t xml:space="preserve"> Menu boczne</w:t>
      </w:r>
      <w:bookmarkEnd w:id="108"/>
    </w:p>
    <w:p w14:paraId="2D2D5E5E" w14:textId="77777777" w:rsidR="001D0B7F" w:rsidRDefault="001D0B7F" w:rsidP="006710DB">
      <w:pPr>
        <w:pStyle w:val="Tekstwiodcy"/>
        <w:jc w:val="center"/>
        <w:sectPr w:rsidR="001D0B7F" w:rsidSect="001D0B7F">
          <w:type w:val="continuous"/>
          <w:pgSz w:w="11906" w:h="16838"/>
          <w:pgMar w:top="1417" w:right="1417" w:bottom="1417" w:left="1417" w:header="708" w:footer="708" w:gutter="0"/>
          <w:pgNumType w:start="12"/>
          <w:cols w:num="2" w:space="708"/>
          <w:docGrid w:linePitch="360"/>
        </w:sectPr>
      </w:pPr>
    </w:p>
    <w:p w14:paraId="08347DE1" w14:textId="16E1D6D4" w:rsidR="001D0B7F" w:rsidRDefault="001D0B7F" w:rsidP="001D0B7F">
      <w:pPr>
        <w:pStyle w:val="Tekstwiodcy"/>
        <w:ind w:firstLine="0"/>
      </w:pPr>
    </w:p>
    <w:p w14:paraId="70FB4387" w14:textId="3BD65AAE" w:rsidR="001D0B7F" w:rsidRDefault="006710DB" w:rsidP="006710DB">
      <w:pPr>
        <w:pStyle w:val="NrNagwek3"/>
      </w:pPr>
      <w:bookmarkStart w:id="109" w:name="_Toc474062243"/>
      <w:r>
        <w:t>Dodawanie tankowania i kosztu</w:t>
      </w:r>
      <w:bookmarkEnd w:id="109"/>
    </w:p>
    <w:p w14:paraId="5F7C6CD5" w14:textId="49D565FA" w:rsidR="006710DB" w:rsidRDefault="006710DB" w:rsidP="006710DB">
      <w:pPr>
        <w:pStyle w:val="Tekstwiodcy"/>
      </w:pPr>
      <w:r>
        <w:t xml:space="preserve">Widoki dodawania tankowania i kosztu przedstawiają odpowiednio </w:t>
      </w:r>
      <w:r w:rsidR="00950BCE">
        <w:t>rysunki 21 i 22. W widoku dodawania tankowania należy wypełnić wszystkie pola</w:t>
      </w:r>
      <w:r w:rsidR="00F14704">
        <w:t>, wybrać datę</w:t>
      </w:r>
      <w:r w:rsidR="00950BCE">
        <w:t xml:space="preserve"> oraz zaznaczyć odpowiednie pola. W przypadku dodawania pozostałych kosztów należy dodatkowo wybrać kategorię i </w:t>
      </w:r>
      <w:r w:rsidR="00F14704">
        <w:t xml:space="preserve">wypełnić </w:t>
      </w:r>
      <w:r w:rsidR="00950BCE">
        <w:t xml:space="preserve">pola charakterystyczne dla </w:t>
      </w:r>
      <w:r w:rsidR="00F14704">
        <w:t>danej kategorii. Pola o nazwach: opis, miejsce, ubezpieczyciel nie są obowiązkowe. Jeśli nie jest widoczny przycisk Dodaj, należy przewinąć ekran, bo przycisk znajduje się niżej, poza widoczną częścią. Jeśli wprowadzone dane będą niepoprawne, wyświetli się błąd.</w:t>
      </w:r>
    </w:p>
    <w:p w14:paraId="14F53DCF" w14:textId="77777777" w:rsidR="00F14704" w:rsidRDefault="00F14704" w:rsidP="00F14704">
      <w:pPr>
        <w:pStyle w:val="Tekstwiodcy"/>
        <w:keepNext/>
        <w:ind w:firstLine="0"/>
        <w:sectPr w:rsidR="00F14704" w:rsidSect="001D0B7F">
          <w:type w:val="continuous"/>
          <w:pgSz w:w="11906" w:h="16838"/>
          <w:pgMar w:top="1417" w:right="1417" w:bottom="1417" w:left="1417" w:header="708" w:footer="708" w:gutter="0"/>
          <w:pgNumType w:start="12"/>
          <w:cols w:space="708"/>
          <w:docGrid w:linePitch="360"/>
        </w:sectPr>
      </w:pPr>
    </w:p>
    <w:p w14:paraId="73FE8DF2" w14:textId="75D20420" w:rsidR="00F14704" w:rsidRDefault="00F14704" w:rsidP="00555E0D">
      <w:pPr>
        <w:pStyle w:val="Tekstwiodcy"/>
        <w:keepNext/>
        <w:ind w:firstLine="0"/>
        <w:jc w:val="center"/>
      </w:pPr>
      <w:r>
        <w:rPr>
          <w:noProof/>
          <w:lang w:eastAsia="pl-PL"/>
        </w:rPr>
        <w:lastRenderedPageBreak/>
        <w:drawing>
          <wp:inline distT="0" distB="0" distL="0" distR="0" wp14:anchorId="1754022A" wp14:editId="692716A7">
            <wp:extent cx="1719360" cy="28656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203-16363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19360" cy="2865600"/>
                    </a:xfrm>
                    <a:prstGeom prst="rect">
                      <a:avLst/>
                    </a:prstGeom>
                  </pic:spPr>
                </pic:pic>
              </a:graphicData>
            </a:graphic>
          </wp:inline>
        </w:drawing>
      </w:r>
    </w:p>
    <w:p w14:paraId="3F4804E8" w14:textId="3EF2C76E" w:rsidR="00F14704" w:rsidRDefault="00F14704" w:rsidP="00555E0D">
      <w:pPr>
        <w:pStyle w:val="Legenda"/>
        <w:jc w:val="center"/>
      </w:pPr>
      <w:bookmarkStart w:id="110" w:name="_Toc474062267"/>
      <w:r>
        <w:t xml:space="preserve">Rysunek </w:t>
      </w:r>
      <w:fldSimple w:instr=" SEQ Rysunek \* ARABIC ">
        <w:r w:rsidR="006C1490">
          <w:rPr>
            <w:noProof/>
          </w:rPr>
          <w:t>21</w:t>
        </w:r>
      </w:fldSimple>
      <w:r>
        <w:t xml:space="preserve"> Dodaj tankowanie</w:t>
      </w:r>
      <w:bookmarkEnd w:id="110"/>
    </w:p>
    <w:p w14:paraId="34413028" w14:textId="77777777" w:rsidR="00F14704" w:rsidRDefault="00F14704" w:rsidP="00555E0D">
      <w:pPr>
        <w:pStyle w:val="Tekstwiodcy"/>
        <w:keepNext/>
        <w:ind w:firstLine="0"/>
        <w:jc w:val="center"/>
      </w:pPr>
      <w:r>
        <w:rPr>
          <w:noProof/>
          <w:lang w:eastAsia="pl-PL"/>
        </w:rPr>
        <w:drawing>
          <wp:inline distT="0" distB="0" distL="0" distR="0" wp14:anchorId="47BAD123" wp14:editId="1494DF94">
            <wp:extent cx="1719360" cy="28656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203-1637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9360" cy="2865600"/>
                    </a:xfrm>
                    <a:prstGeom prst="rect">
                      <a:avLst/>
                    </a:prstGeom>
                  </pic:spPr>
                </pic:pic>
              </a:graphicData>
            </a:graphic>
          </wp:inline>
        </w:drawing>
      </w:r>
    </w:p>
    <w:p w14:paraId="6A823639" w14:textId="22A3472A" w:rsidR="00F14704" w:rsidRDefault="00F14704" w:rsidP="00555E0D">
      <w:pPr>
        <w:pStyle w:val="Legenda"/>
        <w:jc w:val="center"/>
      </w:pPr>
      <w:bookmarkStart w:id="111" w:name="_Toc474062268"/>
      <w:r>
        <w:t xml:space="preserve">Rysunek </w:t>
      </w:r>
      <w:fldSimple w:instr=" SEQ Rysunek \* ARABIC ">
        <w:r w:rsidR="006C1490">
          <w:rPr>
            <w:noProof/>
          </w:rPr>
          <w:t>22</w:t>
        </w:r>
      </w:fldSimple>
      <w:r>
        <w:t xml:space="preserve"> Dodaj koszt</w:t>
      </w:r>
      <w:bookmarkEnd w:id="111"/>
    </w:p>
    <w:p w14:paraId="418E5DB1" w14:textId="77777777" w:rsidR="00555E0D" w:rsidRDefault="00555E0D" w:rsidP="00555E0D">
      <w:pPr>
        <w:pStyle w:val="Tekstwiodcy"/>
        <w:jc w:val="center"/>
        <w:sectPr w:rsidR="00555E0D" w:rsidSect="00B01770">
          <w:type w:val="continuous"/>
          <w:pgSz w:w="11906" w:h="16838"/>
          <w:pgMar w:top="1417" w:right="1417" w:bottom="1417" w:left="1417" w:header="708" w:footer="708" w:gutter="0"/>
          <w:pgNumType w:start="39"/>
          <w:cols w:num="2" w:space="708"/>
          <w:docGrid w:linePitch="360"/>
        </w:sectPr>
      </w:pPr>
    </w:p>
    <w:p w14:paraId="644C743C" w14:textId="4323700C" w:rsidR="00555E0D" w:rsidRDefault="00555E0D" w:rsidP="00555E0D">
      <w:pPr>
        <w:pStyle w:val="Tekstwiodcy"/>
      </w:pPr>
    </w:p>
    <w:p w14:paraId="1822B233" w14:textId="45ED5271" w:rsidR="00555E0D" w:rsidRDefault="00555E0D" w:rsidP="00555E0D">
      <w:pPr>
        <w:pStyle w:val="NrNagwek3"/>
      </w:pPr>
      <w:bookmarkStart w:id="112" w:name="_Toc474062244"/>
      <w:r>
        <w:t>Historia</w:t>
      </w:r>
      <w:bookmarkEnd w:id="112"/>
    </w:p>
    <w:p w14:paraId="3C8089F9" w14:textId="65314925" w:rsidR="00555E0D" w:rsidRDefault="00555E0D" w:rsidP="00555E0D">
      <w:pPr>
        <w:pStyle w:val="Tekstwiodcy"/>
      </w:pPr>
      <w:r>
        <w:t>W widoku historii – rysunek 23 – na górze widoku znajdują się pola do wyboru zakresu dat oraz przycisk wyboru kategorii wywołujący okno dialogowe z listą checkboxów kategorii – rysunek 24. Wprowadzone filtry należy zatwierdzić przyciskiem Szukaj. Poniżej znajduje się lista kosztów domyślnie ze wszystkich kategorii oraz dodanych w ciągu ostatnich 30 dni.</w:t>
      </w:r>
      <w:r w:rsidR="00945BC1">
        <w:t xml:space="preserve"> Klikając na wybranym koszcie przechodzimy do ekranu edycji.</w:t>
      </w:r>
    </w:p>
    <w:p w14:paraId="60491B68" w14:textId="77777777" w:rsidR="00945BC1" w:rsidRDefault="00945BC1" w:rsidP="00945BC1">
      <w:pPr>
        <w:pStyle w:val="Tekstwiodcy"/>
        <w:keepNext/>
        <w:sectPr w:rsidR="00945BC1" w:rsidSect="00555E0D">
          <w:type w:val="continuous"/>
          <w:pgSz w:w="11906" w:h="16838"/>
          <w:pgMar w:top="1417" w:right="1417" w:bottom="1417" w:left="1417" w:header="708" w:footer="708" w:gutter="0"/>
          <w:pgNumType w:start="12"/>
          <w:cols w:space="708"/>
          <w:docGrid w:linePitch="360"/>
        </w:sectPr>
      </w:pPr>
    </w:p>
    <w:p w14:paraId="69BF54E4" w14:textId="08167312" w:rsidR="00945BC1" w:rsidRDefault="00945BC1" w:rsidP="00945BC1">
      <w:pPr>
        <w:pStyle w:val="Tekstwiodcy"/>
        <w:keepNext/>
        <w:ind w:firstLine="0"/>
        <w:jc w:val="center"/>
      </w:pPr>
      <w:r>
        <w:rPr>
          <w:noProof/>
          <w:lang w:eastAsia="pl-PL"/>
        </w:rPr>
        <w:drawing>
          <wp:inline distT="0" distB="0" distL="0" distR="0" wp14:anchorId="074DB127" wp14:editId="7EE5B3AC">
            <wp:extent cx="1719360" cy="286560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70203-1638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9360" cy="2865600"/>
                    </a:xfrm>
                    <a:prstGeom prst="rect">
                      <a:avLst/>
                    </a:prstGeom>
                  </pic:spPr>
                </pic:pic>
              </a:graphicData>
            </a:graphic>
          </wp:inline>
        </w:drawing>
      </w:r>
    </w:p>
    <w:p w14:paraId="60424389" w14:textId="110DE013" w:rsidR="00945BC1" w:rsidRDefault="00945BC1" w:rsidP="00945BC1">
      <w:pPr>
        <w:pStyle w:val="Legenda"/>
        <w:jc w:val="center"/>
      </w:pPr>
      <w:bookmarkStart w:id="113" w:name="_Toc474062269"/>
      <w:r>
        <w:t xml:space="preserve">Rysunek </w:t>
      </w:r>
      <w:fldSimple w:instr=" SEQ Rysunek \* ARABIC ">
        <w:r w:rsidR="006C1490">
          <w:rPr>
            <w:noProof/>
          </w:rPr>
          <w:t>23</w:t>
        </w:r>
      </w:fldSimple>
      <w:r>
        <w:t xml:space="preserve"> Widok historii</w:t>
      </w:r>
      <w:bookmarkEnd w:id="113"/>
    </w:p>
    <w:p w14:paraId="6040A9EB" w14:textId="77777777" w:rsidR="00945BC1" w:rsidRDefault="00945BC1" w:rsidP="00945BC1">
      <w:pPr>
        <w:pStyle w:val="Tekstwiodcy"/>
        <w:keepNext/>
        <w:ind w:firstLine="0"/>
        <w:jc w:val="center"/>
      </w:pPr>
      <w:r>
        <w:rPr>
          <w:noProof/>
          <w:lang w:eastAsia="pl-PL"/>
        </w:rPr>
        <w:drawing>
          <wp:inline distT="0" distB="0" distL="0" distR="0" wp14:anchorId="084FBDBF" wp14:editId="6B4B34D0">
            <wp:extent cx="1719360" cy="28656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203-16382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9360" cy="2865600"/>
                    </a:xfrm>
                    <a:prstGeom prst="rect">
                      <a:avLst/>
                    </a:prstGeom>
                  </pic:spPr>
                </pic:pic>
              </a:graphicData>
            </a:graphic>
          </wp:inline>
        </w:drawing>
      </w:r>
    </w:p>
    <w:p w14:paraId="2ED005B5" w14:textId="05E3ADA6" w:rsidR="00945BC1" w:rsidRDefault="00945BC1" w:rsidP="00945BC1">
      <w:pPr>
        <w:pStyle w:val="Legenda"/>
        <w:jc w:val="center"/>
      </w:pPr>
      <w:bookmarkStart w:id="114" w:name="_Toc474062270"/>
      <w:r>
        <w:t xml:space="preserve">Rysunek </w:t>
      </w:r>
      <w:fldSimple w:instr=" SEQ Rysunek \* ARABIC ">
        <w:r w:rsidR="006C1490">
          <w:rPr>
            <w:noProof/>
          </w:rPr>
          <w:t>24</w:t>
        </w:r>
      </w:fldSimple>
      <w:r>
        <w:t xml:space="preserve"> Okno dialogowe wyboru kategorii</w:t>
      </w:r>
      <w:bookmarkEnd w:id="114"/>
    </w:p>
    <w:p w14:paraId="64DDA4B5" w14:textId="77777777" w:rsidR="00945BC1" w:rsidRDefault="00945BC1" w:rsidP="00945BC1">
      <w:pPr>
        <w:pStyle w:val="Tekstwiodcy"/>
        <w:jc w:val="center"/>
        <w:sectPr w:rsidR="00945BC1" w:rsidSect="00945BC1">
          <w:type w:val="continuous"/>
          <w:pgSz w:w="11906" w:h="16838"/>
          <w:pgMar w:top="1417" w:right="1417" w:bottom="1417" w:left="1417" w:header="708" w:footer="708" w:gutter="0"/>
          <w:pgNumType w:start="12"/>
          <w:cols w:num="2" w:space="708"/>
          <w:docGrid w:linePitch="360"/>
        </w:sectPr>
      </w:pPr>
    </w:p>
    <w:p w14:paraId="001EE486" w14:textId="6FAD4284" w:rsidR="00945BC1" w:rsidRDefault="00945BC1" w:rsidP="00555E0D">
      <w:pPr>
        <w:pStyle w:val="Tekstwiodcy"/>
      </w:pPr>
    </w:p>
    <w:p w14:paraId="18EECD81" w14:textId="1AF3E025" w:rsidR="00945BC1" w:rsidRDefault="00945BC1" w:rsidP="00945BC1">
      <w:pPr>
        <w:pStyle w:val="NrNagwek3"/>
      </w:pPr>
      <w:bookmarkStart w:id="115" w:name="_Toc474062245"/>
      <w:r>
        <w:lastRenderedPageBreak/>
        <w:t>Edycja kosztu</w:t>
      </w:r>
      <w:bookmarkEnd w:id="115"/>
    </w:p>
    <w:p w14:paraId="18EAB71F" w14:textId="4B27361D" w:rsidR="004947A5" w:rsidRDefault="004947A5" w:rsidP="004947A5">
      <w:pPr>
        <w:pStyle w:val="Tekstwiodcy"/>
      </w:pPr>
      <w:r>
        <w:t>Widok edycji</w:t>
      </w:r>
      <w:r w:rsidR="0009664B">
        <w:t xml:space="preserve"> – rysunek 25 –</w:t>
      </w:r>
      <w:r>
        <w:t xml:space="preserve"> umożliwia zmianę </w:t>
      </w:r>
      <w:r w:rsidR="0009664B">
        <w:t>parametrów kosztu wybranego w historii. Struktura pól w tym widoku jest analogiczna do widoku dodawania kosztu lub tankowania. Jedyną różnicą jest przycisk Usuń, który usuwa koszt z bazy danych.</w:t>
      </w:r>
    </w:p>
    <w:p w14:paraId="2C20964E" w14:textId="77777777" w:rsidR="006C1490" w:rsidRDefault="006C1490" w:rsidP="006C1490">
      <w:pPr>
        <w:pStyle w:val="Tekstwiodcy"/>
        <w:keepNext/>
        <w:ind w:firstLine="0"/>
        <w:sectPr w:rsidR="006C1490" w:rsidSect="00B01770">
          <w:type w:val="continuous"/>
          <w:pgSz w:w="11906" w:h="16838"/>
          <w:pgMar w:top="1417" w:right="1417" w:bottom="1417" w:left="1417" w:header="708" w:footer="708" w:gutter="0"/>
          <w:pgNumType w:start="39"/>
          <w:cols w:space="708"/>
          <w:docGrid w:linePitch="360"/>
        </w:sectPr>
      </w:pPr>
    </w:p>
    <w:p w14:paraId="0BD0CF94" w14:textId="1C9F738C" w:rsidR="006C1490" w:rsidRDefault="0009664B" w:rsidP="006C1490">
      <w:pPr>
        <w:pStyle w:val="Tekstwiodcy"/>
        <w:keepNext/>
        <w:ind w:firstLine="0"/>
        <w:jc w:val="center"/>
      </w:pPr>
      <w:r>
        <w:rPr>
          <w:noProof/>
          <w:lang w:eastAsia="pl-PL"/>
        </w:rPr>
        <w:drawing>
          <wp:inline distT="0" distB="0" distL="0" distR="0" wp14:anchorId="5B2660ED" wp14:editId="105D32A9">
            <wp:extent cx="1719360" cy="28656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70203-16390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9360" cy="2865600"/>
                    </a:xfrm>
                    <a:prstGeom prst="rect">
                      <a:avLst/>
                    </a:prstGeom>
                  </pic:spPr>
                </pic:pic>
              </a:graphicData>
            </a:graphic>
          </wp:inline>
        </w:drawing>
      </w:r>
    </w:p>
    <w:p w14:paraId="7E5070BA" w14:textId="4D3499D9" w:rsidR="006C1490" w:rsidRDefault="006C1490" w:rsidP="006C1490">
      <w:pPr>
        <w:pStyle w:val="Legenda"/>
        <w:jc w:val="center"/>
      </w:pPr>
      <w:bookmarkStart w:id="116" w:name="_Toc474062271"/>
      <w:r>
        <w:t xml:space="preserve">Rysunek </w:t>
      </w:r>
      <w:fldSimple w:instr=" SEQ Rysunek \* ARABIC ">
        <w:r>
          <w:rPr>
            <w:noProof/>
          </w:rPr>
          <w:t>25</w:t>
        </w:r>
      </w:fldSimple>
      <w:r>
        <w:t xml:space="preserve"> Edytuj koszt</w:t>
      </w:r>
      <w:bookmarkEnd w:id="116"/>
    </w:p>
    <w:p w14:paraId="5C7BF201" w14:textId="77777777" w:rsidR="006C1490" w:rsidRDefault="0009664B" w:rsidP="006C1490">
      <w:pPr>
        <w:pStyle w:val="Tekstwiodcy"/>
        <w:keepNext/>
        <w:ind w:firstLine="0"/>
        <w:jc w:val="center"/>
      </w:pPr>
      <w:r>
        <w:rPr>
          <w:noProof/>
          <w:lang w:eastAsia="pl-PL"/>
        </w:rPr>
        <w:drawing>
          <wp:inline distT="0" distB="0" distL="0" distR="0" wp14:anchorId="669462D6" wp14:editId="4C5DCC39">
            <wp:extent cx="1719360" cy="28656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205-12133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19360" cy="2865600"/>
                    </a:xfrm>
                    <a:prstGeom prst="rect">
                      <a:avLst/>
                    </a:prstGeom>
                  </pic:spPr>
                </pic:pic>
              </a:graphicData>
            </a:graphic>
          </wp:inline>
        </w:drawing>
      </w:r>
    </w:p>
    <w:p w14:paraId="3A53C62F" w14:textId="592EDD45" w:rsidR="0009664B" w:rsidRDefault="006C1490" w:rsidP="006C1490">
      <w:pPr>
        <w:pStyle w:val="Legenda"/>
        <w:jc w:val="center"/>
      </w:pPr>
      <w:bookmarkStart w:id="117" w:name="_Toc474062272"/>
      <w:r>
        <w:t xml:space="preserve">Rysunek </w:t>
      </w:r>
      <w:fldSimple w:instr=" SEQ Rysunek \* ARABIC ">
        <w:r>
          <w:rPr>
            <w:noProof/>
          </w:rPr>
          <w:t>26</w:t>
        </w:r>
      </w:fldSimple>
      <w:r>
        <w:t xml:space="preserve"> Import i Eksport</w:t>
      </w:r>
      <w:bookmarkEnd w:id="117"/>
    </w:p>
    <w:p w14:paraId="34212B4A" w14:textId="77777777" w:rsidR="006C1490" w:rsidRDefault="006C1490" w:rsidP="006C1490">
      <w:pPr>
        <w:pStyle w:val="Tekstwiodcy"/>
        <w:sectPr w:rsidR="006C1490" w:rsidSect="006C1490">
          <w:type w:val="continuous"/>
          <w:pgSz w:w="11906" w:h="16838"/>
          <w:pgMar w:top="1417" w:right="1417" w:bottom="1417" w:left="1417" w:header="708" w:footer="708" w:gutter="0"/>
          <w:pgNumType w:start="12"/>
          <w:cols w:num="2" w:space="708"/>
          <w:docGrid w:linePitch="360"/>
        </w:sectPr>
      </w:pPr>
    </w:p>
    <w:p w14:paraId="75EB8B36" w14:textId="7932FD02" w:rsidR="006C1490" w:rsidRPr="006C1490" w:rsidRDefault="006C1490" w:rsidP="006C1490">
      <w:pPr>
        <w:pStyle w:val="Tekstwiodcy"/>
      </w:pPr>
    </w:p>
    <w:p w14:paraId="332408B9" w14:textId="7345EA0E" w:rsidR="006C1490" w:rsidRDefault="006C1490" w:rsidP="006C1490">
      <w:pPr>
        <w:pStyle w:val="NrNagwek3"/>
      </w:pPr>
      <w:bookmarkStart w:id="118" w:name="_Toc474062246"/>
      <w:r>
        <w:t>Import i Eksport</w:t>
      </w:r>
      <w:bookmarkEnd w:id="118"/>
    </w:p>
    <w:p w14:paraId="5C311046" w14:textId="757BC3D7" w:rsidR="006C1490" w:rsidRPr="006C1490" w:rsidRDefault="006C1490" w:rsidP="006C1490">
      <w:pPr>
        <w:pStyle w:val="Tekstwiodcy"/>
      </w:pPr>
      <w:r>
        <w:t>Najprostszym widokiem jest Import/Eksport – rysunek 26. Składa się z dwóch przycisków, z których jeden z nich Importuje bazę danych, a drugi ją eksportuje.</w:t>
      </w:r>
    </w:p>
    <w:sectPr w:rsidR="006C1490" w:rsidRPr="006C1490" w:rsidSect="00555E0D">
      <w:type w:val="continuous"/>
      <w:pgSz w:w="11906" w:h="16838"/>
      <w:pgMar w:top="1417" w:right="1417" w:bottom="1417" w:left="1417" w:header="708" w:footer="708"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DD313D" w14:textId="77777777" w:rsidR="00A55FB3" w:rsidRDefault="00A55FB3" w:rsidP="00257721">
      <w:pPr>
        <w:spacing w:line="240" w:lineRule="auto"/>
      </w:pPr>
      <w:r>
        <w:separator/>
      </w:r>
    </w:p>
  </w:endnote>
  <w:endnote w:type="continuationSeparator" w:id="0">
    <w:p w14:paraId="5A42B1E4" w14:textId="77777777" w:rsidR="00A55FB3" w:rsidRDefault="00A55FB3" w:rsidP="002577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EE"/>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4D987" w14:textId="77777777" w:rsidR="006559C6" w:rsidRDefault="006559C6" w:rsidP="002162E7">
    <w:pPr>
      <w:pStyle w:val="Stopka"/>
      <w:jc w:val="right"/>
    </w:pPr>
  </w:p>
  <w:p w14:paraId="41E9F07A" w14:textId="77777777" w:rsidR="006559C6" w:rsidRDefault="006559C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7467085"/>
      <w:docPartObj>
        <w:docPartGallery w:val="Page Numbers (Bottom of Page)"/>
        <w:docPartUnique/>
      </w:docPartObj>
    </w:sdtPr>
    <w:sdtContent>
      <w:p w14:paraId="19FB6FB3" w14:textId="33C02E98" w:rsidR="006559C6" w:rsidRDefault="006559C6">
        <w:pPr>
          <w:pStyle w:val="Stopka"/>
          <w:jc w:val="right"/>
        </w:pPr>
        <w:r>
          <w:fldChar w:fldCharType="begin"/>
        </w:r>
        <w:r>
          <w:instrText xml:space="preserve"> PAGE   \* MERGEFORMAT </w:instrText>
        </w:r>
        <w:r>
          <w:fldChar w:fldCharType="separate"/>
        </w:r>
        <w:r w:rsidR="00B01770">
          <w:rPr>
            <w:noProof/>
          </w:rPr>
          <w:t>9</w:t>
        </w:r>
        <w:r>
          <w:rPr>
            <w:noProof/>
          </w:rPr>
          <w:fldChar w:fldCharType="end"/>
        </w:r>
      </w:p>
    </w:sdtContent>
  </w:sdt>
  <w:p w14:paraId="5DF8EEDB" w14:textId="77777777" w:rsidR="006559C6" w:rsidRDefault="006559C6">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8582600"/>
      <w:docPartObj>
        <w:docPartGallery w:val="Page Numbers (Bottom of Page)"/>
        <w:docPartUnique/>
      </w:docPartObj>
    </w:sdtPr>
    <w:sdtContent>
      <w:p w14:paraId="38FE80D2" w14:textId="79333B19" w:rsidR="006559C6" w:rsidRDefault="006559C6">
        <w:pPr>
          <w:pStyle w:val="Stopka"/>
          <w:jc w:val="right"/>
        </w:pPr>
        <w:r>
          <w:fldChar w:fldCharType="begin"/>
        </w:r>
        <w:r>
          <w:instrText xml:space="preserve"> PAGE   \* MERGEFORMAT </w:instrText>
        </w:r>
        <w:r>
          <w:fldChar w:fldCharType="separate"/>
        </w:r>
        <w:r w:rsidR="00B01770">
          <w:rPr>
            <w:noProof/>
          </w:rPr>
          <w:t>21</w:t>
        </w:r>
        <w:r>
          <w:rPr>
            <w:noProof/>
          </w:rPr>
          <w:fldChar w:fldCharType="end"/>
        </w:r>
      </w:p>
    </w:sdtContent>
  </w:sdt>
  <w:p w14:paraId="16A0C64B" w14:textId="77777777" w:rsidR="006559C6" w:rsidRDefault="006559C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54C256" w14:textId="77777777" w:rsidR="00A55FB3" w:rsidRDefault="00A55FB3" w:rsidP="00257721">
      <w:pPr>
        <w:spacing w:line="240" w:lineRule="auto"/>
      </w:pPr>
      <w:r>
        <w:separator/>
      </w:r>
    </w:p>
  </w:footnote>
  <w:footnote w:type="continuationSeparator" w:id="0">
    <w:p w14:paraId="3B7E0902" w14:textId="77777777" w:rsidR="00A55FB3" w:rsidRDefault="00A55FB3" w:rsidP="002577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E5535"/>
    <w:multiLevelType w:val="hybridMultilevel"/>
    <w:tmpl w:val="2C3EC278"/>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 w15:restartNumberingAfterBreak="0">
    <w:nsid w:val="0CB10191"/>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3C51C6C"/>
    <w:multiLevelType w:val="multilevel"/>
    <w:tmpl w:val="6A060266"/>
    <w:lvl w:ilvl="0">
      <w:start w:val="1"/>
      <w:numFmt w:val="decimal"/>
      <w:pStyle w:val="NrNagwek1"/>
      <w:lvlText w:val="%1."/>
      <w:lvlJc w:val="left"/>
      <w:pPr>
        <w:ind w:left="360" w:hanging="360"/>
      </w:pPr>
      <w:rPr>
        <w:rFonts w:hint="default"/>
      </w:rPr>
    </w:lvl>
    <w:lvl w:ilvl="1">
      <w:start w:val="1"/>
      <w:numFmt w:val="decimal"/>
      <w:pStyle w:val="NrNagwek2"/>
      <w:lvlText w:val="%1.%2."/>
      <w:lvlJc w:val="left"/>
      <w:pPr>
        <w:ind w:left="792" w:hanging="432"/>
      </w:pPr>
      <w:rPr>
        <w:rFonts w:hint="default"/>
      </w:rPr>
    </w:lvl>
    <w:lvl w:ilvl="2">
      <w:start w:val="1"/>
      <w:numFmt w:val="decimal"/>
      <w:pStyle w:val="NrNagwek3"/>
      <w:lvlText w:val="%1.%2.%3."/>
      <w:lvlJc w:val="left"/>
      <w:pPr>
        <w:ind w:left="1224" w:hanging="504"/>
      </w:pPr>
      <w:rPr>
        <w:rFonts w:hint="default"/>
      </w:rPr>
    </w:lvl>
    <w:lvl w:ilvl="3">
      <w:start w:val="1"/>
      <w:numFmt w:val="decimal"/>
      <w:pStyle w:val="NrNagwek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DD652C7"/>
    <w:multiLevelType w:val="hybridMultilevel"/>
    <w:tmpl w:val="19F065D6"/>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4" w15:restartNumberingAfterBreak="0">
    <w:nsid w:val="27192938"/>
    <w:multiLevelType w:val="hybridMultilevel"/>
    <w:tmpl w:val="F45CFE10"/>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5" w15:restartNumberingAfterBreak="0">
    <w:nsid w:val="2FE34123"/>
    <w:multiLevelType w:val="hybridMultilevel"/>
    <w:tmpl w:val="19F065D6"/>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6" w15:restartNumberingAfterBreak="0">
    <w:nsid w:val="307A64A8"/>
    <w:multiLevelType w:val="hybridMultilevel"/>
    <w:tmpl w:val="1964932C"/>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7" w15:restartNumberingAfterBreak="0">
    <w:nsid w:val="312D3608"/>
    <w:multiLevelType w:val="hybridMultilevel"/>
    <w:tmpl w:val="53B817A6"/>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8" w15:restartNumberingAfterBreak="0">
    <w:nsid w:val="4FF22B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751999"/>
    <w:multiLevelType w:val="hybridMultilevel"/>
    <w:tmpl w:val="19F065D6"/>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0" w15:restartNumberingAfterBreak="0">
    <w:nsid w:val="5D5B2CE6"/>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FAB6A65"/>
    <w:multiLevelType w:val="hybridMultilevel"/>
    <w:tmpl w:val="19F065D6"/>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2" w15:restartNumberingAfterBreak="0">
    <w:nsid w:val="61902385"/>
    <w:multiLevelType w:val="hybridMultilevel"/>
    <w:tmpl w:val="19F065D6"/>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3" w15:restartNumberingAfterBreak="0">
    <w:nsid w:val="67C9662C"/>
    <w:multiLevelType w:val="hybridMultilevel"/>
    <w:tmpl w:val="C8BA347C"/>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4" w15:restartNumberingAfterBreak="0">
    <w:nsid w:val="687C3778"/>
    <w:multiLevelType w:val="hybridMultilevel"/>
    <w:tmpl w:val="25F68FE8"/>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5" w15:restartNumberingAfterBreak="0">
    <w:nsid w:val="697E58C2"/>
    <w:multiLevelType w:val="hybridMultilevel"/>
    <w:tmpl w:val="19F065D6"/>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6" w15:restartNumberingAfterBreak="0">
    <w:nsid w:val="6D686AEB"/>
    <w:multiLevelType w:val="hybridMultilevel"/>
    <w:tmpl w:val="FD1E1FCA"/>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7" w15:restartNumberingAfterBreak="0">
    <w:nsid w:val="72B136C6"/>
    <w:multiLevelType w:val="hybridMultilevel"/>
    <w:tmpl w:val="FD62283C"/>
    <w:lvl w:ilvl="0" w:tplc="04150017">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8" w15:restartNumberingAfterBreak="0">
    <w:nsid w:val="7A155B21"/>
    <w:multiLevelType w:val="hybridMultilevel"/>
    <w:tmpl w:val="19F065D6"/>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num w:numId="1">
    <w:abstractNumId w:val="2"/>
  </w:num>
  <w:num w:numId="2">
    <w:abstractNumId w:val="8"/>
  </w:num>
  <w:num w:numId="3">
    <w:abstractNumId w:val="0"/>
  </w:num>
  <w:num w:numId="4">
    <w:abstractNumId w:val="10"/>
  </w:num>
  <w:num w:numId="5">
    <w:abstractNumId w:val="1"/>
  </w:num>
  <w:num w:numId="6">
    <w:abstractNumId w:val="6"/>
  </w:num>
  <w:num w:numId="7">
    <w:abstractNumId w:val="5"/>
  </w:num>
  <w:num w:numId="8">
    <w:abstractNumId w:val="11"/>
  </w:num>
  <w:num w:numId="9">
    <w:abstractNumId w:val="15"/>
  </w:num>
  <w:num w:numId="10">
    <w:abstractNumId w:val="12"/>
  </w:num>
  <w:num w:numId="11">
    <w:abstractNumId w:val="14"/>
  </w:num>
  <w:num w:numId="12">
    <w:abstractNumId w:val="3"/>
  </w:num>
  <w:num w:numId="13">
    <w:abstractNumId w:val="9"/>
  </w:num>
  <w:num w:numId="14">
    <w:abstractNumId w:val="18"/>
  </w:num>
  <w:num w:numId="15">
    <w:abstractNumId w:val="7"/>
  </w:num>
  <w:num w:numId="16">
    <w:abstractNumId w:val="4"/>
  </w:num>
  <w:num w:numId="17">
    <w:abstractNumId w:val="16"/>
  </w:num>
  <w:num w:numId="18">
    <w:abstractNumId w:val="1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33C84"/>
    <w:rsid w:val="00005B14"/>
    <w:rsid w:val="00011A41"/>
    <w:rsid w:val="00013596"/>
    <w:rsid w:val="00017670"/>
    <w:rsid w:val="000230C9"/>
    <w:rsid w:val="000232AC"/>
    <w:rsid w:val="0003719A"/>
    <w:rsid w:val="00041B69"/>
    <w:rsid w:val="00064B28"/>
    <w:rsid w:val="00065504"/>
    <w:rsid w:val="00090560"/>
    <w:rsid w:val="00092421"/>
    <w:rsid w:val="00092639"/>
    <w:rsid w:val="00092C06"/>
    <w:rsid w:val="0009664B"/>
    <w:rsid w:val="000B5DE5"/>
    <w:rsid w:val="000C3872"/>
    <w:rsid w:val="000D3893"/>
    <w:rsid w:val="000D639A"/>
    <w:rsid w:val="000E0EA4"/>
    <w:rsid w:val="000E2C04"/>
    <w:rsid w:val="000F50E5"/>
    <w:rsid w:val="00100AEE"/>
    <w:rsid w:val="001072A6"/>
    <w:rsid w:val="00121585"/>
    <w:rsid w:val="001254BD"/>
    <w:rsid w:val="00134FBA"/>
    <w:rsid w:val="001362FE"/>
    <w:rsid w:val="00161734"/>
    <w:rsid w:val="00163A9B"/>
    <w:rsid w:val="001713D9"/>
    <w:rsid w:val="0017308B"/>
    <w:rsid w:val="00181D60"/>
    <w:rsid w:val="00184605"/>
    <w:rsid w:val="00191306"/>
    <w:rsid w:val="001B47E6"/>
    <w:rsid w:val="001B4A87"/>
    <w:rsid w:val="001D0B7F"/>
    <w:rsid w:val="001E4983"/>
    <w:rsid w:val="001F1833"/>
    <w:rsid w:val="002123FD"/>
    <w:rsid w:val="002162E7"/>
    <w:rsid w:val="0022229F"/>
    <w:rsid w:val="00223A2E"/>
    <w:rsid w:val="002243D6"/>
    <w:rsid w:val="00230087"/>
    <w:rsid w:val="00255CBE"/>
    <w:rsid w:val="00257721"/>
    <w:rsid w:val="00261B1F"/>
    <w:rsid w:val="00273A41"/>
    <w:rsid w:val="002834A1"/>
    <w:rsid w:val="0029699C"/>
    <w:rsid w:val="002B724E"/>
    <w:rsid w:val="002D12A1"/>
    <w:rsid w:val="002D5DB3"/>
    <w:rsid w:val="002E23A9"/>
    <w:rsid w:val="002F18C6"/>
    <w:rsid w:val="003066C6"/>
    <w:rsid w:val="003069EB"/>
    <w:rsid w:val="00317762"/>
    <w:rsid w:val="00317E87"/>
    <w:rsid w:val="00321175"/>
    <w:rsid w:val="00323E9F"/>
    <w:rsid w:val="0034466C"/>
    <w:rsid w:val="003452DE"/>
    <w:rsid w:val="00351ACE"/>
    <w:rsid w:val="0035422A"/>
    <w:rsid w:val="00354F08"/>
    <w:rsid w:val="003576DB"/>
    <w:rsid w:val="00365E7B"/>
    <w:rsid w:val="00373AF0"/>
    <w:rsid w:val="00374FC3"/>
    <w:rsid w:val="00385802"/>
    <w:rsid w:val="00386F08"/>
    <w:rsid w:val="00393901"/>
    <w:rsid w:val="003A11DD"/>
    <w:rsid w:val="003B0753"/>
    <w:rsid w:val="003B3DC3"/>
    <w:rsid w:val="003C2145"/>
    <w:rsid w:val="003C7653"/>
    <w:rsid w:val="003D04D1"/>
    <w:rsid w:val="003D2030"/>
    <w:rsid w:val="003E2730"/>
    <w:rsid w:val="003F6241"/>
    <w:rsid w:val="003F7BC5"/>
    <w:rsid w:val="004100E5"/>
    <w:rsid w:val="004144B9"/>
    <w:rsid w:val="004229FC"/>
    <w:rsid w:val="0042780B"/>
    <w:rsid w:val="00427D5A"/>
    <w:rsid w:val="00432E0D"/>
    <w:rsid w:val="00443E6F"/>
    <w:rsid w:val="0044570B"/>
    <w:rsid w:val="00457A71"/>
    <w:rsid w:val="00462675"/>
    <w:rsid w:val="00464D65"/>
    <w:rsid w:val="00471A19"/>
    <w:rsid w:val="00471C0D"/>
    <w:rsid w:val="004919BB"/>
    <w:rsid w:val="004947A5"/>
    <w:rsid w:val="004A1E55"/>
    <w:rsid w:val="004B3C5F"/>
    <w:rsid w:val="004B530F"/>
    <w:rsid w:val="004B548E"/>
    <w:rsid w:val="004C24FC"/>
    <w:rsid w:val="004C46FD"/>
    <w:rsid w:val="004D68E8"/>
    <w:rsid w:val="004E29DE"/>
    <w:rsid w:val="004E2A2A"/>
    <w:rsid w:val="004E3CEA"/>
    <w:rsid w:val="004F3531"/>
    <w:rsid w:val="00500788"/>
    <w:rsid w:val="00503B69"/>
    <w:rsid w:val="005139EB"/>
    <w:rsid w:val="005344B9"/>
    <w:rsid w:val="00545059"/>
    <w:rsid w:val="00555E0D"/>
    <w:rsid w:val="00556687"/>
    <w:rsid w:val="005632A1"/>
    <w:rsid w:val="00566FEC"/>
    <w:rsid w:val="0057361B"/>
    <w:rsid w:val="00581AEF"/>
    <w:rsid w:val="00584DDF"/>
    <w:rsid w:val="005C51AF"/>
    <w:rsid w:val="005C6C15"/>
    <w:rsid w:val="005D08CE"/>
    <w:rsid w:val="005D1AD2"/>
    <w:rsid w:val="005D7A67"/>
    <w:rsid w:val="005E24AA"/>
    <w:rsid w:val="00604188"/>
    <w:rsid w:val="0062349F"/>
    <w:rsid w:val="006317DB"/>
    <w:rsid w:val="0063735A"/>
    <w:rsid w:val="006559C6"/>
    <w:rsid w:val="0065629E"/>
    <w:rsid w:val="006710DB"/>
    <w:rsid w:val="00675DF6"/>
    <w:rsid w:val="00684C28"/>
    <w:rsid w:val="00686377"/>
    <w:rsid w:val="0069757C"/>
    <w:rsid w:val="006A6C69"/>
    <w:rsid w:val="006A746E"/>
    <w:rsid w:val="006A75F7"/>
    <w:rsid w:val="006B25CD"/>
    <w:rsid w:val="006C1490"/>
    <w:rsid w:val="006C4B96"/>
    <w:rsid w:val="006C78B3"/>
    <w:rsid w:val="006E4272"/>
    <w:rsid w:val="006F18F4"/>
    <w:rsid w:val="006F24A2"/>
    <w:rsid w:val="00700A91"/>
    <w:rsid w:val="0071052B"/>
    <w:rsid w:val="00710CB3"/>
    <w:rsid w:val="007315D8"/>
    <w:rsid w:val="00734CDB"/>
    <w:rsid w:val="007632E0"/>
    <w:rsid w:val="007664B1"/>
    <w:rsid w:val="007721CF"/>
    <w:rsid w:val="00772A67"/>
    <w:rsid w:val="00773F2F"/>
    <w:rsid w:val="0077564B"/>
    <w:rsid w:val="00776FD5"/>
    <w:rsid w:val="007A1368"/>
    <w:rsid w:val="007A366B"/>
    <w:rsid w:val="007A656F"/>
    <w:rsid w:val="007A7E8E"/>
    <w:rsid w:val="007B015A"/>
    <w:rsid w:val="007B0ADE"/>
    <w:rsid w:val="007B4824"/>
    <w:rsid w:val="007C067B"/>
    <w:rsid w:val="007C6ECD"/>
    <w:rsid w:val="007C7BDD"/>
    <w:rsid w:val="007D217A"/>
    <w:rsid w:val="007D6A09"/>
    <w:rsid w:val="007E33B1"/>
    <w:rsid w:val="007E38A0"/>
    <w:rsid w:val="007E47D7"/>
    <w:rsid w:val="007E5A07"/>
    <w:rsid w:val="007E5AD3"/>
    <w:rsid w:val="00821E45"/>
    <w:rsid w:val="00842F57"/>
    <w:rsid w:val="00843ACA"/>
    <w:rsid w:val="00853630"/>
    <w:rsid w:val="0085464F"/>
    <w:rsid w:val="00857478"/>
    <w:rsid w:val="00875436"/>
    <w:rsid w:val="008A18C4"/>
    <w:rsid w:val="008D78BC"/>
    <w:rsid w:val="008E5120"/>
    <w:rsid w:val="008F0515"/>
    <w:rsid w:val="008F14F8"/>
    <w:rsid w:val="008F348B"/>
    <w:rsid w:val="009032D3"/>
    <w:rsid w:val="00905EA1"/>
    <w:rsid w:val="00920210"/>
    <w:rsid w:val="0093199D"/>
    <w:rsid w:val="00945BC1"/>
    <w:rsid w:val="009479CA"/>
    <w:rsid w:val="00950BCE"/>
    <w:rsid w:val="00954FA1"/>
    <w:rsid w:val="00973E04"/>
    <w:rsid w:val="00980F8B"/>
    <w:rsid w:val="00982670"/>
    <w:rsid w:val="00985319"/>
    <w:rsid w:val="009A35F2"/>
    <w:rsid w:val="009A4A4D"/>
    <w:rsid w:val="009A6CD1"/>
    <w:rsid w:val="009D5992"/>
    <w:rsid w:val="009E7FCF"/>
    <w:rsid w:val="009F16E4"/>
    <w:rsid w:val="009F5CEF"/>
    <w:rsid w:val="00A04F4A"/>
    <w:rsid w:val="00A167F6"/>
    <w:rsid w:val="00A27883"/>
    <w:rsid w:val="00A33B81"/>
    <w:rsid w:val="00A50713"/>
    <w:rsid w:val="00A53D00"/>
    <w:rsid w:val="00A55FB3"/>
    <w:rsid w:val="00A560E4"/>
    <w:rsid w:val="00A636F2"/>
    <w:rsid w:val="00A82E82"/>
    <w:rsid w:val="00A96A00"/>
    <w:rsid w:val="00AA32D1"/>
    <w:rsid w:val="00AA7D4A"/>
    <w:rsid w:val="00AB3E79"/>
    <w:rsid w:val="00AB4353"/>
    <w:rsid w:val="00AC0D58"/>
    <w:rsid w:val="00AC2DAE"/>
    <w:rsid w:val="00AC6C66"/>
    <w:rsid w:val="00AF1A70"/>
    <w:rsid w:val="00AF4025"/>
    <w:rsid w:val="00AF4844"/>
    <w:rsid w:val="00AF65F5"/>
    <w:rsid w:val="00B01770"/>
    <w:rsid w:val="00B0368E"/>
    <w:rsid w:val="00B038A4"/>
    <w:rsid w:val="00B054CA"/>
    <w:rsid w:val="00B11B40"/>
    <w:rsid w:val="00B22E67"/>
    <w:rsid w:val="00B338F7"/>
    <w:rsid w:val="00B50738"/>
    <w:rsid w:val="00B56211"/>
    <w:rsid w:val="00B65922"/>
    <w:rsid w:val="00B77164"/>
    <w:rsid w:val="00B8163D"/>
    <w:rsid w:val="00B951BE"/>
    <w:rsid w:val="00BA0D4E"/>
    <w:rsid w:val="00BC3291"/>
    <w:rsid w:val="00BD0C0C"/>
    <w:rsid w:val="00BD1D3A"/>
    <w:rsid w:val="00BE6D89"/>
    <w:rsid w:val="00BF052C"/>
    <w:rsid w:val="00BF27E7"/>
    <w:rsid w:val="00BF5037"/>
    <w:rsid w:val="00C06E9D"/>
    <w:rsid w:val="00C31CCC"/>
    <w:rsid w:val="00C35C75"/>
    <w:rsid w:val="00C426C8"/>
    <w:rsid w:val="00C46484"/>
    <w:rsid w:val="00C50878"/>
    <w:rsid w:val="00C52776"/>
    <w:rsid w:val="00C55B5D"/>
    <w:rsid w:val="00C60D34"/>
    <w:rsid w:val="00C621CA"/>
    <w:rsid w:val="00C66C81"/>
    <w:rsid w:val="00C76955"/>
    <w:rsid w:val="00C77AD5"/>
    <w:rsid w:val="00C805FC"/>
    <w:rsid w:val="00C91F0C"/>
    <w:rsid w:val="00C92CF8"/>
    <w:rsid w:val="00CA10EF"/>
    <w:rsid w:val="00CA215F"/>
    <w:rsid w:val="00CB4B99"/>
    <w:rsid w:val="00CE04D2"/>
    <w:rsid w:val="00D13EB9"/>
    <w:rsid w:val="00D17FC3"/>
    <w:rsid w:val="00D27327"/>
    <w:rsid w:val="00D33C84"/>
    <w:rsid w:val="00D42D5B"/>
    <w:rsid w:val="00D42FEE"/>
    <w:rsid w:val="00D5035F"/>
    <w:rsid w:val="00D528FB"/>
    <w:rsid w:val="00D53EC3"/>
    <w:rsid w:val="00D53EFB"/>
    <w:rsid w:val="00D77F2A"/>
    <w:rsid w:val="00D80C19"/>
    <w:rsid w:val="00DA717B"/>
    <w:rsid w:val="00DB6710"/>
    <w:rsid w:val="00DC01D8"/>
    <w:rsid w:val="00DC637A"/>
    <w:rsid w:val="00DE2C05"/>
    <w:rsid w:val="00DF4044"/>
    <w:rsid w:val="00E01D13"/>
    <w:rsid w:val="00E24C1D"/>
    <w:rsid w:val="00E32DE7"/>
    <w:rsid w:val="00E32FA0"/>
    <w:rsid w:val="00E35B02"/>
    <w:rsid w:val="00E40A02"/>
    <w:rsid w:val="00E76A7F"/>
    <w:rsid w:val="00E77266"/>
    <w:rsid w:val="00E85085"/>
    <w:rsid w:val="00E91FC1"/>
    <w:rsid w:val="00EA0C2B"/>
    <w:rsid w:val="00EA3644"/>
    <w:rsid w:val="00EC5D93"/>
    <w:rsid w:val="00EC7643"/>
    <w:rsid w:val="00EE2903"/>
    <w:rsid w:val="00EF00E1"/>
    <w:rsid w:val="00EF2324"/>
    <w:rsid w:val="00F1004F"/>
    <w:rsid w:val="00F14704"/>
    <w:rsid w:val="00F23197"/>
    <w:rsid w:val="00F30FCE"/>
    <w:rsid w:val="00F36E49"/>
    <w:rsid w:val="00F403A5"/>
    <w:rsid w:val="00F41523"/>
    <w:rsid w:val="00F4267A"/>
    <w:rsid w:val="00F57089"/>
    <w:rsid w:val="00F73A4A"/>
    <w:rsid w:val="00F82BF9"/>
    <w:rsid w:val="00FA1D8A"/>
    <w:rsid w:val="00FB150B"/>
    <w:rsid w:val="00FB4EF9"/>
    <w:rsid w:val="00FB5003"/>
    <w:rsid w:val="00FC0629"/>
    <w:rsid w:val="00FC2192"/>
    <w:rsid w:val="00FD3F9C"/>
    <w:rsid w:val="00FE54E0"/>
    <w:rsid w:val="00FF3CFE"/>
    <w:rsid w:val="00FF6746"/>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53AEF"/>
  <w15:docId w15:val="{2CD36F3F-6EBC-443B-9DD9-4700C9E14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B11B40"/>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7B4824"/>
    <w:pPr>
      <w:keepNext/>
      <w:keepLines/>
      <w:spacing w:after="360" w:line="240" w:lineRule="auto"/>
      <w:jc w:val="left"/>
      <w:outlineLvl w:val="0"/>
    </w:pPr>
    <w:rPr>
      <w:rFonts w:eastAsiaTheme="majorEastAsia" w:cstheme="majorBidi"/>
      <w:b/>
      <w:bCs/>
      <w:sz w:val="60"/>
      <w:szCs w:val="28"/>
    </w:rPr>
  </w:style>
  <w:style w:type="paragraph" w:styleId="Nagwek2">
    <w:name w:val="heading 2"/>
    <w:basedOn w:val="Normalny"/>
    <w:next w:val="Normalny"/>
    <w:link w:val="Nagwek2Znak"/>
    <w:uiPriority w:val="9"/>
    <w:unhideWhenUsed/>
    <w:qFormat/>
    <w:rsid w:val="00D42FEE"/>
    <w:pPr>
      <w:keepNext/>
      <w:keepLines/>
      <w:spacing w:before="440" w:after="120"/>
      <w:jc w:val="left"/>
      <w:outlineLvl w:val="1"/>
    </w:pPr>
    <w:rPr>
      <w:rFonts w:eastAsiaTheme="majorEastAsia" w:cstheme="majorBidi"/>
      <w:b/>
      <w:bCs/>
      <w:sz w:val="34"/>
      <w:szCs w:val="26"/>
    </w:rPr>
  </w:style>
  <w:style w:type="paragraph" w:styleId="Nagwek3">
    <w:name w:val="heading 3"/>
    <w:basedOn w:val="Normalny"/>
    <w:next w:val="Normalny"/>
    <w:link w:val="Nagwek3Znak"/>
    <w:uiPriority w:val="9"/>
    <w:unhideWhenUsed/>
    <w:qFormat/>
    <w:rsid w:val="00D42FEE"/>
    <w:pPr>
      <w:keepNext/>
      <w:keepLines/>
      <w:spacing w:after="340"/>
      <w:jc w:val="left"/>
      <w:outlineLvl w:val="2"/>
    </w:pPr>
    <w:rPr>
      <w:rFonts w:eastAsiaTheme="majorEastAsia" w:cstheme="majorBidi"/>
      <w:b/>
      <w:bCs/>
      <w:sz w:val="29"/>
    </w:rPr>
  </w:style>
  <w:style w:type="paragraph" w:styleId="Nagwek4">
    <w:name w:val="heading 4"/>
    <w:basedOn w:val="Normalny"/>
    <w:next w:val="Normalny"/>
    <w:link w:val="Nagwek4Znak"/>
    <w:uiPriority w:val="9"/>
    <w:unhideWhenUsed/>
    <w:qFormat/>
    <w:rsid w:val="00D42FEE"/>
    <w:pPr>
      <w:keepNext/>
      <w:keepLines/>
      <w:spacing w:after="290"/>
      <w:jc w:val="left"/>
      <w:outlineLvl w:val="3"/>
    </w:pPr>
    <w:rPr>
      <w:rFonts w:eastAsiaTheme="majorEastAsia" w:cstheme="majorBidi"/>
      <w:b/>
      <w:bCs/>
      <w:iCs/>
    </w:rPr>
  </w:style>
  <w:style w:type="paragraph" w:styleId="Nagwek5">
    <w:name w:val="heading 5"/>
    <w:basedOn w:val="Normalny"/>
    <w:next w:val="Normalny"/>
    <w:link w:val="Nagwek5Znak"/>
    <w:uiPriority w:val="9"/>
    <w:semiHidden/>
    <w:unhideWhenUsed/>
    <w:qFormat/>
    <w:rsid w:val="00D42FEE"/>
    <w:pPr>
      <w:keepNext/>
      <w:keepLines/>
      <w:spacing w:before="200"/>
      <w:jc w:val="left"/>
      <w:outlineLvl w:val="4"/>
    </w:pPr>
    <w:rPr>
      <w:rFonts w:asciiTheme="majorHAnsi" w:eastAsiaTheme="majorEastAsia" w:hAnsiTheme="majorHAnsi" w:cstheme="majorBidi"/>
      <w:color w:val="243F60"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B4824"/>
    <w:rPr>
      <w:rFonts w:ascii="Times New Roman" w:eastAsiaTheme="majorEastAsia" w:hAnsi="Times New Roman" w:cstheme="majorBidi"/>
      <w:b/>
      <w:bCs/>
      <w:sz w:val="60"/>
      <w:szCs w:val="28"/>
    </w:rPr>
  </w:style>
  <w:style w:type="paragraph" w:customStyle="1" w:styleId="NrNagwek1">
    <w:name w:val="NrNagłówek 1"/>
    <w:basedOn w:val="Nagwek1"/>
    <w:qFormat/>
    <w:rsid w:val="007B4824"/>
    <w:pPr>
      <w:numPr>
        <w:numId w:val="1"/>
      </w:numPr>
      <w:tabs>
        <w:tab w:val="left" w:pos="851"/>
      </w:tabs>
      <w:ind w:left="851" w:hanging="851"/>
    </w:pPr>
  </w:style>
  <w:style w:type="paragraph" w:customStyle="1" w:styleId="NrNagwek2">
    <w:name w:val="NrNagłówek 2"/>
    <w:basedOn w:val="Nagwek2"/>
    <w:qFormat/>
    <w:rsid w:val="007B4824"/>
    <w:pPr>
      <w:numPr>
        <w:ilvl w:val="1"/>
        <w:numId w:val="1"/>
      </w:numPr>
      <w:tabs>
        <w:tab w:val="left" w:pos="851"/>
      </w:tabs>
      <w:spacing w:after="360" w:line="240" w:lineRule="auto"/>
      <w:ind w:left="851" w:hanging="851"/>
    </w:pPr>
  </w:style>
  <w:style w:type="character" w:customStyle="1" w:styleId="Nagwek3Znak">
    <w:name w:val="Nagłówek 3 Znak"/>
    <w:basedOn w:val="Domylnaczcionkaakapitu"/>
    <w:link w:val="Nagwek3"/>
    <w:uiPriority w:val="9"/>
    <w:rsid w:val="00D42FEE"/>
    <w:rPr>
      <w:rFonts w:ascii="Times New Roman" w:eastAsiaTheme="majorEastAsia" w:hAnsi="Times New Roman" w:cstheme="majorBidi"/>
      <w:b/>
      <w:bCs/>
      <w:sz w:val="29"/>
    </w:rPr>
  </w:style>
  <w:style w:type="character" w:customStyle="1" w:styleId="Nagwek2Znak">
    <w:name w:val="Nagłówek 2 Znak"/>
    <w:basedOn w:val="Domylnaczcionkaakapitu"/>
    <w:link w:val="Nagwek2"/>
    <w:uiPriority w:val="9"/>
    <w:rsid w:val="00D42FEE"/>
    <w:rPr>
      <w:rFonts w:ascii="Times New Roman" w:eastAsiaTheme="majorEastAsia" w:hAnsi="Times New Roman" w:cstheme="majorBidi"/>
      <w:b/>
      <w:bCs/>
      <w:sz w:val="34"/>
      <w:szCs w:val="26"/>
    </w:rPr>
  </w:style>
  <w:style w:type="character" w:customStyle="1" w:styleId="Nagwek4Znak">
    <w:name w:val="Nagłówek 4 Znak"/>
    <w:basedOn w:val="Domylnaczcionkaakapitu"/>
    <w:link w:val="Nagwek4"/>
    <w:uiPriority w:val="9"/>
    <w:rsid w:val="00D42FEE"/>
    <w:rPr>
      <w:rFonts w:ascii="Times New Roman" w:eastAsiaTheme="majorEastAsia" w:hAnsi="Times New Roman" w:cstheme="majorBidi"/>
      <w:b/>
      <w:bCs/>
      <w:iCs/>
      <w:sz w:val="24"/>
    </w:rPr>
  </w:style>
  <w:style w:type="paragraph" w:customStyle="1" w:styleId="NrNagwek3">
    <w:name w:val="NrNagłówek 3"/>
    <w:basedOn w:val="Nagwek3"/>
    <w:qFormat/>
    <w:rsid w:val="007B4824"/>
    <w:pPr>
      <w:numPr>
        <w:ilvl w:val="2"/>
        <w:numId w:val="1"/>
      </w:numPr>
      <w:tabs>
        <w:tab w:val="left" w:pos="851"/>
      </w:tabs>
      <w:spacing w:after="360" w:line="240" w:lineRule="auto"/>
      <w:ind w:left="851" w:hanging="851"/>
    </w:pPr>
  </w:style>
  <w:style w:type="paragraph" w:customStyle="1" w:styleId="NrNagwek4">
    <w:name w:val="NrNagłówek 4"/>
    <w:basedOn w:val="Nagwek4"/>
    <w:qFormat/>
    <w:rsid w:val="007B4824"/>
    <w:pPr>
      <w:numPr>
        <w:ilvl w:val="3"/>
        <w:numId w:val="1"/>
      </w:numPr>
      <w:tabs>
        <w:tab w:val="left" w:pos="1134"/>
      </w:tabs>
      <w:spacing w:after="360" w:line="240" w:lineRule="auto"/>
      <w:ind w:left="1134" w:hanging="1134"/>
    </w:pPr>
  </w:style>
  <w:style w:type="paragraph" w:styleId="Nagwekspisutreci">
    <w:name w:val="TOC Heading"/>
    <w:basedOn w:val="Nagwek1"/>
    <w:next w:val="Normalny"/>
    <w:uiPriority w:val="39"/>
    <w:unhideWhenUsed/>
    <w:qFormat/>
    <w:rsid w:val="008F348B"/>
    <w:pPr>
      <w:spacing w:before="480" w:line="276" w:lineRule="auto"/>
      <w:outlineLvl w:val="9"/>
    </w:pPr>
    <w:rPr>
      <w:color w:val="365F91" w:themeColor="accent1" w:themeShade="BF"/>
      <w:sz w:val="28"/>
    </w:rPr>
  </w:style>
  <w:style w:type="character" w:styleId="Tekstzastpczy">
    <w:name w:val="Placeholder Text"/>
    <w:basedOn w:val="Domylnaczcionkaakapitu"/>
    <w:uiPriority w:val="99"/>
    <w:semiHidden/>
    <w:rsid w:val="00DB6710"/>
    <w:rPr>
      <w:color w:val="808080"/>
    </w:rPr>
  </w:style>
  <w:style w:type="paragraph" w:customStyle="1" w:styleId="STTytupracy">
    <w:name w:val="ST_Tytuł_pracy"/>
    <w:basedOn w:val="Normalny"/>
    <w:qFormat/>
    <w:rsid w:val="00DB6710"/>
    <w:pPr>
      <w:spacing w:after="200" w:line="360" w:lineRule="exact"/>
      <w:jc w:val="center"/>
    </w:pPr>
    <w:rPr>
      <w:rFonts w:ascii="Garamond" w:hAnsi="Garamond"/>
      <w:sz w:val="32"/>
    </w:rPr>
  </w:style>
  <w:style w:type="paragraph" w:styleId="Tekstdymka">
    <w:name w:val="Balloon Text"/>
    <w:basedOn w:val="Normalny"/>
    <w:link w:val="TekstdymkaZnak"/>
    <w:uiPriority w:val="99"/>
    <w:semiHidden/>
    <w:unhideWhenUsed/>
    <w:rsid w:val="00DB6710"/>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B6710"/>
    <w:rPr>
      <w:rFonts w:ascii="Tahoma" w:hAnsi="Tahoma" w:cs="Tahoma"/>
      <w:sz w:val="16"/>
      <w:szCs w:val="16"/>
    </w:rPr>
  </w:style>
  <w:style w:type="paragraph" w:styleId="Spistreci1">
    <w:name w:val="toc 1"/>
    <w:basedOn w:val="Normalny"/>
    <w:next w:val="Normalny"/>
    <w:autoRedefine/>
    <w:uiPriority w:val="39"/>
    <w:unhideWhenUsed/>
    <w:qFormat/>
    <w:rsid w:val="008F348B"/>
    <w:pPr>
      <w:spacing w:after="100"/>
    </w:pPr>
  </w:style>
  <w:style w:type="paragraph" w:styleId="Spistreci2">
    <w:name w:val="toc 2"/>
    <w:basedOn w:val="Normalny"/>
    <w:next w:val="Normalny"/>
    <w:autoRedefine/>
    <w:uiPriority w:val="39"/>
    <w:unhideWhenUsed/>
    <w:qFormat/>
    <w:rsid w:val="008F348B"/>
    <w:pPr>
      <w:spacing w:after="100"/>
      <w:ind w:left="240"/>
    </w:pPr>
  </w:style>
  <w:style w:type="paragraph" w:styleId="Spistreci3">
    <w:name w:val="toc 3"/>
    <w:basedOn w:val="Normalny"/>
    <w:next w:val="Normalny"/>
    <w:autoRedefine/>
    <w:uiPriority w:val="39"/>
    <w:unhideWhenUsed/>
    <w:qFormat/>
    <w:rsid w:val="008F348B"/>
    <w:pPr>
      <w:spacing w:after="100"/>
      <w:ind w:left="480"/>
    </w:pPr>
  </w:style>
  <w:style w:type="character" w:styleId="Hipercze">
    <w:name w:val="Hyperlink"/>
    <w:basedOn w:val="Domylnaczcionkaakapitu"/>
    <w:uiPriority w:val="99"/>
    <w:unhideWhenUsed/>
    <w:rsid w:val="008F348B"/>
    <w:rPr>
      <w:color w:val="0000FF" w:themeColor="hyperlink"/>
      <w:u w:val="single"/>
    </w:rPr>
  </w:style>
  <w:style w:type="table" w:styleId="Tabela-Siatka">
    <w:name w:val="Table Grid"/>
    <w:basedOn w:val="Standardowy"/>
    <w:uiPriority w:val="39"/>
    <w:rsid w:val="00E40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2243D6"/>
    <w:pPr>
      <w:spacing w:before="200" w:after="120" w:line="240" w:lineRule="auto"/>
    </w:pPr>
    <w:rPr>
      <w:bCs/>
      <w:sz w:val="22"/>
      <w:szCs w:val="18"/>
    </w:rPr>
  </w:style>
  <w:style w:type="paragraph" w:styleId="Spisilustracji">
    <w:name w:val="table of figures"/>
    <w:basedOn w:val="Normalny"/>
    <w:next w:val="Normalny"/>
    <w:uiPriority w:val="99"/>
    <w:unhideWhenUsed/>
    <w:rsid w:val="009032D3"/>
  </w:style>
  <w:style w:type="paragraph" w:styleId="Nagwek">
    <w:name w:val="header"/>
    <w:basedOn w:val="Normalny"/>
    <w:link w:val="NagwekZnak"/>
    <w:uiPriority w:val="99"/>
    <w:unhideWhenUsed/>
    <w:rsid w:val="00257721"/>
    <w:pPr>
      <w:tabs>
        <w:tab w:val="center" w:pos="4536"/>
        <w:tab w:val="right" w:pos="9072"/>
      </w:tabs>
      <w:spacing w:line="240" w:lineRule="auto"/>
    </w:pPr>
  </w:style>
  <w:style w:type="character" w:customStyle="1" w:styleId="NagwekZnak">
    <w:name w:val="Nagłówek Znak"/>
    <w:basedOn w:val="Domylnaczcionkaakapitu"/>
    <w:link w:val="Nagwek"/>
    <w:uiPriority w:val="99"/>
    <w:rsid w:val="00257721"/>
    <w:rPr>
      <w:rFonts w:ascii="Times New Roman" w:hAnsi="Times New Roman"/>
      <w:sz w:val="24"/>
    </w:rPr>
  </w:style>
  <w:style w:type="paragraph" w:styleId="Stopka">
    <w:name w:val="footer"/>
    <w:basedOn w:val="Normalny"/>
    <w:link w:val="StopkaZnak"/>
    <w:uiPriority w:val="99"/>
    <w:unhideWhenUsed/>
    <w:rsid w:val="00257721"/>
    <w:pPr>
      <w:tabs>
        <w:tab w:val="center" w:pos="4536"/>
        <w:tab w:val="right" w:pos="9072"/>
      </w:tabs>
      <w:spacing w:line="240" w:lineRule="auto"/>
    </w:pPr>
  </w:style>
  <w:style w:type="character" w:customStyle="1" w:styleId="StopkaZnak">
    <w:name w:val="Stopka Znak"/>
    <w:basedOn w:val="Domylnaczcionkaakapitu"/>
    <w:link w:val="Stopka"/>
    <w:uiPriority w:val="99"/>
    <w:rsid w:val="00257721"/>
    <w:rPr>
      <w:rFonts w:ascii="Times New Roman" w:hAnsi="Times New Roman"/>
      <w:sz w:val="24"/>
    </w:rPr>
  </w:style>
  <w:style w:type="paragraph" w:customStyle="1" w:styleId="Tekstwiodcy">
    <w:name w:val="Tekst wiodący"/>
    <w:basedOn w:val="Normalny"/>
    <w:qFormat/>
    <w:rsid w:val="00AB4353"/>
    <w:pPr>
      <w:ind w:firstLine="425"/>
    </w:pPr>
  </w:style>
  <w:style w:type="paragraph" w:customStyle="1" w:styleId="Listing">
    <w:name w:val="Listing"/>
    <w:basedOn w:val="Normalny"/>
    <w:qFormat/>
    <w:rsid w:val="001F1833"/>
    <w:pPr>
      <w:spacing w:after="240" w:line="240" w:lineRule="auto"/>
      <w:jc w:val="left"/>
    </w:pPr>
    <w:rPr>
      <w:rFonts w:ascii="Courier New" w:hAnsi="Courier New"/>
      <w:sz w:val="20"/>
    </w:rPr>
  </w:style>
  <w:style w:type="paragraph" w:customStyle="1" w:styleId="Legendarysunek">
    <w:name w:val="Legenda rysunek"/>
    <w:basedOn w:val="Legenda"/>
    <w:qFormat/>
    <w:rsid w:val="00D17FC3"/>
    <w:pPr>
      <w:jc w:val="center"/>
    </w:pPr>
  </w:style>
  <w:style w:type="character" w:customStyle="1" w:styleId="Nagwek5Znak">
    <w:name w:val="Nagłówek 5 Znak"/>
    <w:basedOn w:val="Domylnaczcionkaakapitu"/>
    <w:link w:val="Nagwek5"/>
    <w:uiPriority w:val="9"/>
    <w:semiHidden/>
    <w:rsid w:val="00D42FEE"/>
    <w:rPr>
      <w:rFonts w:asciiTheme="majorHAnsi" w:eastAsiaTheme="majorEastAsia" w:hAnsiTheme="majorHAnsi" w:cstheme="majorBidi"/>
      <w:color w:val="243F60" w:themeColor="accent1" w:themeShade="7F"/>
      <w:sz w:val="24"/>
    </w:rPr>
  </w:style>
  <w:style w:type="paragraph" w:styleId="Akapitzlist">
    <w:name w:val="List Paragraph"/>
    <w:basedOn w:val="Normalny"/>
    <w:uiPriority w:val="34"/>
    <w:qFormat/>
    <w:rsid w:val="003452DE"/>
    <w:pPr>
      <w:ind w:left="720"/>
      <w:contextualSpacing/>
    </w:pPr>
  </w:style>
  <w:style w:type="paragraph" w:styleId="Bezodstpw">
    <w:name w:val="No Spacing"/>
    <w:uiPriority w:val="1"/>
    <w:qFormat/>
    <w:rsid w:val="00DE2C05"/>
    <w:pPr>
      <w:spacing w:after="0" w:line="240" w:lineRule="auto"/>
    </w:pPr>
    <w:rPr>
      <w:rFonts w:ascii="Times New Roman" w:hAnsi="Times New Roman"/>
      <w:sz w:val="24"/>
    </w:rPr>
  </w:style>
  <w:style w:type="character" w:styleId="Odwoaniedokomentarza">
    <w:name w:val="annotation reference"/>
    <w:basedOn w:val="Domylnaczcionkaakapitu"/>
    <w:uiPriority w:val="99"/>
    <w:semiHidden/>
    <w:unhideWhenUsed/>
    <w:rsid w:val="0022229F"/>
    <w:rPr>
      <w:sz w:val="16"/>
      <w:szCs w:val="16"/>
    </w:rPr>
  </w:style>
  <w:style w:type="paragraph" w:styleId="Tekstkomentarza">
    <w:name w:val="annotation text"/>
    <w:basedOn w:val="Normalny"/>
    <w:link w:val="TekstkomentarzaZnak"/>
    <w:uiPriority w:val="99"/>
    <w:semiHidden/>
    <w:unhideWhenUsed/>
    <w:rsid w:val="0022229F"/>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229F"/>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2229F"/>
    <w:rPr>
      <w:b/>
      <w:bCs/>
    </w:rPr>
  </w:style>
  <w:style w:type="character" w:customStyle="1" w:styleId="TematkomentarzaZnak">
    <w:name w:val="Temat komentarza Znak"/>
    <w:basedOn w:val="TekstkomentarzaZnak"/>
    <w:link w:val="Tematkomentarza"/>
    <w:uiPriority w:val="99"/>
    <w:semiHidden/>
    <w:rsid w:val="0022229F"/>
    <w:rPr>
      <w:rFonts w:ascii="Times New Roman" w:hAnsi="Times New Roman"/>
      <w:b/>
      <w:bCs/>
      <w:sz w:val="20"/>
      <w:szCs w:val="20"/>
    </w:rPr>
  </w:style>
  <w:style w:type="character" w:styleId="UyteHipercze">
    <w:name w:val="FollowedHyperlink"/>
    <w:basedOn w:val="Domylnaczcionkaakapitu"/>
    <w:uiPriority w:val="99"/>
    <w:semiHidden/>
    <w:unhideWhenUsed/>
    <w:rsid w:val="000D3893"/>
    <w:rPr>
      <w:color w:val="800080" w:themeColor="followedHyperlink"/>
      <w:u w:val="single"/>
    </w:rPr>
  </w:style>
  <w:style w:type="paragraph" w:styleId="Tekstprzypisudolnego">
    <w:name w:val="footnote text"/>
    <w:basedOn w:val="Normalny"/>
    <w:link w:val="TekstprzypisudolnegoZnak"/>
    <w:uiPriority w:val="99"/>
    <w:semiHidden/>
    <w:unhideWhenUsed/>
    <w:rsid w:val="00EF00E1"/>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00E1"/>
    <w:rPr>
      <w:rFonts w:ascii="Times New Roman" w:hAnsi="Times New Roman"/>
      <w:sz w:val="20"/>
      <w:szCs w:val="20"/>
    </w:rPr>
  </w:style>
  <w:style w:type="character" w:styleId="Odwoanieprzypisudolnego">
    <w:name w:val="footnote reference"/>
    <w:basedOn w:val="Domylnaczcionkaakapitu"/>
    <w:uiPriority w:val="99"/>
    <w:semiHidden/>
    <w:unhideWhenUsed/>
    <w:rsid w:val="00EF00E1"/>
    <w:rPr>
      <w:vertAlign w:val="superscript"/>
    </w:rPr>
  </w:style>
  <w:style w:type="paragraph" w:styleId="HTML-wstpniesformatowany">
    <w:name w:val="HTML Preformatted"/>
    <w:basedOn w:val="Normalny"/>
    <w:link w:val="HTML-wstpniesformatowanyZnak"/>
    <w:uiPriority w:val="99"/>
    <w:semiHidden/>
    <w:unhideWhenUsed/>
    <w:rsid w:val="00FE5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FE54E0"/>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F14704"/>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14704"/>
    <w:rPr>
      <w:rFonts w:ascii="Times New Roman" w:hAnsi="Times New Roman"/>
      <w:sz w:val="20"/>
      <w:szCs w:val="20"/>
    </w:rPr>
  </w:style>
  <w:style w:type="character" w:styleId="Odwoanieprzypisukocowego">
    <w:name w:val="endnote reference"/>
    <w:basedOn w:val="Domylnaczcionkaakapitu"/>
    <w:uiPriority w:val="99"/>
    <w:semiHidden/>
    <w:unhideWhenUsed/>
    <w:rsid w:val="00F147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933835">
      <w:bodyDiv w:val="1"/>
      <w:marLeft w:val="0"/>
      <w:marRight w:val="0"/>
      <w:marTop w:val="0"/>
      <w:marBottom w:val="0"/>
      <w:divBdr>
        <w:top w:val="none" w:sz="0" w:space="0" w:color="auto"/>
        <w:left w:val="none" w:sz="0" w:space="0" w:color="auto"/>
        <w:bottom w:val="none" w:sz="0" w:space="0" w:color="auto"/>
        <w:right w:val="none" w:sz="0" w:space="0" w:color="auto"/>
      </w:divBdr>
    </w:div>
    <w:div w:id="275983520">
      <w:bodyDiv w:val="1"/>
      <w:marLeft w:val="0"/>
      <w:marRight w:val="0"/>
      <w:marTop w:val="0"/>
      <w:marBottom w:val="0"/>
      <w:divBdr>
        <w:top w:val="none" w:sz="0" w:space="0" w:color="auto"/>
        <w:left w:val="none" w:sz="0" w:space="0" w:color="auto"/>
        <w:bottom w:val="none" w:sz="0" w:space="0" w:color="auto"/>
        <w:right w:val="none" w:sz="0" w:space="0" w:color="auto"/>
      </w:divBdr>
    </w:div>
    <w:div w:id="331301845">
      <w:bodyDiv w:val="1"/>
      <w:marLeft w:val="0"/>
      <w:marRight w:val="0"/>
      <w:marTop w:val="0"/>
      <w:marBottom w:val="0"/>
      <w:divBdr>
        <w:top w:val="none" w:sz="0" w:space="0" w:color="auto"/>
        <w:left w:val="none" w:sz="0" w:space="0" w:color="auto"/>
        <w:bottom w:val="none" w:sz="0" w:space="0" w:color="auto"/>
        <w:right w:val="none" w:sz="0" w:space="0" w:color="auto"/>
      </w:divBdr>
    </w:div>
    <w:div w:id="638924752">
      <w:bodyDiv w:val="1"/>
      <w:marLeft w:val="0"/>
      <w:marRight w:val="0"/>
      <w:marTop w:val="0"/>
      <w:marBottom w:val="0"/>
      <w:divBdr>
        <w:top w:val="none" w:sz="0" w:space="0" w:color="auto"/>
        <w:left w:val="none" w:sz="0" w:space="0" w:color="auto"/>
        <w:bottom w:val="none" w:sz="0" w:space="0" w:color="auto"/>
        <w:right w:val="none" w:sz="0" w:space="0" w:color="auto"/>
      </w:divBdr>
    </w:div>
    <w:div w:id="657536500">
      <w:bodyDiv w:val="1"/>
      <w:marLeft w:val="0"/>
      <w:marRight w:val="0"/>
      <w:marTop w:val="0"/>
      <w:marBottom w:val="0"/>
      <w:divBdr>
        <w:top w:val="none" w:sz="0" w:space="0" w:color="auto"/>
        <w:left w:val="none" w:sz="0" w:space="0" w:color="auto"/>
        <w:bottom w:val="none" w:sz="0" w:space="0" w:color="auto"/>
        <w:right w:val="none" w:sz="0" w:space="0" w:color="auto"/>
      </w:divBdr>
    </w:div>
    <w:div w:id="702901120">
      <w:bodyDiv w:val="1"/>
      <w:marLeft w:val="0"/>
      <w:marRight w:val="0"/>
      <w:marTop w:val="0"/>
      <w:marBottom w:val="0"/>
      <w:divBdr>
        <w:top w:val="none" w:sz="0" w:space="0" w:color="auto"/>
        <w:left w:val="none" w:sz="0" w:space="0" w:color="auto"/>
        <w:bottom w:val="none" w:sz="0" w:space="0" w:color="auto"/>
        <w:right w:val="none" w:sz="0" w:space="0" w:color="auto"/>
      </w:divBdr>
    </w:div>
    <w:div w:id="889923320">
      <w:bodyDiv w:val="1"/>
      <w:marLeft w:val="0"/>
      <w:marRight w:val="0"/>
      <w:marTop w:val="0"/>
      <w:marBottom w:val="0"/>
      <w:divBdr>
        <w:top w:val="none" w:sz="0" w:space="0" w:color="auto"/>
        <w:left w:val="none" w:sz="0" w:space="0" w:color="auto"/>
        <w:bottom w:val="none" w:sz="0" w:space="0" w:color="auto"/>
        <w:right w:val="none" w:sz="0" w:space="0" w:color="auto"/>
      </w:divBdr>
    </w:div>
    <w:div w:id="1148008863">
      <w:bodyDiv w:val="1"/>
      <w:marLeft w:val="0"/>
      <w:marRight w:val="0"/>
      <w:marTop w:val="0"/>
      <w:marBottom w:val="0"/>
      <w:divBdr>
        <w:top w:val="none" w:sz="0" w:space="0" w:color="auto"/>
        <w:left w:val="none" w:sz="0" w:space="0" w:color="auto"/>
        <w:bottom w:val="none" w:sz="0" w:space="0" w:color="auto"/>
        <w:right w:val="none" w:sz="0" w:space="0" w:color="auto"/>
      </w:divBdr>
    </w:div>
    <w:div w:id="1177115516">
      <w:bodyDiv w:val="1"/>
      <w:marLeft w:val="0"/>
      <w:marRight w:val="0"/>
      <w:marTop w:val="0"/>
      <w:marBottom w:val="0"/>
      <w:divBdr>
        <w:top w:val="none" w:sz="0" w:space="0" w:color="auto"/>
        <w:left w:val="none" w:sz="0" w:space="0" w:color="auto"/>
        <w:bottom w:val="none" w:sz="0" w:space="0" w:color="auto"/>
        <w:right w:val="none" w:sz="0" w:space="0" w:color="auto"/>
      </w:divBdr>
    </w:div>
    <w:div w:id="1451899908">
      <w:bodyDiv w:val="1"/>
      <w:marLeft w:val="0"/>
      <w:marRight w:val="0"/>
      <w:marTop w:val="0"/>
      <w:marBottom w:val="0"/>
      <w:divBdr>
        <w:top w:val="none" w:sz="0" w:space="0" w:color="auto"/>
        <w:left w:val="none" w:sz="0" w:space="0" w:color="auto"/>
        <w:bottom w:val="none" w:sz="0" w:space="0" w:color="auto"/>
        <w:right w:val="none" w:sz="0" w:space="0" w:color="auto"/>
      </w:divBdr>
    </w:div>
    <w:div w:id="1484740261">
      <w:bodyDiv w:val="1"/>
      <w:marLeft w:val="0"/>
      <w:marRight w:val="0"/>
      <w:marTop w:val="0"/>
      <w:marBottom w:val="0"/>
      <w:divBdr>
        <w:top w:val="none" w:sz="0" w:space="0" w:color="auto"/>
        <w:left w:val="none" w:sz="0" w:space="0" w:color="auto"/>
        <w:bottom w:val="none" w:sz="0" w:space="0" w:color="auto"/>
        <w:right w:val="none" w:sz="0" w:space="0" w:color="auto"/>
      </w:divBdr>
    </w:div>
    <w:div w:id="1488092599">
      <w:bodyDiv w:val="1"/>
      <w:marLeft w:val="0"/>
      <w:marRight w:val="0"/>
      <w:marTop w:val="0"/>
      <w:marBottom w:val="0"/>
      <w:divBdr>
        <w:top w:val="none" w:sz="0" w:space="0" w:color="auto"/>
        <w:left w:val="none" w:sz="0" w:space="0" w:color="auto"/>
        <w:bottom w:val="none" w:sz="0" w:space="0" w:color="auto"/>
        <w:right w:val="none" w:sz="0" w:space="0" w:color="auto"/>
      </w:divBdr>
    </w:div>
    <w:div w:id="1569219050">
      <w:bodyDiv w:val="1"/>
      <w:marLeft w:val="0"/>
      <w:marRight w:val="0"/>
      <w:marTop w:val="0"/>
      <w:marBottom w:val="0"/>
      <w:divBdr>
        <w:top w:val="none" w:sz="0" w:space="0" w:color="auto"/>
        <w:left w:val="none" w:sz="0" w:space="0" w:color="auto"/>
        <w:bottom w:val="none" w:sz="0" w:space="0" w:color="auto"/>
        <w:right w:val="none" w:sz="0" w:space="0" w:color="auto"/>
      </w:divBdr>
    </w:div>
    <w:div w:id="1600873683">
      <w:bodyDiv w:val="1"/>
      <w:marLeft w:val="0"/>
      <w:marRight w:val="0"/>
      <w:marTop w:val="0"/>
      <w:marBottom w:val="0"/>
      <w:divBdr>
        <w:top w:val="none" w:sz="0" w:space="0" w:color="auto"/>
        <w:left w:val="none" w:sz="0" w:space="0" w:color="auto"/>
        <w:bottom w:val="none" w:sz="0" w:space="0" w:color="auto"/>
        <w:right w:val="none" w:sz="0" w:space="0" w:color="auto"/>
      </w:divBdr>
    </w:div>
    <w:div w:id="1605963273">
      <w:bodyDiv w:val="1"/>
      <w:marLeft w:val="0"/>
      <w:marRight w:val="0"/>
      <w:marTop w:val="0"/>
      <w:marBottom w:val="0"/>
      <w:divBdr>
        <w:top w:val="none" w:sz="0" w:space="0" w:color="auto"/>
        <w:left w:val="none" w:sz="0" w:space="0" w:color="auto"/>
        <w:bottom w:val="none" w:sz="0" w:space="0" w:color="auto"/>
        <w:right w:val="none" w:sz="0" w:space="0" w:color="auto"/>
      </w:divBdr>
    </w:div>
    <w:div w:id="1611232873">
      <w:bodyDiv w:val="1"/>
      <w:marLeft w:val="0"/>
      <w:marRight w:val="0"/>
      <w:marTop w:val="0"/>
      <w:marBottom w:val="0"/>
      <w:divBdr>
        <w:top w:val="none" w:sz="0" w:space="0" w:color="auto"/>
        <w:left w:val="none" w:sz="0" w:space="0" w:color="auto"/>
        <w:bottom w:val="none" w:sz="0" w:space="0" w:color="auto"/>
        <w:right w:val="none" w:sz="0" w:space="0" w:color="auto"/>
      </w:divBdr>
    </w:div>
    <w:div w:id="1632326243">
      <w:bodyDiv w:val="1"/>
      <w:marLeft w:val="0"/>
      <w:marRight w:val="0"/>
      <w:marTop w:val="0"/>
      <w:marBottom w:val="0"/>
      <w:divBdr>
        <w:top w:val="none" w:sz="0" w:space="0" w:color="auto"/>
        <w:left w:val="none" w:sz="0" w:space="0" w:color="auto"/>
        <w:bottom w:val="none" w:sz="0" w:space="0" w:color="auto"/>
        <w:right w:val="none" w:sz="0" w:space="0" w:color="auto"/>
      </w:divBdr>
    </w:div>
    <w:div w:id="1647471046">
      <w:bodyDiv w:val="1"/>
      <w:marLeft w:val="0"/>
      <w:marRight w:val="0"/>
      <w:marTop w:val="0"/>
      <w:marBottom w:val="0"/>
      <w:divBdr>
        <w:top w:val="none" w:sz="0" w:space="0" w:color="auto"/>
        <w:left w:val="none" w:sz="0" w:space="0" w:color="auto"/>
        <w:bottom w:val="none" w:sz="0" w:space="0" w:color="auto"/>
        <w:right w:val="none" w:sz="0" w:space="0" w:color="auto"/>
      </w:divBdr>
    </w:div>
    <w:div w:id="1843621587">
      <w:bodyDiv w:val="1"/>
      <w:marLeft w:val="0"/>
      <w:marRight w:val="0"/>
      <w:marTop w:val="0"/>
      <w:marBottom w:val="0"/>
      <w:divBdr>
        <w:top w:val="none" w:sz="0" w:space="0" w:color="auto"/>
        <w:left w:val="none" w:sz="0" w:space="0" w:color="auto"/>
        <w:bottom w:val="none" w:sz="0" w:space="0" w:color="auto"/>
        <w:right w:val="none" w:sz="0" w:space="0" w:color="auto"/>
      </w:divBdr>
    </w:div>
    <w:div w:id="1913999041">
      <w:bodyDiv w:val="1"/>
      <w:marLeft w:val="0"/>
      <w:marRight w:val="0"/>
      <w:marTop w:val="0"/>
      <w:marBottom w:val="0"/>
      <w:divBdr>
        <w:top w:val="none" w:sz="0" w:space="0" w:color="auto"/>
        <w:left w:val="none" w:sz="0" w:space="0" w:color="auto"/>
        <w:bottom w:val="none" w:sz="0" w:space="0" w:color="auto"/>
        <w:right w:val="none" w:sz="0" w:space="0" w:color="auto"/>
      </w:divBdr>
    </w:div>
    <w:div w:id="201538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ba_HP\AndroidStudioProjects\CarCost\Praca%20in&#380;ynierska\DyplomInzSzablonWord_wer4.dot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A3E2DA-06C9-4658-8C31-16167323F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DyplomInzSzablonWord_wer4</Template>
  <TotalTime>3978</TotalTime>
  <Pages>40</Pages>
  <Words>7247</Words>
  <Characters>43486</Characters>
  <Application>Microsoft Office Word</Application>
  <DocSecurity>0</DocSecurity>
  <Lines>362</Lines>
  <Paragraphs>101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Kuba_HP</dc:creator>
  <cp:lastModifiedBy>Jakub Zagrobelny</cp:lastModifiedBy>
  <cp:revision>26</cp:revision>
  <cp:lastPrinted>2016-12-09T18:40:00Z</cp:lastPrinted>
  <dcterms:created xsi:type="dcterms:W3CDTF">2017-01-02T13:18:00Z</dcterms:created>
  <dcterms:modified xsi:type="dcterms:W3CDTF">2017-02-05T11:50:00Z</dcterms:modified>
</cp:coreProperties>
</file>